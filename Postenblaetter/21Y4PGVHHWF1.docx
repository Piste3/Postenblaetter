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7FB2121B" w:rsidR="00CD5607" w:rsidRPr="00A076EA" w:rsidRDefault="00B07F99" w:rsidP="007B5B6E">
      <w:pPr>
        <w:pStyle w:val="berschrift1"/>
        <w:spacing w:before="0"/>
      </w:pPr>
      <w:r>
        <w:t>Was bedeutet diese</w:t>
      </w:r>
      <w:r w:rsidR="00B36F00">
        <w:t xml:space="preserve"> Signatur?</w:t>
      </w:r>
    </w:p>
    <w:p w14:paraId="43D77162" w14:textId="77777777" w:rsidR="00B36F00" w:rsidRDefault="00B36F00" w:rsidP="007057CE">
      <w:pPr>
        <w:pBdr>
          <w:bottom w:val="single" w:sz="12" w:space="1" w:color="auto"/>
        </w:pBdr>
        <w:tabs>
          <w:tab w:val="left" w:pos="4871"/>
        </w:tabs>
        <w:spacing w:line="480" w:lineRule="auto"/>
      </w:pPr>
    </w:p>
    <w:p w14:paraId="3C6776B2" w14:textId="77777777" w:rsidR="00651AED" w:rsidRDefault="00651AED" w:rsidP="007057CE">
      <w:pPr>
        <w:tabs>
          <w:tab w:val="left" w:pos="4871"/>
        </w:tabs>
        <w:spacing w:line="480" w:lineRule="auto"/>
      </w:pPr>
    </w:p>
    <w:p w14:paraId="598C69EF" w14:textId="6EE8C425" w:rsidR="00651AED" w:rsidRDefault="00651AED" w:rsidP="007057CE">
      <w:pPr>
        <w:tabs>
          <w:tab w:val="left" w:pos="4871"/>
        </w:tabs>
        <w:spacing w:line="480" w:lineRule="auto"/>
      </w:pPr>
      <w:r w:rsidRPr="00651AED">
        <w:drawing>
          <wp:inline distT="0" distB="0" distL="0" distR="0" wp14:anchorId="72B9B826" wp14:editId="59DA7B9F">
            <wp:extent cx="1743318" cy="1181265"/>
            <wp:effectExtent l="0" t="0" r="0" b="0"/>
            <wp:docPr id="4362038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03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013B" w14:textId="61FDB3C6" w:rsidR="007057CE" w:rsidRPr="00AA01B1" w:rsidRDefault="00BA7E37" w:rsidP="007057CE">
      <w:pPr>
        <w:pStyle w:val="berschrift1"/>
        <w:spacing w:before="0"/>
      </w:pPr>
      <w:r>
        <w:t xml:space="preserve">Wie hoch kann unser Funkmast maximal </w:t>
      </w:r>
      <w:r w:rsidR="00A1658D">
        <w:t>ausgefahren</w:t>
      </w:r>
      <w:r>
        <w:t xml:space="preserve"> werden?</w:t>
      </w:r>
    </w:p>
    <w:p w14:paraId="2319F385" w14:textId="6C5E9A2A" w:rsidR="007057CE" w:rsidRPr="007057CE" w:rsidRDefault="00A1658D" w:rsidP="007057CE">
      <w:pPr>
        <w:tabs>
          <w:tab w:val="left" w:pos="4871"/>
        </w:tabs>
        <w:spacing w:line="276" w:lineRule="auto"/>
      </w:pPr>
      <w:r>
        <w:rPr>
          <w:b/>
        </w:rPr>
        <w:t>+ 14m</w:t>
      </w:r>
      <w:r w:rsidR="007057CE" w:rsidRPr="007057CE">
        <w:t xml:space="preserve"> </w:t>
      </w:r>
      <w:r w:rsidR="00F8542C">
        <w:t>Antwort 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A</w:t>
      </w:r>
    </w:p>
    <w:p w14:paraId="3359C362" w14:textId="17211CE7" w:rsidR="007057CE" w:rsidRPr="007057CE" w:rsidRDefault="00A1658D" w:rsidP="007057CE">
      <w:pPr>
        <w:tabs>
          <w:tab w:val="left" w:pos="4871"/>
        </w:tabs>
        <w:spacing w:line="276" w:lineRule="auto"/>
      </w:pPr>
      <w:r>
        <w:rPr>
          <w:b/>
        </w:rPr>
        <w:t>14m</w:t>
      </w:r>
      <w:r w:rsidR="007057CE" w:rsidRPr="007057CE">
        <w:t xml:space="preserve"> </w:t>
      </w:r>
      <w:r w:rsidR="00F8542C">
        <w:t>Antwort 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B</w:t>
      </w:r>
    </w:p>
    <w:p w14:paraId="0E5966EC" w14:textId="423C1C93" w:rsidR="007057CE" w:rsidRPr="007057CE" w:rsidRDefault="00A1658D" w:rsidP="007057CE">
      <w:pPr>
        <w:tabs>
          <w:tab w:val="left" w:pos="4871"/>
        </w:tabs>
        <w:spacing w:line="276" w:lineRule="auto"/>
      </w:pPr>
      <w:r>
        <w:rPr>
          <w:b/>
        </w:rPr>
        <w:t>13m</w:t>
      </w:r>
      <w:r w:rsidR="007057CE" w:rsidRPr="007057CE">
        <w:t xml:space="preserve"> </w:t>
      </w:r>
      <w:r w:rsidR="00F8542C">
        <w:t>Antwort C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C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5DCD255E" w14:textId="3B7178C3" w:rsidR="0004118E" w:rsidRPr="007057CE" w:rsidRDefault="005B6689" w:rsidP="005B6689">
      <w:pPr>
        <w:pStyle w:val="berschrift1"/>
        <w:spacing w:before="0"/>
      </w:pPr>
      <w:r>
        <w:t xml:space="preserve">Es fliesst immer Sauerstoff reiches </w:t>
      </w:r>
      <w:r w:rsidR="00472A83">
        <w:t>Blut</w:t>
      </w:r>
      <w:r>
        <w:t xml:space="preserve"> vom Herzen weg</w:t>
      </w:r>
      <w:r w:rsidR="00472A83">
        <w:t xml:space="preserve"> Ja/Nein?</w:t>
      </w:r>
    </w:p>
    <w:sectPr w:rsidR="0004118E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1708C" w14:textId="77777777" w:rsidR="005D51EA" w:rsidRDefault="005D51EA" w:rsidP="00A076EA">
      <w:r>
        <w:separator/>
      </w:r>
    </w:p>
  </w:endnote>
  <w:endnote w:type="continuationSeparator" w:id="0">
    <w:p w14:paraId="53D72DCB" w14:textId="77777777" w:rsidR="005D51EA" w:rsidRDefault="005D51EA" w:rsidP="00A076EA">
      <w:r>
        <w:continuationSeparator/>
      </w:r>
    </w:p>
  </w:endnote>
  <w:endnote w:type="continuationNotice" w:id="1">
    <w:p w14:paraId="2D2185AD" w14:textId="77777777" w:rsidR="005D51EA" w:rsidRDefault="005D51EA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3D58E1C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B07F99">
      <w:rPr>
        <w:noProof/>
      </w:rPr>
      <w:t>04.03.2026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F09A4" w14:textId="77777777" w:rsidR="005D51EA" w:rsidRDefault="005D51EA" w:rsidP="00A076EA">
      <w:r>
        <w:separator/>
      </w:r>
    </w:p>
  </w:footnote>
  <w:footnote w:type="continuationSeparator" w:id="0">
    <w:p w14:paraId="5F749307" w14:textId="77777777" w:rsidR="005D51EA" w:rsidRDefault="005D51EA" w:rsidP="00A076EA">
      <w:r>
        <w:continuationSeparator/>
      </w:r>
    </w:p>
  </w:footnote>
  <w:footnote w:type="continuationNotice" w:id="1">
    <w:p w14:paraId="2F7738FB" w14:textId="77777777" w:rsidR="005D51EA" w:rsidRDefault="005D51EA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21Y4PGVHHWF1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118E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2A83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97665"/>
    <w:rsid w:val="005A0DA4"/>
    <w:rsid w:val="005B0498"/>
    <w:rsid w:val="005B6689"/>
    <w:rsid w:val="005D51EA"/>
    <w:rsid w:val="005E4D74"/>
    <w:rsid w:val="005F099C"/>
    <w:rsid w:val="00601D1C"/>
    <w:rsid w:val="00622B45"/>
    <w:rsid w:val="00622BE7"/>
    <w:rsid w:val="006459EC"/>
    <w:rsid w:val="00647E74"/>
    <w:rsid w:val="00651AED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658D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07F99"/>
    <w:rsid w:val="00B17514"/>
    <w:rsid w:val="00B25D8E"/>
    <w:rsid w:val="00B33310"/>
    <w:rsid w:val="00B36F00"/>
    <w:rsid w:val="00B4101C"/>
    <w:rsid w:val="00B54FED"/>
    <w:rsid w:val="00B557E7"/>
    <w:rsid w:val="00B76673"/>
    <w:rsid w:val="00B8268F"/>
    <w:rsid w:val="00B85566"/>
    <w:rsid w:val="00B911C1"/>
    <w:rsid w:val="00BA71A5"/>
    <w:rsid w:val="00BA7E37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31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12</cp:revision>
  <cp:lastPrinted>2019-05-31T12:56:00Z</cp:lastPrinted>
  <dcterms:created xsi:type="dcterms:W3CDTF">2026-01-26T16:39:00Z</dcterms:created>
  <dcterms:modified xsi:type="dcterms:W3CDTF">2026-03-04T22:42:00Z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