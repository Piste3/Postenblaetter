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18D1" w14:textId="2E18F3EA" w:rsidR="00BC676A" w:rsidRDefault="00561430" w:rsidP="00BC676A">
      <w:pPr>
        <w:pStyle w:val="berschrift1"/>
        <w:spacing w:before="0"/>
      </w:pPr>
      <w:r>
        <w:t>Das Gerät ist für den Betrieb</w:t>
      </w:r>
      <w:r w:rsidR="003C7649">
        <w:t xml:space="preserve"> vorbereitet</w:t>
      </w:r>
      <w:r w:rsidR="00BC676A">
        <w:t>, jedoch ausgeschaltet</w:t>
      </w:r>
      <w:r w:rsidR="00BC676A">
        <w:br/>
        <w:t>Wie heisst der Funkbereitschaftsgrad?</w:t>
      </w:r>
    </w:p>
    <w:p w14:paraId="2318463D" w14:textId="77777777" w:rsidR="00EB651D" w:rsidRPr="00EB651D" w:rsidRDefault="00EB651D" w:rsidP="00EB651D"/>
    <w:p w14:paraId="7C866068" w14:textId="4A90EB22" w:rsidR="00DF2061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61566A0" w14:textId="77777777" w:rsidR="00DA707F" w:rsidRDefault="00DA707F" w:rsidP="007057CE">
      <w:pPr>
        <w:tabs>
          <w:tab w:val="left" w:pos="4871"/>
        </w:tabs>
        <w:spacing w:line="480" w:lineRule="auto"/>
      </w:pPr>
    </w:p>
    <w:p w14:paraId="5166013B" w14:textId="51C3F315" w:rsidR="007057CE" w:rsidRDefault="00CA1D4B" w:rsidP="007057CE">
      <w:pPr>
        <w:pStyle w:val="berschrift1"/>
        <w:spacing w:before="0"/>
      </w:pPr>
      <w:r>
        <w:t>Beim Winkel wird mit der Stablampe _________.</w:t>
      </w:r>
    </w:p>
    <w:p w14:paraId="7B6ACB5B" w14:textId="77777777" w:rsidR="00CA1D4B" w:rsidRDefault="00CA1D4B" w:rsidP="00CA1D4B"/>
    <w:p w14:paraId="1A63E4E3" w14:textId="3A9E1783" w:rsidR="00CA1D4B" w:rsidRDefault="00CA1D4B" w:rsidP="00CA1D4B">
      <w:r>
        <w:t>_______________________________________________________________________________</w:t>
      </w:r>
    </w:p>
    <w:p w14:paraId="000C7798" w14:textId="77777777" w:rsidR="00CA1D4B" w:rsidRDefault="00CA1D4B" w:rsidP="00CA1D4B"/>
    <w:p w14:paraId="010CC3CF" w14:textId="2FBF7682" w:rsidR="00DA707F" w:rsidRDefault="00076112" w:rsidP="00DA707F">
      <w:pPr>
        <w:pStyle w:val="berschrift1"/>
        <w:spacing w:before="0"/>
      </w:pPr>
      <w:r>
        <w:t>3cm auf einer 1:50'000 Karte</w:t>
      </w:r>
    </w:p>
    <w:p w14:paraId="42E212CB" w14:textId="77777777" w:rsidR="00CA1D4B" w:rsidRPr="00CA1D4B" w:rsidRDefault="00CA1D4B" w:rsidP="00CA1D4B"/>
    <w:p w14:paraId="2319F385" w14:textId="024E1E6A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7F30C7">
        <w:t>1’500m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A</w:t>
      </w:r>
    </w:p>
    <w:p w14:paraId="3359C362" w14:textId="34241146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7F30C7">
        <w:t>300m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F30C7">
        <w:t>V</w:t>
      </w:r>
    </w:p>
    <w:p w14:paraId="0E5966EC" w14:textId="289C6547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7F30C7">
        <w:t>3’000m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F30C7">
        <w:t>Q</w:t>
      </w:r>
    </w:p>
    <w:p w14:paraId="7B3BD283" w14:textId="36C79E8A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680C" w14:textId="77777777" w:rsidR="00802BCC" w:rsidRDefault="00802BCC" w:rsidP="00A076EA">
      <w:r>
        <w:separator/>
      </w:r>
    </w:p>
  </w:endnote>
  <w:endnote w:type="continuationSeparator" w:id="0">
    <w:p w14:paraId="2A67CEC5" w14:textId="77777777" w:rsidR="00802BCC" w:rsidRDefault="00802BCC" w:rsidP="00A076EA">
      <w:r>
        <w:continuationSeparator/>
      </w:r>
    </w:p>
  </w:endnote>
  <w:endnote w:type="continuationNotice" w:id="1">
    <w:p w14:paraId="63FB0AE9" w14:textId="77777777" w:rsidR="00802BCC" w:rsidRDefault="00802BCC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BFED83A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DA707F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AD4C" w14:textId="77777777" w:rsidR="00802BCC" w:rsidRDefault="00802BCC" w:rsidP="00A076EA">
      <w:r>
        <w:separator/>
      </w:r>
    </w:p>
  </w:footnote>
  <w:footnote w:type="continuationSeparator" w:id="0">
    <w:p w14:paraId="0D6D49B3" w14:textId="77777777" w:rsidR="00802BCC" w:rsidRDefault="00802BCC" w:rsidP="00A076EA">
      <w:r>
        <w:continuationSeparator/>
      </w:r>
    </w:p>
  </w:footnote>
  <w:footnote w:type="continuationNotice" w:id="1">
    <w:p w14:paraId="06CB48C6" w14:textId="77777777" w:rsidR="00802BCC" w:rsidRDefault="00802BCC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02QJEBA7B4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611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87717"/>
    <w:rsid w:val="003A08D5"/>
    <w:rsid w:val="003A1855"/>
    <w:rsid w:val="003A3D18"/>
    <w:rsid w:val="003A6209"/>
    <w:rsid w:val="003B774B"/>
    <w:rsid w:val="003C5DEB"/>
    <w:rsid w:val="003C7649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4F4C5D"/>
    <w:rsid w:val="00511E3F"/>
    <w:rsid w:val="00512E35"/>
    <w:rsid w:val="00514B69"/>
    <w:rsid w:val="0052678F"/>
    <w:rsid w:val="005274B8"/>
    <w:rsid w:val="005413EF"/>
    <w:rsid w:val="005478A8"/>
    <w:rsid w:val="00561430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30C7"/>
    <w:rsid w:val="007F43C8"/>
    <w:rsid w:val="007F5947"/>
    <w:rsid w:val="007F7AFF"/>
    <w:rsid w:val="00801064"/>
    <w:rsid w:val="00802BCC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BC676A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1D4B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A707F"/>
    <w:rsid w:val="00DB6E09"/>
    <w:rsid w:val="00DE4DED"/>
    <w:rsid w:val="00DF2061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B651D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15</cp:revision>
  <cp:lastPrinted>2019-05-31T12:56:00Z</cp:lastPrinted>
  <dcterms:created xsi:type="dcterms:W3CDTF">2026-01-26T16:39:00Z</dcterms:created>
  <dcterms:modified xsi:type="dcterms:W3CDTF">2026-02-11T11:58:00Z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