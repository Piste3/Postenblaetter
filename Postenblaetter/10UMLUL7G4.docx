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33FB34A8" w:rsidR="00CD5607" w:rsidRDefault="004E1E63" w:rsidP="007B5B6E">
      <w:pPr>
        <w:pStyle w:val="berschrift1"/>
        <w:spacing w:before="0"/>
      </w:pPr>
      <w:r>
        <w:t xml:space="preserve">Wass heisst </w:t>
      </w:r>
      <w:proofErr w:type="spellStart"/>
      <w:r w:rsidRPr="004E1E63">
        <w:t>aoJarap</w:t>
      </w:r>
      <w:proofErr w:type="spellEnd"/>
      <w:r>
        <w:t xml:space="preserve"> ausgeschrieben?</w:t>
      </w:r>
    </w:p>
    <w:p w14:paraId="1AD15FE0" w14:textId="77777777" w:rsidR="00016558" w:rsidRPr="00016558" w:rsidRDefault="00016558" w:rsidP="00016558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478F4830" w:rsidR="007057CE" w:rsidRPr="00AA01B1" w:rsidRDefault="003B40ED" w:rsidP="007057CE">
      <w:pPr>
        <w:pStyle w:val="berschrift1"/>
        <w:spacing w:before="0"/>
      </w:pPr>
      <w:r>
        <w:t>IN welchem Fall wendet man das FAST Schema an?</w:t>
      </w:r>
    </w:p>
    <w:p w14:paraId="2319F385" w14:textId="435F473A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B40ED">
        <w:t>Hirnschlag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B40ED">
        <w:t>T</w:t>
      </w:r>
    </w:p>
    <w:p w14:paraId="3359C362" w14:textId="5CE6443A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proofErr w:type="spellStart"/>
      <w:r w:rsidR="003B40ED">
        <w:t>Herzinfakt</w:t>
      </w:r>
      <w:proofErr w:type="spellEnd"/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B40ED">
        <w:t>F</w:t>
      </w:r>
    </w:p>
    <w:p w14:paraId="7B3BD283" w14:textId="5258B87D" w:rsidR="007057CE" w:rsidRDefault="007057CE" w:rsidP="003E38B3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3B40ED">
        <w:t>Vorwinken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3B40ED">
        <w:t>R</w:t>
      </w:r>
    </w:p>
    <w:p w14:paraId="41AAF3A0" w14:textId="142B4D90" w:rsidR="003B40ED" w:rsidRPr="007057CE" w:rsidRDefault="003B40ED" w:rsidP="003B40ED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>
        <w:t>Aufbau einer wechselseitigen Verkehrsführung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E</w:t>
      </w:r>
    </w:p>
    <w:p w14:paraId="2D08C471" w14:textId="77777777" w:rsidR="003B40ED" w:rsidRDefault="003B40ED" w:rsidP="003E38B3">
      <w:pPr>
        <w:tabs>
          <w:tab w:val="left" w:pos="4871"/>
        </w:tabs>
        <w:spacing w:line="276" w:lineRule="auto"/>
      </w:pPr>
    </w:p>
    <w:p w14:paraId="28653105" w14:textId="0B83E35E" w:rsidR="00217973" w:rsidRDefault="00217973" w:rsidP="00217973">
      <w:pPr>
        <w:pStyle w:val="berschrift1"/>
        <w:spacing w:before="0"/>
      </w:pPr>
      <w:r>
        <w:t xml:space="preserve">Welche Redewendung </w:t>
      </w:r>
      <w:r w:rsidR="00BD782C">
        <w:t>teilt der Gegenstation mit dass man sich korrigiert?</w:t>
      </w:r>
    </w:p>
    <w:p w14:paraId="4D16654E" w14:textId="77777777" w:rsidR="00217973" w:rsidRPr="00016558" w:rsidRDefault="00217973" w:rsidP="00217973"/>
    <w:p w14:paraId="6F394F07" w14:textId="77777777" w:rsidR="00217973" w:rsidRDefault="00217973" w:rsidP="00217973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1224C9FA" w14:textId="77777777" w:rsidR="00217973" w:rsidRPr="007057CE" w:rsidRDefault="00217973" w:rsidP="003E38B3">
      <w:pPr>
        <w:tabs>
          <w:tab w:val="left" w:pos="4871"/>
        </w:tabs>
        <w:spacing w:line="276" w:lineRule="auto"/>
      </w:pPr>
    </w:p>
    <w:sectPr w:rsidR="00217973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2751A" w14:textId="77777777" w:rsidR="004A7BEF" w:rsidRDefault="004A7BEF" w:rsidP="00A076EA">
      <w:r>
        <w:separator/>
      </w:r>
    </w:p>
  </w:endnote>
  <w:endnote w:type="continuationSeparator" w:id="0">
    <w:p w14:paraId="14EA6DE8" w14:textId="77777777" w:rsidR="004A7BEF" w:rsidRDefault="004A7BEF" w:rsidP="00A076EA">
      <w:r>
        <w:continuationSeparator/>
      </w:r>
    </w:p>
  </w:endnote>
  <w:endnote w:type="continuationNotice" w:id="1">
    <w:p w14:paraId="5A4FA07D" w14:textId="77777777" w:rsidR="004A7BEF" w:rsidRDefault="004A7BEF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0EE79B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3E38B3">
      <w:rPr>
        <w:noProof/>
      </w:rPr>
      <w:t>20.02.2026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43FB" w14:textId="77777777" w:rsidR="004A7BEF" w:rsidRDefault="004A7BEF" w:rsidP="00A076EA">
      <w:r>
        <w:separator/>
      </w:r>
    </w:p>
  </w:footnote>
  <w:footnote w:type="continuationSeparator" w:id="0">
    <w:p w14:paraId="4DC372F4" w14:textId="77777777" w:rsidR="004A7BEF" w:rsidRDefault="004A7BEF" w:rsidP="00A076EA">
      <w:r>
        <w:continuationSeparator/>
      </w:r>
    </w:p>
  </w:footnote>
  <w:footnote w:type="continuationNotice" w:id="1">
    <w:p w14:paraId="37621BE5" w14:textId="77777777" w:rsidR="004A7BEF" w:rsidRDefault="004A7BEF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10UMLUL7G4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16558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17973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55D07"/>
    <w:rsid w:val="00372C78"/>
    <w:rsid w:val="003A08D5"/>
    <w:rsid w:val="003A1855"/>
    <w:rsid w:val="003A6209"/>
    <w:rsid w:val="003B40ED"/>
    <w:rsid w:val="003B774B"/>
    <w:rsid w:val="003C5DEB"/>
    <w:rsid w:val="003D1E79"/>
    <w:rsid w:val="003D5A5A"/>
    <w:rsid w:val="003E38B3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A7BEF"/>
    <w:rsid w:val="004B0EE5"/>
    <w:rsid w:val="004E1E63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BD782C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7973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62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10</cp:revision>
  <cp:lastPrinted>2019-05-31T12:56:00Z</cp:lastPrinted>
  <dcterms:created xsi:type="dcterms:W3CDTF">2026-01-26T16:39:00Z</dcterms:created>
  <dcterms:modified xsi:type="dcterms:W3CDTF">2026-02-20T15:40:00Z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