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455667E6" w:rsidR="00CD5607" w:rsidRDefault="0052049C" w:rsidP="007B5B6E">
      <w:pPr>
        <w:pStyle w:val="berschrift1"/>
        <w:spacing w:before="0"/>
      </w:pPr>
      <w:r>
        <w:t xml:space="preserve">Wie hoch ist das Depotgeld für die </w:t>
      </w:r>
      <w:proofErr w:type="gramStart"/>
      <w:r>
        <w:t>KKB Uniform</w:t>
      </w:r>
      <w:proofErr w:type="gramEnd"/>
      <w:r>
        <w:t>?</w:t>
      </w:r>
    </w:p>
    <w:p w14:paraId="15EF17F6" w14:textId="77777777" w:rsidR="0052049C" w:rsidRPr="0052049C" w:rsidRDefault="0052049C" w:rsidP="0052049C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15CB0013" w:rsidR="007057CE" w:rsidRPr="00AA01B1" w:rsidRDefault="00C1019A" w:rsidP="007057CE">
      <w:pPr>
        <w:pStyle w:val="berschrift1"/>
        <w:spacing w:before="0"/>
      </w:pPr>
      <w:r>
        <w:t xml:space="preserve">Funktion des </w:t>
      </w:r>
      <w:proofErr w:type="spellStart"/>
      <w:r>
        <w:t>Adj-Uof</w:t>
      </w:r>
      <w:proofErr w:type="spellEnd"/>
    </w:p>
    <w:p w14:paraId="2319F385" w14:textId="76D93E9E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C1493D">
        <w:t>Ausbildungs- und Einsatzoffizier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59419D">
        <w:t>J</w:t>
      </w:r>
    </w:p>
    <w:p w14:paraId="3359C362" w14:textId="5C040924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59419D">
        <w:t>Ausbildner und Einsatzleiter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59419D">
        <w:t>K</w:t>
      </w:r>
    </w:p>
    <w:p w14:paraId="0E5966EC" w14:textId="1B720AE4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59419D">
        <w:t xml:space="preserve">Bewährter </w:t>
      </w:r>
      <w:r w:rsidR="0059419D">
        <w:t>Ausbildner und Einsatzleiter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59419D">
        <w:t>L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014A15DE" w14:textId="5700D68A" w:rsidR="008B712E" w:rsidRPr="008B712E" w:rsidRDefault="000E0A84" w:rsidP="008B712E">
      <w:pPr>
        <w:shd w:val="clear" w:color="auto" w:fill="D9D9D9"/>
        <w:spacing w:after="120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Exakt w</w:t>
      </w:r>
      <w:r w:rsidR="00834CDC">
        <w:rPr>
          <w:b/>
          <w:sz w:val="28"/>
          <w:szCs w:val="28"/>
        </w:rPr>
        <w:t>ie viele Knöpfe des Poloshirts</w:t>
      </w:r>
      <w:r>
        <w:rPr>
          <w:b/>
          <w:sz w:val="28"/>
          <w:szCs w:val="28"/>
        </w:rPr>
        <w:t xml:space="preserve"> </w:t>
      </w:r>
      <w:r w:rsidR="00834CDC">
        <w:rPr>
          <w:b/>
          <w:sz w:val="28"/>
          <w:szCs w:val="28"/>
        </w:rPr>
        <w:t xml:space="preserve">müssen </w:t>
      </w:r>
      <w:r>
        <w:rPr>
          <w:b/>
          <w:sz w:val="28"/>
          <w:szCs w:val="28"/>
        </w:rPr>
        <w:t>geschlossen sein?</w:t>
      </w:r>
    </w:p>
    <w:p w14:paraId="12358B31" w14:textId="3AAE609E" w:rsidR="008B712E" w:rsidRPr="008B712E" w:rsidRDefault="008B712E" w:rsidP="008B712E">
      <w:pPr>
        <w:tabs>
          <w:tab w:val="left" w:pos="4871"/>
        </w:tabs>
        <w:spacing w:line="276" w:lineRule="auto"/>
      </w:pPr>
      <w:proofErr w:type="gramStart"/>
      <w:r w:rsidRPr="008B712E">
        <w:rPr>
          <w:b/>
        </w:rPr>
        <w:t>[  ]</w:t>
      </w:r>
      <w:proofErr w:type="gramEnd"/>
      <w:r w:rsidRPr="008B712E">
        <w:t xml:space="preserve"> </w:t>
      </w:r>
      <w:r w:rsidR="000E0A84">
        <w:t>1</w:t>
      </w:r>
      <w:r w:rsidRPr="008B712E">
        <w:tab/>
      </w:r>
      <w:r w:rsidRPr="008B712E">
        <w:tab/>
      </w:r>
      <w:r w:rsidRPr="008B712E">
        <w:tab/>
      </w:r>
      <w:r w:rsidRPr="008B712E">
        <w:tab/>
      </w:r>
      <w:r w:rsidRPr="008B712E">
        <w:tab/>
      </w:r>
      <w:r w:rsidRPr="008B712E">
        <w:tab/>
      </w:r>
      <w:r w:rsidRPr="008B712E">
        <w:tab/>
      </w:r>
      <w:r w:rsidRPr="008B712E">
        <w:tab/>
      </w:r>
      <w:r w:rsidR="00E559B2">
        <w:t xml:space="preserve"> </w:t>
      </w:r>
      <w:r w:rsidR="000E0A84">
        <w:t>C</w:t>
      </w:r>
    </w:p>
    <w:p w14:paraId="2B298A5B" w14:textId="36E97961" w:rsidR="008B712E" w:rsidRPr="008B712E" w:rsidRDefault="008B712E" w:rsidP="008B712E">
      <w:pPr>
        <w:tabs>
          <w:tab w:val="left" w:pos="4871"/>
        </w:tabs>
        <w:spacing w:line="276" w:lineRule="auto"/>
      </w:pPr>
      <w:proofErr w:type="gramStart"/>
      <w:r w:rsidRPr="008B712E">
        <w:rPr>
          <w:b/>
        </w:rPr>
        <w:t>[  ]</w:t>
      </w:r>
      <w:proofErr w:type="gramEnd"/>
      <w:r w:rsidRPr="008B712E">
        <w:t xml:space="preserve"> </w:t>
      </w:r>
      <w:r w:rsidR="000E0A84">
        <w:t>2</w:t>
      </w:r>
      <w:r w:rsidRPr="008B712E">
        <w:tab/>
      </w:r>
      <w:r w:rsidRPr="008B712E">
        <w:tab/>
      </w:r>
      <w:r w:rsidRPr="008B712E">
        <w:tab/>
      </w:r>
      <w:r w:rsidRPr="008B712E">
        <w:tab/>
      </w:r>
      <w:r w:rsidRPr="008B712E">
        <w:tab/>
      </w:r>
      <w:r w:rsidRPr="008B712E">
        <w:tab/>
      </w:r>
      <w:r w:rsidRPr="008B712E">
        <w:tab/>
      </w:r>
      <w:r w:rsidRPr="008B712E">
        <w:tab/>
        <w:t xml:space="preserve"> </w:t>
      </w:r>
      <w:r w:rsidR="000E0A84">
        <w:t>V</w:t>
      </w:r>
    </w:p>
    <w:p w14:paraId="73AD82D6" w14:textId="44856987" w:rsidR="008B712E" w:rsidRPr="008B712E" w:rsidRDefault="008B712E" w:rsidP="008B712E">
      <w:pPr>
        <w:tabs>
          <w:tab w:val="left" w:pos="4871"/>
        </w:tabs>
        <w:spacing w:line="276" w:lineRule="auto"/>
      </w:pPr>
      <w:proofErr w:type="gramStart"/>
      <w:r w:rsidRPr="008B712E">
        <w:rPr>
          <w:b/>
        </w:rPr>
        <w:t>[  ]</w:t>
      </w:r>
      <w:proofErr w:type="gramEnd"/>
      <w:r w:rsidRPr="008B712E">
        <w:t xml:space="preserve"> </w:t>
      </w:r>
      <w:r w:rsidR="000E0A84">
        <w:t>3</w:t>
      </w:r>
      <w:r w:rsidRPr="008B712E">
        <w:tab/>
      </w:r>
      <w:r w:rsidRPr="008B712E">
        <w:tab/>
      </w:r>
      <w:r w:rsidRPr="008B712E">
        <w:tab/>
      </w:r>
      <w:r w:rsidRPr="008B712E">
        <w:tab/>
      </w:r>
      <w:r w:rsidRPr="008B712E">
        <w:tab/>
      </w:r>
      <w:r w:rsidRPr="008B712E">
        <w:tab/>
      </w:r>
      <w:r w:rsidRPr="008B712E">
        <w:tab/>
      </w:r>
      <w:r w:rsidRPr="008B712E">
        <w:tab/>
        <w:t xml:space="preserve"> </w:t>
      </w:r>
      <w:r w:rsidR="000E0A84">
        <w:t>B</w:t>
      </w:r>
    </w:p>
    <w:p w14:paraId="670510D5" w14:textId="77777777" w:rsidR="008B712E" w:rsidRPr="007057CE" w:rsidRDefault="008B712E" w:rsidP="007057CE">
      <w:pPr>
        <w:tabs>
          <w:tab w:val="left" w:pos="4871"/>
        </w:tabs>
        <w:spacing w:line="480" w:lineRule="auto"/>
      </w:pPr>
    </w:p>
    <w:sectPr w:rsidR="008B712E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29CDD" w14:textId="77777777" w:rsidR="00694BF8" w:rsidRDefault="00694BF8" w:rsidP="00A076EA">
      <w:r>
        <w:separator/>
      </w:r>
    </w:p>
  </w:endnote>
  <w:endnote w:type="continuationSeparator" w:id="0">
    <w:p w14:paraId="726823D8" w14:textId="77777777" w:rsidR="00694BF8" w:rsidRDefault="00694BF8" w:rsidP="00A076EA">
      <w:r>
        <w:continuationSeparator/>
      </w:r>
    </w:p>
  </w:endnote>
  <w:endnote w:type="continuationNotice" w:id="1">
    <w:p w14:paraId="08220564" w14:textId="77777777" w:rsidR="00694BF8" w:rsidRDefault="00694BF8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24F8B665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C1019A">
      <w:rPr>
        <w:noProof/>
      </w:rPr>
      <w:t>14.02.2026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81336" w14:textId="77777777" w:rsidR="00694BF8" w:rsidRDefault="00694BF8" w:rsidP="00A076EA">
      <w:r>
        <w:separator/>
      </w:r>
    </w:p>
  </w:footnote>
  <w:footnote w:type="continuationSeparator" w:id="0">
    <w:p w14:paraId="2A989F5E" w14:textId="77777777" w:rsidR="00694BF8" w:rsidRDefault="00694BF8" w:rsidP="00A076EA">
      <w:r>
        <w:continuationSeparator/>
      </w:r>
    </w:p>
  </w:footnote>
  <w:footnote w:type="continuationNotice" w:id="1">
    <w:p w14:paraId="335CE934" w14:textId="77777777" w:rsidR="00694BF8" w:rsidRDefault="00694BF8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08SF5PFPS2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A84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073F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049C"/>
    <w:rsid w:val="0052678F"/>
    <w:rsid w:val="005274B8"/>
    <w:rsid w:val="005413EF"/>
    <w:rsid w:val="005478A8"/>
    <w:rsid w:val="0059419D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4BF8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34CDC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B712E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019A"/>
    <w:rsid w:val="00C1493D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59B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Props1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56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12</cp:revision>
  <cp:lastPrinted>2019-05-31T12:56:00Z</cp:lastPrinted>
  <dcterms:created xsi:type="dcterms:W3CDTF">2026-01-26T16:39:00Z</dcterms:created>
  <dcterms:modified xsi:type="dcterms:W3CDTF">2026-02-14T19:03:00Z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