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327B1DE2" w:rsidR="00CD5607" w:rsidRPr="00A076EA" w:rsidRDefault="004244C4" w:rsidP="007B5B6E">
      <w:pPr>
        <w:pStyle w:val="berschrift1"/>
        <w:spacing w:before="0"/>
      </w:pPr>
      <w:r>
        <w:t>Was bildet den flüssigen Inhalt des Blutes</w:t>
      </w:r>
      <w:r w:rsidR="00CA1E03">
        <w:t>?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52BB6ECF" w:rsidR="007057CE" w:rsidRPr="00AA01B1" w:rsidRDefault="009D7F36" w:rsidP="007057CE">
      <w:pPr>
        <w:pStyle w:val="berschrift1"/>
        <w:spacing w:before="0"/>
      </w:pPr>
      <w:r>
        <w:t>Wie heissen die weissen Blutkörperchen noch?</w:t>
      </w:r>
    </w:p>
    <w:p w14:paraId="2319F385" w14:textId="68D66F4A" w:rsidR="007057CE" w:rsidRPr="007057CE" w:rsidRDefault="009D7F36" w:rsidP="007057CE">
      <w:pPr>
        <w:tabs>
          <w:tab w:val="left" w:pos="4871"/>
        </w:tabs>
        <w:spacing w:line="276" w:lineRule="auto"/>
      </w:pPr>
      <w:r>
        <w:rPr>
          <w:b/>
        </w:rPr>
        <w:t>Leukozyten</w:t>
      </w:r>
      <w:r w:rsidR="007057CE" w:rsidRPr="007057CE">
        <w:t xml:space="preserve"> </w:t>
      </w:r>
      <w:r w:rsidR="00F8542C">
        <w:t xml:space="preserve">Antwort </w:t>
      </w:r>
      <w:r>
        <w:t>Y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proofErr w:type="spellStart"/>
      <w:r>
        <w:t>Y</w:t>
      </w:r>
      <w:proofErr w:type="spellEnd"/>
    </w:p>
    <w:p w14:paraId="3359C362" w14:textId="72C43D5B" w:rsidR="007057CE" w:rsidRPr="007057CE" w:rsidRDefault="009D7F36" w:rsidP="007057CE">
      <w:pPr>
        <w:tabs>
          <w:tab w:val="left" w:pos="4871"/>
        </w:tabs>
        <w:spacing w:line="276" w:lineRule="auto"/>
      </w:pPr>
      <w:proofErr w:type="spellStart"/>
      <w:r>
        <w:rPr>
          <w:b/>
        </w:rPr>
        <w:t>Laukouiten</w:t>
      </w:r>
      <w:proofErr w:type="spellEnd"/>
      <w:r w:rsidR="007057CE" w:rsidRPr="007057CE">
        <w:t xml:space="preserve"> </w:t>
      </w:r>
      <w:r w:rsidR="00F8542C">
        <w:t xml:space="preserve">Antwort </w:t>
      </w:r>
      <w:r>
        <w:t>T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proofErr w:type="spellStart"/>
      <w:r>
        <w:t>T</w:t>
      </w:r>
      <w:proofErr w:type="spellEnd"/>
    </w:p>
    <w:p w14:paraId="0E5966EC" w14:textId="334CF49B" w:rsidR="007057CE" w:rsidRPr="007057CE" w:rsidRDefault="009D7F36" w:rsidP="007057CE">
      <w:pPr>
        <w:tabs>
          <w:tab w:val="left" w:pos="4871"/>
        </w:tabs>
        <w:spacing w:line="276" w:lineRule="auto"/>
      </w:pPr>
      <w:proofErr w:type="spellStart"/>
      <w:r>
        <w:rPr>
          <w:b/>
        </w:rPr>
        <w:t>Leukozomben</w:t>
      </w:r>
      <w:proofErr w:type="spellEnd"/>
      <w:r w:rsidR="007057CE" w:rsidRPr="007057CE">
        <w:t xml:space="preserve"> </w:t>
      </w:r>
      <w:r w:rsidR="00F8542C">
        <w:t xml:space="preserve">Antwort </w:t>
      </w:r>
      <w:r>
        <w:t>B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proofErr w:type="spellStart"/>
      <w:r>
        <w:t>B</w:t>
      </w:r>
      <w:proofErr w:type="spellEnd"/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430139C2" w14:textId="0E4970DA" w:rsidR="00F02B00" w:rsidRPr="00A076EA" w:rsidRDefault="00CA1E03" w:rsidP="00F02B00">
      <w:pPr>
        <w:pStyle w:val="berschrift1"/>
        <w:spacing w:before="0"/>
      </w:pPr>
      <w:r>
        <w:t>Wie viele rote Blutkörperchen werden pro Minute im Körper hergestellt?</w:t>
      </w:r>
    </w:p>
    <w:p w14:paraId="21119122" w14:textId="77777777" w:rsidR="00F02B00" w:rsidRDefault="00F02B00" w:rsidP="00F02B00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7FB0F703" w14:textId="77777777" w:rsidR="00F02B00" w:rsidRPr="007057CE" w:rsidRDefault="00F02B00" w:rsidP="007057CE">
      <w:pPr>
        <w:tabs>
          <w:tab w:val="left" w:pos="4871"/>
        </w:tabs>
        <w:spacing w:line="480" w:lineRule="auto"/>
      </w:pPr>
    </w:p>
    <w:sectPr w:rsidR="00F02B00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76CAA" w14:textId="77777777" w:rsidR="000D2B52" w:rsidRDefault="000D2B52" w:rsidP="00A076EA">
      <w:r>
        <w:separator/>
      </w:r>
    </w:p>
  </w:endnote>
  <w:endnote w:type="continuationSeparator" w:id="0">
    <w:p w14:paraId="1A2B4C87" w14:textId="77777777" w:rsidR="000D2B52" w:rsidRDefault="000D2B52" w:rsidP="00A076EA">
      <w:r>
        <w:continuationSeparator/>
      </w:r>
    </w:p>
  </w:endnote>
  <w:endnote w:type="continuationNotice" w:id="1">
    <w:p w14:paraId="1057E410" w14:textId="77777777" w:rsidR="000D2B52" w:rsidRDefault="000D2B52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797DED1C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9D7F36">
      <w:rPr>
        <w:noProof/>
      </w:rPr>
      <w:t>07.03.2026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8F77F" w14:textId="77777777" w:rsidR="000D2B52" w:rsidRDefault="000D2B52" w:rsidP="00A076EA">
      <w:r>
        <w:separator/>
      </w:r>
    </w:p>
  </w:footnote>
  <w:footnote w:type="continuationSeparator" w:id="0">
    <w:p w14:paraId="50B5106D" w14:textId="77777777" w:rsidR="000D2B52" w:rsidRDefault="000D2B52" w:rsidP="00A076EA">
      <w:r>
        <w:continuationSeparator/>
      </w:r>
    </w:p>
  </w:footnote>
  <w:footnote w:type="continuationNotice" w:id="1">
    <w:p w14:paraId="45C4F0AF" w14:textId="77777777" w:rsidR="000D2B52" w:rsidRDefault="000D2B52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15PF5WDZP2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D2B52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0B43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244C4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B7497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D7F36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1E03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02B00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56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9</cp:revision>
  <cp:lastPrinted>2019-05-31T12:56:00Z</cp:lastPrinted>
  <dcterms:created xsi:type="dcterms:W3CDTF">2026-01-26T16:39:00Z</dcterms:created>
  <dcterms:modified xsi:type="dcterms:W3CDTF">2026-03-07T22:08:00Z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