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943862F" w:rsidR="00CD5607" w:rsidRDefault="009E7E53" w:rsidP="00D605D9">
      <w:pPr>
        <w:pStyle w:val="berschrift1"/>
        <w:tabs>
          <w:tab w:val="left" w:pos="2606"/>
        </w:tabs>
        <w:spacing w:before="0"/>
      </w:pPr>
      <w:r>
        <w:t>Medikamente können einen anaphylaktischen Schock auslösen (Positiv/Negativ)</w:t>
      </w:r>
    </w:p>
    <w:p w14:paraId="525BA857" w14:textId="77777777" w:rsidR="009E7E53" w:rsidRPr="009E7E53" w:rsidRDefault="009E7E53" w:rsidP="009E7E53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2EC9B2A" w:rsidR="007057CE" w:rsidRPr="00AA01B1" w:rsidRDefault="003D0F05" w:rsidP="007057CE">
      <w:pPr>
        <w:pStyle w:val="berschrift1"/>
        <w:spacing w:before="0"/>
      </w:pPr>
      <w:r>
        <w:t>Schock</w:t>
      </w:r>
      <w:r w:rsidR="00F24783">
        <w:t>-Lagerung</w:t>
      </w:r>
    </w:p>
    <w:p w14:paraId="2319F385" w14:textId="3A8ED7F3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F24783">
        <w:t>Oberkörperhochlagerung</w:t>
      </w:r>
      <w:r w:rsidR="00F76EF3">
        <w:t xml:space="preserve"> und beine tief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76EF3">
        <w:t>F</w:t>
      </w:r>
    </w:p>
    <w:p w14:paraId="3359C362" w14:textId="2161710F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F24783">
        <w:t>Stabile Seitenlage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76EF3">
        <w:t>W</w:t>
      </w:r>
    </w:p>
    <w:p w14:paraId="0E5966EC" w14:textId="1F3C18F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F24783">
        <w:rPr>
          <w:b/>
        </w:rPr>
        <w:t xml:space="preserve"> </w:t>
      </w:r>
      <w:r w:rsidR="00F24783">
        <w:t>Oberkörperflachlagerung</w:t>
      </w:r>
      <w:r w:rsidR="00F76EF3">
        <w:t xml:space="preserve"> und Beine hoch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76EF3">
        <w:t>K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D4EDF7B" w14:textId="3605412E" w:rsidR="00227029" w:rsidRDefault="00227029" w:rsidP="00227029">
      <w:pPr>
        <w:pStyle w:val="berschrift1"/>
        <w:tabs>
          <w:tab w:val="left" w:pos="2606"/>
        </w:tabs>
        <w:spacing w:before="0"/>
      </w:pPr>
      <w:r>
        <w:t>Aus welchem Jahr stammt das aktuelle VD Reglement?</w:t>
      </w:r>
    </w:p>
    <w:p w14:paraId="05E075B6" w14:textId="77777777" w:rsidR="00227029" w:rsidRPr="009E7E53" w:rsidRDefault="00227029" w:rsidP="00227029"/>
    <w:p w14:paraId="0F107CB2" w14:textId="77777777" w:rsidR="00227029" w:rsidRDefault="00227029" w:rsidP="00227029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74A6D46" w14:textId="77777777" w:rsidR="00227029" w:rsidRPr="007057CE" w:rsidRDefault="00227029" w:rsidP="007057CE">
      <w:pPr>
        <w:tabs>
          <w:tab w:val="left" w:pos="4871"/>
        </w:tabs>
        <w:spacing w:line="480" w:lineRule="auto"/>
      </w:pPr>
    </w:p>
    <w:sectPr w:rsidR="00227029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08C1A" w14:textId="77777777" w:rsidR="00D67B0E" w:rsidRDefault="00D67B0E" w:rsidP="00A076EA">
      <w:r>
        <w:separator/>
      </w:r>
    </w:p>
  </w:endnote>
  <w:endnote w:type="continuationSeparator" w:id="0">
    <w:p w14:paraId="4A7DEADB" w14:textId="77777777" w:rsidR="00D67B0E" w:rsidRDefault="00D67B0E" w:rsidP="00A076EA">
      <w:r>
        <w:continuationSeparator/>
      </w:r>
    </w:p>
  </w:endnote>
  <w:endnote w:type="continuationNotice" w:id="1">
    <w:p w14:paraId="491EA5F6" w14:textId="77777777" w:rsidR="00D67B0E" w:rsidRDefault="00D67B0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BA752A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D0F05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7AE4" w14:textId="77777777" w:rsidR="00D67B0E" w:rsidRDefault="00D67B0E" w:rsidP="00A076EA">
      <w:r>
        <w:separator/>
      </w:r>
    </w:p>
  </w:footnote>
  <w:footnote w:type="continuationSeparator" w:id="0">
    <w:p w14:paraId="5A1F6C51" w14:textId="77777777" w:rsidR="00D67B0E" w:rsidRDefault="00D67B0E" w:rsidP="00A076EA">
      <w:r>
        <w:continuationSeparator/>
      </w:r>
    </w:p>
  </w:footnote>
  <w:footnote w:type="continuationNotice" w:id="1">
    <w:p w14:paraId="33A1E60C" w14:textId="77777777" w:rsidR="00D67B0E" w:rsidRDefault="00D67B0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07ZWRSI7X4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27029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0F05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9E7E53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56E5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05D9"/>
    <w:rsid w:val="00D67B0E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24783"/>
    <w:rsid w:val="00F41E92"/>
    <w:rsid w:val="00F431A3"/>
    <w:rsid w:val="00F4551C"/>
    <w:rsid w:val="00F500B5"/>
    <w:rsid w:val="00F76EF3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7029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10</cp:revision>
  <cp:lastPrinted>2019-05-31T12:56:00Z</cp:lastPrinted>
  <dcterms:created xsi:type="dcterms:W3CDTF">2026-01-26T16:39:00Z</dcterms:created>
  <dcterms:modified xsi:type="dcterms:W3CDTF">2026-02-11T19:24:00Z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