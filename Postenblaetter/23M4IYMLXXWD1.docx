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64B29934" w:rsidR="00CD5607" w:rsidRPr="00A076EA" w:rsidRDefault="00D71CD7" w:rsidP="007B5B6E">
      <w:pPr>
        <w:pStyle w:val="berschrift1"/>
        <w:spacing w:before="0"/>
      </w:pPr>
      <w:r>
        <w:t>Was heisst</w:t>
      </w:r>
      <w:r w:rsidR="008614B4">
        <w:t xml:space="preserve"> SVG-Pyramide</w:t>
      </w:r>
      <w:r>
        <w:t xml:space="preserve"> ausgeschrieben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24AED737" w:rsidR="007057CE" w:rsidRPr="00AA01B1" w:rsidRDefault="006B3A6A" w:rsidP="007057CE">
      <w:pPr>
        <w:pStyle w:val="berschrift1"/>
        <w:spacing w:before="0"/>
      </w:pPr>
      <w:r>
        <w:t xml:space="preserve">Zur welcher Signalgruppe gehört </w:t>
      </w:r>
      <w:r w:rsidR="00860E09">
        <w:t xml:space="preserve">das Sackgassenschild </w:t>
      </w:r>
    </w:p>
    <w:p w14:paraId="2319F385" w14:textId="76EDF8FB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115DDA">
        <w:t>Vort</w:t>
      </w:r>
      <w:r w:rsidR="00AB7D80">
        <w:t>ritt</w:t>
      </w:r>
      <w:r w:rsidR="00115DDA">
        <w:t>signale</w:t>
      </w:r>
      <w:r w:rsidR="00F8542C">
        <w:t xml:space="preserve"> </w:t>
      </w:r>
      <w:r w:rsidR="00AB7D80">
        <w:t>A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A</w:t>
      </w:r>
    </w:p>
    <w:p w14:paraId="3359C362" w14:textId="67568B14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115DDA">
        <w:t>Vorschriftssignale</w:t>
      </w:r>
      <w:r w:rsidR="00F8542C">
        <w:t xml:space="preserve"> </w:t>
      </w:r>
      <w:r w:rsidR="00AB7D80">
        <w:t>M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AB7D80">
        <w:t>M</w:t>
      </w:r>
    </w:p>
    <w:p w14:paraId="0E5966EC" w14:textId="090D794B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AB7D80">
        <w:t>Hinweissignale</w:t>
      </w:r>
      <w:r w:rsidR="00F8542C">
        <w:t xml:space="preserve"> </w:t>
      </w:r>
      <w:r w:rsidR="00AB7D80">
        <w:t>X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AB7D80">
        <w:t>X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39FC751E" w14:textId="18DC9DFC" w:rsidR="00677C6C" w:rsidRPr="007057CE" w:rsidRDefault="007167B1" w:rsidP="007167B1">
      <w:pPr>
        <w:pStyle w:val="berschrift1"/>
        <w:spacing w:before="0"/>
      </w:pPr>
      <w:r>
        <w:t>W</w:t>
      </w:r>
      <w:r>
        <w:t>elchen Massstab haben die braunen Landkarten</w:t>
      </w:r>
    </w:p>
    <w:sectPr w:rsidR="00677C6C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5B4B7" w14:textId="77777777" w:rsidR="00212236" w:rsidRDefault="00212236" w:rsidP="00A076EA">
      <w:r>
        <w:separator/>
      </w:r>
    </w:p>
  </w:endnote>
  <w:endnote w:type="continuationSeparator" w:id="0">
    <w:p w14:paraId="182C7C0B" w14:textId="77777777" w:rsidR="00212236" w:rsidRDefault="00212236" w:rsidP="00A076EA">
      <w:r>
        <w:continuationSeparator/>
      </w:r>
    </w:p>
  </w:endnote>
  <w:endnote w:type="continuationNotice" w:id="1">
    <w:p w14:paraId="65E8116E" w14:textId="77777777" w:rsidR="00212236" w:rsidRDefault="00212236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6AE8DAB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8614B4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659AB" w14:textId="77777777" w:rsidR="00212236" w:rsidRDefault="00212236" w:rsidP="00A076EA">
      <w:r>
        <w:separator/>
      </w:r>
    </w:p>
  </w:footnote>
  <w:footnote w:type="continuationSeparator" w:id="0">
    <w:p w14:paraId="5FBB0FD8" w14:textId="77777777" w:rsidR="00212236" w:rsidRDefault="00212236" w:rsidP="00A076EA">
      <w:r>
        <w:continuationSeparator/>
      </w:r>
    </w:p>
  </w:footnote>
  <w:footnote w:type="continuationNotice" w:id="1">
    <w:p w14:paraId="28E9C34A" w14:textId="77777777" w:rsidR="00212236" w:rsidRDefault="00212236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23M4IYMLXXWD1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15DDA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12236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31F5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77C6C"/>
    <w:rsid w:val="00681610"/>
    <w:rsid w:val="006953D4"/>
    <w:rsid w:val="006A4886"/>
    <w:rsid w:val="006A4980"/>
    <w:rsid w:val="006B0008"/>
    <w:rsid w:val="006B3A6A"/>
    <w:rsid w:val="006B62AE"/>
    <w:rsid w:val="006C343F"/>
    <w:rsid w:val="006D221D"/>
    <w:rsid w:val="006E0C87"/>
    <w:rsid w:val="006F27F2"/>
    <w:rsid w:val="006F2E4B"/>
    <w:rsid w:val="0070088F"/>
    <w:rsid w:val="007057CE"/>
    <w:rsid w:val="007167B1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0E09"/>
    <w:rsid w:val="008614B4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B7D80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71CD7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43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12</cp:revision>
  <cp:lastPrinted>2019-05-31T12:56:00Z</cp:lastPrinted>
  <dcterms:created xsi:type="dcterms:W3CDTF">2026-01-26T16:39:00Z</dcterms:created>
  <dcterms:modified xsi:type="dcterms:W3CDTF">2026-02-11T17:08:00Z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