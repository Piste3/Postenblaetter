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537A8B7C" w:rsidR="00CD5607" w:rsidRPr="00A076EA" w:rsidRDefault="007A0333" w:rsidP="007B5B6E">
      <w:pPr>
        <w:pStyle w:val="berschrift1"/>
        <w:spacing w:before="0"/>
      </w:pPr>
      <w:r>
        <w:t>Wie heisst die abgebildete Signatur?</w:t>
      </w:r>
    </w:p>
    <w:p w14:paraId="3B684D46" w14:textId="793CB91B" w:rsidR="007A0333" w:rsidRDefault="007A0333" w:rsidP="007057CE">
      <w:pPr>
        <w:tabs>
          <w:tab w:val="left" w:pos="4871"/>
        </w:tabs>
        <w:spacing w:line="480" w:lineRule="auto"/>
      </w:pPr>
      <w:r w:rsidRPr="007A0333">
        <w:drawing>
          <wp:anchor distT="0" distB="0" distL="114300" distR="114300" simplePos="0" relativeHeight="251658240" behindDoc="1" locked="0" layoutInCell="1" allowOverlap="1" wp14:anchorId="54149997" wp14:editId="29962CA1">
            <wp:simplePos x="0" y="0"/>
            <wp:positionH relativeFrom="margin">
              <wp:align>left</wp:align>
            </wp:positionH>
            <wp:positionV relativeFrom="paragraph">
              <wp:posOffset>17112</wp:posOffset>
            </wp:positionV>
            <wp:extent cx="724001" cy="619211"/>
            <wp:effectExtent l="0" t="0" r="0" b="9525"/>
            <wp:wrapTight wrapText="bothSides">
              <wp:wrapPolygon edited="0">
                <wp:start x="0" y="0"/>
                <wp:lineTo x="0" y="21268"/>
                <wp:lineTo x="21032" y="21268"/>
                <wp:lineTo x="21032" y="0"/>
                <wp:lineTo x="0" y="0"/>
              </wp:wrapPolygon>
            </wp:wrapTight>
            <wp:docPr id="58546836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6836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00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341239" w14:textId="6DEDE025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</w:t>
      </w:r>
      <w:r w:rsidR="00F8542C">
        <w:t>_</w:t>
      </w:r>
      <w:r w:rsidR="00F94290">
        <w:t>_______________</w:t>
      </w:r>
    </w:p>
    <w:p w14:paraId="2FBB2976" w14:textId="77777777" w:rsidR="007A0333" w:rsidRDefault="007A0333" w:rsidP="007057CE">
      <w:pPr>
        <w:tabs>
          <w:tab w:val="left" w:pos="4871"/>
        </w:tabs>
        <w:spacing w:line="480" w:lineRule="auto"/>
      </w:pPr>
    </w:p>
    <w:p w14:paraId="5166013B" w14:textId="5617D05D" w:rsidR="007057CE" w:rsidRPr="00AA01B1" w:rsidRDefault="00824A39" w:rsidP="007057CE">
      <w:pPr>
        <w:pStyle w:val="berschrift1"/>
        <w:spacing w:before="0"/>
      </w:pPr>
      <w:r>
        <w:t>Mindestens 6m breit</w:t>
      </w:r>
    </w:p>
    <w:p w14:paraId="2319F385" w14:textId="11CC0D04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="00ED17DC">
        <w:rPr>
          <w:b/>
        </w:rPr>
        <w:t xml:space="preserve"> </w:t>
      </w:r>
      <w:r w:rsidR="00ED17DC">
        <w:t>Klasse 1 Strasse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C84EA8">
        <w:t>F</w:t>
      </w:r>
    </w:p>
    <w:p w14:paraId="3359C362" w14:textId="3ACBA53F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ED17DC">
        <w:t>Klasse 2 Strasse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C84EA8">
        <w:t>W</w:t>
      </w:r>
    </w:p>
    <w:p w14:paraId="0E5966EC" w14:textId="5BB4659E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F339C3">
        <w:t>Autostrasse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C84EA8">
        <w:t>C</w:t>
      </w:r>
    </w:p>
    <w:p w14:paraId="7CA06059" w14:textId="6DCA2BA2" w:rsidR="00F339C3" w:rsidRPr="007057CE" w:rsidRDefault="00F339C3" w:rsidP="00F339C3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>
        <w:t>Auto</w:t>
      </w:r>
      <w:r>
        <w:t>bahn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C84EA8">
        <w:t>L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4D1FDA25" w14:textId="11CD951E" w:rsidR="00A71156" w:rsidRPr="00A71156" w:rsidRDefault="00A71156" w:rsidP="00A71156">
      <w:pPr>
        <w:shd w:val="clear" w:color="auto" w:fill="D9D9D9"/>
        <w:spacing w:after="120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Für was steht die Abkürzung JARAP?</w:t>
      </w:r>
    </w:p>
    <w:p w14:paraId="03A265C2" w14:textId="77777777" w:rsidR="00A71156" w:rsidRDefault="00A71156" w:rsidP="007057CE">
      <w:pPr>
        <w:tabs>
          <w:tab w:val="left" w:pos="4871"/>
        </w:tabs>
        <w:spacing w:line="480" w:lineRule="auto"/>
      </w:pPr>
    </w:p>
    <w:p w14:paraId="6C2B44C8" w14:textId="556307DB" w:rsidR="00A71156" w:rsidRPr="007057CE" w:rsidRDefault="00A71156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sectPr w:rsidR="00A71156" w:rsidRPr="007057CE" w:rsidSect="00B8268F">
      <w:headerReference w:type="default" r:id="rId12"/>
      <w:footerReference w:type="default" r:id="rId13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E1BAF" w14:textId="77777777" w:rsidR="0049248C" w:rsidRDefault="0049248C" w:rsidP="00A076EA">
      <w:r>
        <w:separator/>
      </w:r>
    </w:p>
  </w:endnote>
  <w:endnote w:type="continuationSeparator" w:id="0">
    <w:p w14:paraId="6B9EBFA3" w14:textId="77777777" w:rsidR="0049248C" w:rsidRDefault="0049248C" w:rsidP="00A076EA">
      <w:r>
        <w:continuationSeparator/>
      </w:r>
    </w:p>
  </w:endnote>
  <w:endnote w:type="continuationNotice" w:id="1">
    <w:p w14:paraId="369C2C73" w14:textId="77777777" w:rsidR="0049248C" w:rsidRDefault="0049248C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174F28C4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7A0333">
      <w:rPr>
        <w:noProof/>
      </w:rPr>
      <w:t>11.02.2026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ACB6B" w14:textId="77777777" w:rsidR="0049248C" w:rsidRDefault="0049248C" w:rsidP="00A076EA">
      <w:r>
        <w:separator/>
      </w:r>
    </w:p>
  </w:footnote>
  <w:footnote w:type="continuationSeparator" w:id="0">
    <w:p w14:paraId="6E794B29" w14:textId="77777777" w:rsidR="0049248C" w:rsidRDefault="0049248C" w:rsidP="00A076EA">
      <w:r>
        <w:continuationSeparator/>
      </w:r>
    </w:p>
  </w:footnote>
  <w:footnote w:type="continuationNotice" w:id="1">
    <w:p w14:paraId="04A86115" w14:textId="77777777" w:rsidR="0049248C" w:rsidRDefault="0049248C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04QM5PKMQ2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48C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A0333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24A39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11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2857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4EA8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4753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D17DC"/>
    <w:rsid w:val="00EE3654"/>
    <w:rsid w:val="00F17B81"/>
    <w:rsid w:val="00F339C3"/>
    <w:rsid w:val="00F41E92"/>
    <w:rsid w:val="00F431A3"/>
    <w:rsid w:val="00F4551C"/>
    <w:rsid w:val="00F500B5"/>
    <w:rsid w:val="00F8041A"/>
    <w:rsid w:val="00F8542C"/>
    <w:rsid w:val="00F94290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Props1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2025_Dokument_Allgemein_Vorlage.dotx</Template>
  <TotalTime>0</TotalTime>
  <Pages>1</Pages>
  <Words>49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Yann Pascal Wunderle</cp:lastModifiedBy>
  <cp:revision>12</cp:revision>
  <cp:lastPrinted>2019-05-31T12:56:00Z</cp:lastPrinted>
  <dcterms:created xsi:type="dcterms:W3CDTF">2026-01-26T16:39:00Z</dcterms:created>
  <dcterms:modified xsi:type="dcterms:W3CDTF">2026-02-11T16:32:00Z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