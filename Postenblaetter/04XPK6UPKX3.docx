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78782" w14:textId="77777777" w:rsidR="00B318D3" w:rsidRDefault="00B318D3" w:rsidP="00B318D3">
      <w:pPr>
        <w:pStyle w:val="berschrift1"/>
        <w:spacing w:before="0"/>
      </w:pPr>
      <w:r>
        <w:t>1. Schritt der Fahrzeugabsicherung</w:t>
      </w:r>
    </w:p>
    <w:p w14:paraId="22367C9E" w14:textId="77777777" w:rsidR="00B318D3" w:rsidRPr="004F5F6C" w:rsidRDefault="00B318D3" w:rsidP="00B318D3"/>
    <w:p w14:paraId="1F576C94" w14:textId="77777777" w:rsidR="00B318D3" w:rsidRDefault="00B318D3" w:rsidP="00B318D3">
      <w:pPr>
        <w:tabs>
          <w:tab w:val="left" w:pos="4871"/>
        </w:tabs>
        <w:spacing w:line="480" w:lineRule="auto"/>
      </w:pPr>
      <w:r>
        <w:t>_______________________________________________________________________________</w:t>
      </w:r>
    </w:p>
    <w:p w14:paraId="77ED1F90" w14:textId="77777777" w:rsidR="00B318D3" w:rsidRPr="00AA01B1" w:rsidRDefault="00B318D3" w:rsidP="00B318D3">
      <w:pPr>
        <w:pStyle w:val="berschrift1"/>
        <w:spacing w:before="0"/>
      </w:pPr>
      <w:r w:rsidRPr="005D2FA2">
        <w:rPr>
          <w:noProof/>
        </w:rPr>
        <w:drawing>
          <wp:anchor distT="0" distB="0" distL="114300" distR="114300" simplePos="0" relativeHeight="251659264" behindDoc="1" locked="0" layoutInCell="1" allowOverlap="1" wp14:anchorId="29572075" wp14:editId="0E8503FF">
            <wp:simplePos x="0" y="0"/>
            <wp:positionH relativeFrom="margin">
              <wp:align>left</wp:align>
            </wp:positionH>
            <wp:positionV relativeFrom="paragraph">
              <wp:posOffset>280355</wp:posOffset>
            </wp:positionV>
            <wp:extent cx="2385267" cy="1051651"/>
            <wp:effectExtent l="0" t="0" r="0" b="0"/>
            <wp:wrapTopAndBottom/>
            <wp:docPr id="1102917704" name="Grafik 1" descr="Ein Bild, das Klammer, Glas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917704" name="Grafik 1" descr="Ein Bild, das Klammer, Glas enthält.&#10;&#10;KI-generierte Inhalte können fehlerhaft sein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5267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Welche Parkformation?</w:t>
      </w:r>
    </w:p>
    <w:p w14:paraId="5EE0C12F" w14:textId="77777777" w:rsidR="00B318D3" w:rsidRDefault="00B318D3" w:rsidP="00B318D3">
      <w:pPr>
        <w:tabs>
          <w:tab w:val="left" w:pos="4871"/>
        </w:tabs>
        <w:spacing w:line="276" w:lineRule="auto"/>
        <w:rPr>
          <w:b/>
        </w:rPr>
      </w:pPr>
    </w:p>
    <w:p w14:paraId="6F601B3D" w14:textId="77777777" w:rsidR="00B318D3" w:rsidRPr="007057CE" w:rsidRDefault="00B318D3" w:rsidP="00B318D3">
      <w:pPr>
        <w:tabs>
          <w:tab w:val="left" w:pos="4871"/>
        </w:tabs>
        <w:spacing w:line="276" w:lineRule="auto"/>
      </w:pPr>
      <w:proofErr w:type="gramStart"/>
      <w:r w:rsidRPr="007057CE">
        <w:rPr>
          <w:b/>
        </w:rPr>
        <w:t>[  ]</w:t>
      </w:r>
      <w:proofErr w:type="gramEnd"/>
      <w:r w:rsidRPr="007057CE">
        <w:t xml:space="preserve"> </w:t>
      </w:r>
      <w:r w:rsidRPr="00B55824">
        <w:rPr>
          <w:bCs/>
        </w:rPr>
        <w:t>Einerkolonne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>
        <w:t>I</w:t>
      </w:r>
    </w:p>
    <w:p w14:paraId="5501D3F7" w14:textId="77777777" w:rsidR="00B318D3" w:rsidRPr="007057CE" w:rsidRDefault="00B318D3" w:rsidP="00B318D3">
      <w:pPr>
        <w:tabs>
          <w:tab w:val="left" w:pos="4871"/>
        </w:tabs>
        <w:spacing w:line="276" w:lineRule="auto"/>
      </w:pPr>
      <w:proofErr w:type="gramStart"/>
      <w:r w:rsidRPr="007057CE">
        <w:rPr>
          <w:b/>
        </w:rPr>
        <w:t>[  ]</w:t>
      </w:r>
      <w:proofErr w:type="gramEnd"/>
      <w:r w:rsidRPr="007057CE">
        <w:t xml:space="preserve"> </w:t>
      </w:r>
      <w:r>
        <w:t xml:space="preserve">Gerade </w:t>
      </w:r>
      <w:proofErr w:type="spellStart"/>
      <w:r>
        <w:t>Einerreihe</w:t>
      </w:r>
      <w:proofErr w:type="spellEnd"/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>
        <w:t>T</w:t>
      </w:r>
    </w:p>
    <w:p w14:paraId="422D9EA5" w14:textId="77777777" w:rsidR="00B318D3" w:rsidRPr="007057CE" w:rsidRDefault="00B318D3" w:rsidP="00B318D3">
      <w:pPr>
        <w:tabs>
          <w:tab w:val="left" w:pos="4871"/>
        </w:tabs>
        <w:spacing w:line="276" w:lineRule="auto"/>
      </w:pPr>
      <w:proofErr w:type="gramStart"/>
      <w:r w:rsidRPr="007057CE">
        <w:rPr>
          <w:b/>
        </w:rPr>
        <w:t>[  ]</w:t>
      </w:r>
      <w:proofErr w:type="gramEnd"/>
      <w:r w:rsidRPr="007057CE">
        <w:t xml:space="preserve"> </w:t>
      </w:r>
      <w:r>
        <w:t xml:space="preserve">Schräge </w:t>
      </w:r>
      <w:proofErr w:type="spellStart"/>
      <w:r>
        <w:t>Einerreihe</w:t>
      </w:r>
      <w:proofErr w:type="spellEnd"/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>
        <w:t>C</w:t>
      </w:r>
    </w:p>
    <w:p w14:paraId="6B2BF9B4" w14:textId="77777777" w:rsidR="00B318D3" w:rsidRDefault="00B318D3" w:rsidP="00B318D3">
      <w:pPr>
        <w:tabs>
          <w:tab w:val="left" w:pos="4871"/>
        </w:tabs>
        <w:spacing w:line="480" w:lineRule="auto"/>
      </w:pPr>
    </w:p>
    <w:p w14:paraId="11175F76" w14:textId="77777777" w:rsidR="00B318D3" w:rsidRDefault="00B318D3" w:rsidP="00B318D3">
      <w:pPr>
        <w:pStyle w:val="berschrift1"/>
        <w:spacing w:before="0"/>
      </w:pPr>
      <w:r>
        <w:t xml:space="preserve">Wie viel Helfer braucht man </w:t>
      </w:r>
      <w:proofErr w:type="gramStart"/>
      <w:r>
        <w:t>mindestens</w:t>
      </w:r>
      <w:proofErr w:type="gramEnd"/>
      <w:r>
        <w:t xml:space="preserve"> um den Übersteiggriff sinnvoll zu nutzen?</w:t>
      </w:r>
    </w:p>
    <w:p w14:paraId="48B5E917" w14:textId="77777777" w:rsidR="00B318D3" w:rsidRPr="007057CE" w:rsidRDefault="00B318D3" w:rsidP="00B318D3">
      <w:pPr>
        <w:tabs>
          <w:tab w:val="left" w:pos="4871"/>
        </w:tabs>
        <w:spacing w:line="276" w:lineRule="auto"/>
      </w:pPr>
      <w:proofErr w:type="gramStart"/>
      <w:r w:rsidRPr="007057CE">
        <w:rPr>
          <w:b/>
        </w:rPr>
        <w:t>[  ]</w:t>
      </w:r>
      <w:proofErr w:type="gramEnd"/>
      <w:r>
        <w:rPr>
          <w:b/>
        </w:rPr>
        <w:t xml:space="preserve"> </w:t>
      </w:r>
      <w:r w:rsidRPr="00E15DF1">
        <w:t>2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>
        <w:t>F</w:t>
      </w:r>
    </w:p>
    <w:p w14:paraId="05BBEC2E" w14:textId="77777777" w:rsidR="00B318D3" w:rsidRPr="007057CE" w:rsidRDefault="00B318D3" w:rsidP="00B318D3">
      <w:pPr>
        <w:tabs>
          <w:tab w:val="left" w:pos="4871"/>
        </w:tabs>
        <w:spacing w:line="276" w:lineRule="auto"/>
      </w:pPr>
      <w:proofErr w:type="gramStart"/>
      <w:r w:rsidRPr="007057CE">
        <w:rPr>
          <w:b/>
        </w:rPr>
        <w:t>[  ]</w:t>
      </w:r>
      <w:proofErr w:type="gramEnd"/>
      <w:r w:rsidRPr="007057CE">
        <w:t xml:space="preserve"> </w:t>
      </w:r>
      <w:r>
        <w:t>3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>
        <w:t>K</w:t>
      </w:r>
    </w:p>
    <w:p w14:paraId="15604581" w14:textId="77777777" w:rsidR="00B318D3" w:rsidRPr="007057CE" w:rsidRDefault="00B318D3" w:rsidP="00B318D3">
      <w:pPr>
        <w:tabs>
          <w:tab w:val="left" w:pos="4871"/>
        </w:tabs>
        <w:spacing w:line="276" w:lineRule="auto"/>
      </w:pPr>
      <w:proofErr w:type="gramStart"/>
      <w:r w:rsidRPr="007057CE">
        <w:rPr>
          <w:b/>
        </w:rPr>
        <w:t>[  ]</w:t>
      </w:r>
      <w:proofErr w:type="gramEnd"/>
      <w:r w:rsidRPr="007057CE">
        <w:t xml:space="preserve"> </w:t>
      </w:r>
      <w:r>
        <w:t>4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>
        <w:t>J</w:t>
      </w:r>
    </w:p>
    <w:p w14:paraId="7B3BD283" w14:textId="36C79E8A" w:rsidR="007057CE" w:rsidRPr="007057CE" w:rsidRDefault="007057CE" w:rsidP="007057CE">
      <w:pPr>
        <w:tabs>
          <w:tab w:val="left" w:pos="4871"/>
        </w:tabs>
        <w:spacing w:line="480" w:lineRule="auto"/>
      </w:pPr>
    </w:p>
    <w:sectPr w:rsidR="007057CE" w:rsidRPr="007057CE" w:rsidSect="00B8268F">
      <w:headerReference w:type="default" r:id="rId12"/>
      <w:footerReference w:type="default" r:id="rId13"/>
      <w:pgSz w:w="11900" w:h="16840"/>
      <w:pgMar w:top="908" w:right="1080" w:bottom="1229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417D2" w14:textId="77777777" w:rsidR="007C4E8A" w:rsidRDefault="007C4E8A" w:rsidP="00A076EA">
      <w:r>
        <w:separator/>
      </w:r>
    </w:p>
  </w:endnote>
  <w:endnote w:type="continuationSeparator" w:id="0">
    <w:p w14:paraId="588C0F9D" w14:textId="77777777" w:rsidR="007C4E8A" w:rsidRDefault="007C4E8A" w:rsidP="00A076EA">
      <w:r>
        <w:continuationSeparator/>
      </w:r>
    </w:p>
  </w:endnote>
  <w:endnote w:type="continuationNotice" w:id="1">
    <w:p w14:paraId="7D7BF55A" w14:textId="77777777" w:rsidR="007C4E8A" w:rsidRDefault="007C4E8A" w:rsidP="00A076E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2BEF7" w14:textId="77777777" w:rsidR="00F8542C" w:rsidRPr="00F8542C" w:rsidRDefault="00F8542C" w:rsidP="00024B17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75F788AF" w14:textId="2594E3F2" w:rsidR="00F8542C" w:rsidRPr="00F8542C" w:rsidRDefault="00F8542C" w:rsidP="00024B17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 w:rsidRPr="00F8542C">
      <w:rPr>
        <w:b/>
        <w:bCs/>
        <w:sz w:val="28"/>
        <w:szCs w:val="28"/>
      </w:rPr>
      <w:t>6. April 2026</w:t>
    </w:r>
    <w:r w:rsidRPr="00F8542C">
      <w:rPr>
        <w:bCs/>
        <w:sz w:val="28"/>
        <w:szCs w:val="28"/>
      </w:rPr>
      <w:t xml:space="preserve"> durch das Kadetten-Korps Basel abgehängt.</w:t>
    </w:r>
  </w:p>
  <w:p w14:paraId="215A445A" w14:textId="77777777" w:rsidR="00F8542C" w:rsidRDefault="00F8542C" w:rsidP="00024B17">
    <w:pPr>
      <w:pStyle w:val="Fuzeile"/>
    </w:pPr>
  </w:p>
  <w:p w14:paraId="6700DB32" w14:textId="77777777" w:rsidR="00F8542C" w:rsidRDefault="00F8542C" w:rsidP="00024B17">
    <w:pPr>
      <w:pStyle w:val="Fuzeile"/>
    </w:pPr>
  </w:p>
  <w:p w14:paraId="06E98A97" w14:textId="7F0059DA" w:rsidR="009302C0" w:rsidRDefault="00C355D4" w:rsidP="00024B17">
    <w:pPr>
      <w:pStyle w:val="Fuzeile"/>
    </w:pPr>
    <w:r>
      <w:fldChar w:fldCharType="begin"/>
    </w:r>
    <w:r>
      <w:instrText xml:space="preserve"> TIME \@ "dd.MM.yyyy" </w:instrText>
    </w:r>
    <w:r>
      <w:fldChar w:fldCharType="separate"/>
    </w:r>
    <w:r w:rsidR="00B318D3">
      <w:rPr>
        <w:noProof/>
      </w:rPr>
      <w:t>11.02.2026</w:t>
    </w:r>
    <w:r>
      <w:fldChar w:fldCharType="end"/>
    </w:r>
    <w:r w:rsidR="005E4D74" w:rsidRPr="005E4D74">
      <w:t>/</w:t>
    </w:r>
    <w:r w:rsidR="00F8542C">
      <w:t>YW</w:t>
    </w:r>
    <w:r w:rsidR="0066129B">
      <w:tab/>
    </w:r>
    <w:r w:rsidR="0066129B">
      <w:tab/>
      <w:t xml:space="preserve">Seite </w:t>
    </w:r>
    <w:r w:rsidR="0066129B">
      <w:fldChar w:fldCharType="begin"/>
    </w:r>
    <w:r w:rsidR="0066129B">
      <w:instrText xml:space="preserve"> PAGE  \* MERGEFORMAT </w:instrText>
    </w:r>
    <w:r w:rsidR="0066129B">
      <w:fldChar w:fldCharType="separate"/>
    </w:r>
    <w:r w:rsidR="0066129B">
      <w:rPr>
        <w:noProof/>
      </w:rPr>
      <w:t>1</w:t>
    </w:r>
    <w:r w:rsidR="0066129B">
      <w:fldChar w:fldCharType="end"/>
    </w:r>
    <w:r w:rsidR="0066129B">
      <w:t xml:space="preserve"> von </w:t>
    </w:r>
    <w:r w:rsidR="007B5B6E">
      <w:rPr>
        <w:noProof/>
      </w:rPr>
      <w:fldChar w:fldCharType="begin"/>
    </w:r>
    <w:r w:rsidR="007B5B6E">
      <w:rPr>
        <w:noProof/>
      </w:rPr>
      <w:instrText xml:space="preserve"> NUMPAGES  \* MERGEFORMAT </w:instrText>
    </w:r>
    <w:r w:rsidR="007B5B6E">
      <w:rPr>
        <w:noProof/>
      </w:rPr>
      <w:fldChar w:fldCharType="separate"/>
    </w:r>
    <w:r w:rsidR="0066129B">
      <w:rPr>
        <w:noProof/>
      </w:rPr>
      <w:t>1</w:t>
    </w:r>
    <w:r w:rsidR="007B5B6E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E41D9" w14:textId="77777777" w:rsidR="007C4E8A" w:rsidRDefault="007C4E8A" w:rsidP="00A076EA">
      <w:r>
        <w:separator/>
      </w:r>
    </w:p>
  </w:footnote>
  <w:footnote w:type="continuationSeparator" w:id="0">
    <w:p w14:paraId="5F2AF1A1" w14:textId="77777777" w:rsidR="007C4E8A" w:rsidRDefault="007C4E8A" w:rsidP="00A076EA">
      <w:r>
        <w:continuationSeparator/>
      </w:r>
    </w:p>
  </w:footnote>
  <w:footnote w:type="continuationNotice" w:id="1">
    <w:p w14:paraId="343F2589" w14:textId="77777777" w:rsidR="007C4E8A" w:rsidRDefault="007C4E8A" w:rsidP="00A076E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Ind w:w="-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3"/>
      <w:gridCol w:w="7750"/>
    </w:tblGrid>
    <w:tr w:rsidR="00305620" w14:paraId="1E000BC2" w14:textId="77777777" w:rsidTr="005B677F">
      <w:tc>
        <w:tcPr>
          <w:tcW w:w="1843" w:type="dxa"/>
        </w:tcPr>
        <w:p w14:paraId="4C34581D" w14:textId="77777777" w:rsidR="00305620" w:rsidRDefault="00305620" w:rsidP="00305620">
          <w:pPr>
            <w:pStyle w:val="Kopfzeile"/>
          </w:pPr>
          <w:r w:rsidRPr="000C571D">
            <w:rPr>
              <w:noProof/>
            </w:rPr>
            <w:drawing>
              <wp:inline distT="0" distB="0" distL="0" distR="0" wp14:anchorId="2C2EB30E" wp14:editId="1697E6F9">
                <wp:extent cx="852128" cy="714375"/>
                <wp:effectExtent l="0" t="0" r="5715" b="0"/>
                <wp:docPr id="4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KKB_Logo_Kreis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2128" cy="71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50" w:type="dxa"/>
          <w:vAlign w:val="center"/>
        </w:tcPr>
        <w:p w14:paraId="0F251E17" w14:textId="3A6D22C8" w:rsidR="00305620" w:rsidRPr="00AA01B1" w:rsidRDefault="00996640" w:rsidP="00305620">
          <w:pPr>
            <w:pStyle w:val="Kopfzeile"/>
            <w:rPr>
              <w:rFonts w:cs="Arial"/>
              <w:b/>
              <w:sz w:val="32"/>
            </w:rPr>
          </w:pPr>
          <w:r w:rsidRPr="00AA01B1">
            <w:rPr>
              <w:rFonts w:cs="Arial"/>
              <w:b/>
              <w:sz w:val="32"/>
            </w:rPr>
            <w:t>04XPK6UPKX3</w:t>
          </w:r>
        </w:p>
      </w:tc>
    </w:tr>
  </w:tbl>
  <w:p w14:paraId="02CFDC2F" w14:textId="77777777" w:rsidR="00DF7C7F" w:rsidRDefault="00DF7C7F" w:rsidP="00A076E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A009D"/>
    <w:multiLevelType w:val="hybridMultilevel"/>
    <w:tmpl w:val="D27C747C"/>
    <w:lvl w:ilvl="0" w:tplc="F898A20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458BD"/>
    <w:multiLevelType w:val="hybridMultilevel"/>
    <w:tmpl w:val="37BCB66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00493897">
    <w:abstractNumId w:val="1"/>
  </w:num>
  <w:num w:numId="2" w16cid:durableId="269627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CE"/>
    <w:rsid w:val="0001164D"/>
    <w:rsid w:val="00024B17"/>
    <w:rsid w:val="00026B5A"/>
    <w:rsid w:val="00034045"/>
    <w:rsid w:val="00046B7D"/>
    <w:rsid w:val="00063DD1"/>
    <w:rsid w:val="00065316"/>
    <w:rsid w:val="00067B82"/>
    <w:rsid w:val="00077C58"/>
    <w:rsid w:val="00081B3E"/>
    <w:rsid w:val="00082034"/>
    <w:rsid w:val="00082193"/>
    <w:rsid w:val="000A272E"/>
    <w:rsid w:val="000A2E06"/>
    <w:rsid w:val="000B79BB"/>
    <w:rsid w:val="000C535F"/>
    <w:rsid w:val="000C571D"/>
    <w:rsid w:val="000E0F74"/>
    <w:rsid w:val="000F41AC"/>
    <w:rsid w:val="000F6426"/>
    <w:rsid w:val="001013C3"/>
    <w:rsid w:val="00110633"/>
    <w:rsid w:val="00113B0F"/>
    <w:rsid w:val="00114236"/>
    <w:rsid w:val="00136059"/>
    <w:rsid w:val="001570BD"/>
    <w:rsid w:val="00166A97"/>
    <w:rsid w:val="00172284"/>
    <w:rsid w:val="001722AF"/>
    <w:rsid w:val="00173F97"/>
    <w:rsid w:val="00177CD7"/>
    <w:rsid w:val="0019045A"/>
    <w:rsid w:val="001C609A"/>
    <w:rsid w:val="0020247B"/>
    <w:rsid w:val="00211918"/>
    <w:rsid w:val="002337AD"/>
    <w:rsid w:val="002341F6"/>
    <w:rsid w:val="00244657"/>
    <w:rsid w:val="00261615"/>
    <w:rsid w:val="002634B5"/>
    <w:rsid w:val="00293F09"/>
    <w:rsid w:val="002C580E"/>
    <w:rsid w:val="002D2879"/>
    <w:rsid w:val="002D2F1C"/>
    <w:rsid w:val="002F30EF"/>
    <w:rsid w:val="00301B76"/>
    <w:rsid w:val="00305620"/>
    <w:rsid w:val="00346FED"/>
    <w:rsid w:val="00354CED"/>
    <w:rsid w:val="00372C78"/>
    <w:rsid w:val="003A08D5"/>
    <w:rsid w:val="003A1855"/>
    <w:rsid w:val="003A6209"/>
    <w:rsid w:val="003B774B"/>
    <w:rsid w:val="003C5DEB"/>
    <w:rsid w:val="003D1E79"/>
    <w:rsid w:val="003D5A5A"/>
    <w:rsid w:val="00403A90"/>
    <w:rsid w:val="00410BE1"/>
    <w:rsid w:val="00413151"/>
    <w:rsid w:val="0043052F"/>
    <w:rsid w:val="00433FCC"/>
    <w:rsid w:val="004528B5"/>
    <w:rsid w:val="0047196A"/>
    <w:rsid w:val="00472009"/>
    <w:rsid w:val="004761BB"/>
    <w:rsid w:val="00487CDB"/>
    <w:rsid w:val="0049254A"/>
    <w:rsid w:val="004A5603"/>
    <w:rsid w:val="004B0EE5"/>
    <w:rsid w:val="004E2895"/>
    <w:rsid w:val="00511E3F"/>
    <w:rsid w:val="00512E35"/>
    <w:rsid w:val="00514B69"/>
    <w:rsid w:val="0052678F"/>
    <w:rsid w:val="005274B8"/>
    <w:rsid w:val="005413EF"/>
    <w:rsid w:val="005478A8"/>
    <w:rsid w:val="005A0DA4"/>
    <w:rsid w:val="005B0498"/>
    <w:rsid w:val="005E4D74"/>
    <w:rsid w:val="005F099C"/>
    <w:rsid w:val="00601D1C"/>
    <w:rsid w:val="00622B45"/>
    <w:rsid w:val="00622BE7"/>
    <w:rsid w:val="006459EC"/>
    <w:rsid w:val="00647E74"/>
    <w:rsid w:val="00651ED5"/>
    <w:rsid w:val="0066129B"/>
    <w:rsid w:val="00667EA0"/>
    <w:rsid w:val="006770C3"/>
    <w:rsid w:val="00681610"/>
    <w:rsid w:val="006953D4"/>
    <w:rsid w:val="006A4886"/>
    <w:rsid w:val="006A4980"/>
    <w:rsid w:val="006B0008"/>
    <w:rsid w:val="006B62AE"/>
    <w:rsid w:val="006C343F"/>
    <w:rsid w:val="006D221D"/>
    <w:rsid w:val="006E0C87"/>
    <w:rsid w:val="006F27F2"/>
    <w:rsid w:val="006F2E4B"/>
    <w:rsid w:val="0070088F"/>
    <w:rsid w:val="007057CE"/>
    <w:rsid w:val="00751230"/>
    <w:rsid w:val="0075487A"/>
    <w:rsid w:val="00764EF1"/>
    <w:rsid w:val="007669A9"/>
    <w:rsid w:val="00784ECC"/>
    <w:rsid w:val="007949CE"/>
    <w:rsid w:val="007B0B9C"/>
    <w:rsid w:val="007B417B"/>
    <w:rsid w:val="007B5B6E"/>
    <w:rsid w:val="007C0AA8"/>
    <w:rsid w:val="007C4E8A"/>
    <w:rsid w:val="007D3717"/>
    <w:rsid w:val="007F43C8"/>
    <w:rsid w:val="007F5947"/>
    <w:rsid w:val="007F7AFF"/>
    <w:rsid w:val="00801064"/>
    <w:rsid w:val="00805298"/>
    <w:rsid w:val="00813D8E"/>
    <w:rsid w:val="0082047C"/>
    <w:rsid w:val="00824740"/>
    <w:rsid w:val="008337B3"/>
    <w:rsid w:val="00846CA6"/>
    <w:rsid w:val="00847D6B"/>
    <w:rsid w:val="0085236A"/>
    <w:rsid w:val="0085401D"/>
    <w:rsid w:val="00865DC9"/>
    <w:rsid w:val="008713F7"/>
    <w:rsid w:val="008809D6"/>
    <w:rsid w:val="008835EE"/>
    <w:rsid w:val="00887F0F"/>
    <w:rsid w:val="00897277"/>
    <w:rsid w:val="008B4E1F"/>
    <w:rsid w:val="008C7888"/>
    <w:rsid w:val="008D371B"/>
    <w:rsid w:val="008D43DF"/>
    <w:rsid w:val="008F3549"/>
    <w:rsid w:val="0090622A"/>
    <w:rsid w:val="00906C12"/>
    <w:rsid w:val="00914D6B"/>
    <w:rsid w:val="0092675C"/>
    <w:rsid w:val="009302C0"/>
    <w:rsid w:val="0094139A"/>
    <w:rsid w:val="009702A3"/>
    <w:rsid w:val="009857A5"/>
    <w:rsid w:val="00985B3F"/>
    <w:rsid w:val="00986FDC"/>
    <w:rsid w:val="009939A6"/>
    <w:rsid w:val="00996640"/>
    <w:rsid w:val="009A1890"/>
    <w:rsid w:val="009A3742"/>
    <w:rsid w:val="009D61B3"/>
    <w:rsid w:val="009E26F6"/>
    <w:rsid w:val="00A06393"/>
    <w:rsid w:val="00A076EA"/>
    <w:rsid w:val="00A14758"/>
    <w:rsid w:val="00A171CD"/>
    <w:rsid w:val="00A407E0"/>
    <w:rsid w:val="00A536D6"/>
    <w:rsid w:val="00A62BB2"/>
    <w:rsid w:val="00A62D0A"/>
    <w:rsid w:val="00A66756"/>
    <w:rsid w:val="00A77B27"/>
    <w:rsid w:val="00A8363D"/>
    <w:rsid w:val="00A85A43"/>
    <w:rsid w:val="00A93121"/>
    <w:rsid w:val="00A942DD"/>
    <w:rsid w:val="00AA01B1"/>
    <w:rsid w:val="00AB26F1"/>
    <w:rsid w:val="00AB6996"/>
    <w:rsid w:val="00AC1A73"/>
    <w:rsid w:val="00AC6BF6"/>
    <w:rsid w:val="00AD40C4"/>
    <w:rsid w:val="00AF3A27"/>
    <w:rsid w:val="00AF4FED"/>
    <w:rsid w:val="00AF5F63"/>
    <w:rsid w:val="00AF622A"/>
    <w:rsid w:val="00AF7FEF"/>
    <w:rsid w:val="00B05173"/>
    <w:rsid w:val="00B17514"/>
    <w:rsid w:val="00B25D8E"/>
    <w:rsid w:val="00B318D3"/>
    <w:rsid w:val="00B33310"/>
    <w:rsid w:val="00B4101C"/>
    <w:rsid w:val="00B54FED"/>
    <w:rsid w:val="00B557E7"/>
    <w:rsid w:val="00B76673"/>
    <w:rsid w:val="00B8268F"/>
    <w:rsid w:val="00B85566"/>
    <w:rsid w:val="00B911C1"/>
    <w:rsid w:val="00BA71A5"/>
    <w:rsid w:val="00BB6EC0"/>
    <w:rsid w:val="00BC4124"/>
    <w:rsid w:val="00C1660E"/>
    <w:rsid w:val="00C2175C"/>
    <w:rsid w:val="00C2484F"/>
    <w:rsid w:val="00C3313F"/>
    <w:rsid w:val="00C355D4"/>
    <w:rsid w:val="00C45CF9"/>
    <w:rsid w:val="00C46F6F"/>
    <w:rsid w:val="00C63608"/>
    <w:rsid w:val="00C701DC"/>
    <w:rsid w:val="00C71A50"/>
    <w:rsid w:val="00C809FE"/>
    <w:rsid w:val="00C860F3"/>
    <w:rsid w:val="00C925B2"/>
    <w:rsid w:val="00CA7AE3"/>
    <w:rsid w:val="00CB06D0"/>
    <w:rsid w:val="00CB6FF0"/>
    <w:rsid w:val="00CC5EE9"/>
    <w:rsid w:val="00CD1EF9"/>
    <w:rsid w:val="00CD5607"/>
    <w:rsid w:val="00CD7D77"/>
    <w:rsid w:val="00D01765"/>
    <w:rsid w:val="00D06FE9"/>
    <w:rsid w:val="00D07101"/>
    <w:rsid w:val="00D22152"/>
    <w:rsid w:val="00D44E03"/>
    <w:rsid w:val="00D4525D"/>
    <w:rsid w:val="00D542D6"/>
    <w:rsid w:val="00D57971"/>
    <w:rsid w:val="00D67D5B"/>
    <w:rsid w:val="00D80B36"/>
    <w:rsid w:val="00D90542"/>
    <w:rsid w:val="00D963E8"/>
    <w:rsid w:val="00DA1352"/>
    <w:rsid w:val="00DB6E09"/>
    <w:rsid w:val="00DE4DED"/>
    <w:rsid w:val="00DF7C7F"/>
    <w:rsid w:val="00E14753"/>
    <w:rsid w:val="00E176EC"/>
    <w:rsid w:val="00E24185"/>
    <w:rsid w:val="00E268B7"/>
    <w:rsid w:val="00E52BA2"/>
    <w:rsid w:val="00E56270"/>
    <w:rsid w:val="00E83ECE"/>
    <w:rsid w:val="00EA0252"/>
    <w:rsid w:val="00EA2F80"/>
    <w:rsid w:val="00EC0CFF"/>
    <w:rsid w:val="00ED1583"/>
    <w:rsid w:val="00EE3654"/>
    <w:rsid w:val="00F17B81"/>
    <w:rsid w:val="00F41E92"/>
    <w:rsid w:val="00F431A3"/>
    <w:rsid w:val="00F4551C"/>
    <w:rsid w:val="00F500B5"/>
    <w:rsid w:val="00F8041A"/>
    <w:rsid w:val="00F8542C"/>
    <w:rsid w:val="00FA4A37"/>
    <w:rsid w:val="00FB459D"/>
    <w:rsid w:val="00FC2194"/>
    <w:rsid w:val="00FD5268"/>
    <w:rsid w:val="00FF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A5201EE"/>
  <w15:chartTrackingRefBased/>
  <w15:docId w15:val="{93283691-A26B-4756-9C30-35B7B6BD0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076EA"/>
    <w:pPr>
      <w:autoSpaceDE w:val="0"/>
      <w:autoSpaceDN w:val="0"/>
      <w:adjustRightInd w:val="0"/>
    </w:pPr>
    <w:rPr>
      <w:rFonts w:ascii="Arial" w:hAnsi="Arial"/>
      <w:sz w:val="22"/>
      <w:szCs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076EA"/>
    <w:pPr>
      <w:shd w:val="clear" w:color="auto" w:fill="D9D9D9"/>
      <w:spacing w:before="240" w:after="120"/>
      <w:outlineLvl w:val="0"/>
    </w:pPr>
    <w:rPr>
      <w:b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11918"/>
    <w:pPr>
      <w:spacing w:line="288" w:lineRule="auto"/>
      <w:ind w:right="-113"/>
      <w:outlineLvl w:val="1"/>
    </w:pPr>
    <w:rPr>
      <w:rFonts w:eastAsia="Times New Roman" w:cs="Times New Roman"/>
      <w:b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5E4D74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E4D74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4D74"/>
  </w:style>
  <w:style w:type="paragraph" w:styleId="Fuzeile">
    <w:name w:val="footer"/>
    <w:basedOn w:val="Standard"/>
    <w:link w:val="Fu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4D74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25D8E"/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25D8E"/>
    <w:rPr>
      <w:rFonts w:ascii="Times New Roman" w:hAnsi="Times New Roman" w:cs="Times New Roman"/>
      <w:sz w:val="18"/>
      <w:szCs w:val="18"/>
    </w:rPr>
  </w:style>
  <w:style w:type="table" w:styleId="Tabellenraster">
    <w:name w:val="Table Grid"/>
    <w:basedOn w:val="NormaleTabelle"/>
    <w:rsid w:val="00B8268F"/>
    <w:rPr>
      <w:rFonts w:ascii="Times New Roman" w:eastAsia="Times New Roman" w:hAnsi="Times New Roman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rd"/>
    <w:next w:val="Standard"/>
    <w:link w:val="TitelZchn"/>
    <w:uiPriority w:val="10"/>
    <w:qFormat/>
    <w:rsid w:val="00906C12"/>
    <w:pPr>
      <w:ind w:right="362"/>
    </w:pPr>
    <w:rPr>
      <w:b/>
      <w:sz w:val="36"/>
      <w:szCs w:val="36"/>
    </w:rPr>
  </w:style>
  <w:style w:type="character" w:customStyle="1" w:styleId="TitelZchn">
    <w:name w:val="Titel Zchn"/>
    <w:basedOn w:val="Absatz-Standardschriftart"/>
    <w:link w:val="Titel"/>
    <w:uiPriority w:val="10"/>
    <w:rsid w:val="00906C12"/>
    <w:rPr>
      <w:rFonts w:ascii="Arial" w:hAnsi="Arial"/>
      <w:b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076EA"/>
    <w:rPr>
      <w:rFonts w:ascii="Arial" w:hAnsi="Arial"/>
      <w:b/>
      <w:sz w:val="28"/>
      <w:szCs w:val="28"/>
      <w:shd w:val="clear" w:color="auto" w:fill="D9D9D9"/>
    </w:rPr>
  </w:style>
  <w:style w:type="paragraph" w:styleId="KeinLeerraum">
    <w:name w:val="No Spacing"/>
    <w:aliases w:val="Kadetten-Korps Basel"/>
    <w:basedOn w:val="Standard"/>
    <w:uiPriority w:val="1"/>
    <w:qFormat/>
    <w:rsid w:val="00211918"/>
    <w:pPr>
      <w:tabs>
        <w:tab w:val="left" w:pos="5760"/>
      </w:tabs>
    </w:pPr>
    <w:rPr>
      <w:b/>
      <w:noProof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11918"/>
    <w:rPr>
      <w:rFonts w:ascii="Arial" w:eastAsia="Times New Roman" w:hAnsi="Arial" w:cs="Times New Roman"/>
      <w:b/>
      <w:sz w:val="22"/>
      <w:szCs w:val="22"/>
      <w:lang w:eastAsia="de-DE"/>
    </w:rPr>
  </w:style>
  <w:style w:type="paragraph" w:styleId="Listenabsatz">
    <w:name w:val="List Paragraph"/>
    <w:basedOn w:val="Standard"/>
    <w:uiPriority w:val="34"/>
    <w:rsid w:val="00114236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68161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9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nnWunderle\Kadetten-Korps%20Basel\Kader%20-%20Vorlagen\2025_Dokument_Allgemein_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34C2101AA7E1441BA4447A12141EAC2" ma:contentTypeVersion="17" ma:contentTypeDescription="Ein neues Dokument erstellen." ma:contentTypeScope="" ma:versionID="746559d4336677a7d74523fc11632242">
  <xsd:schema xmlns:xsd="http://www.w3.org/2001/XMLSchema" xmlns:xs="http://www.w3.org/2001/XMLSchema" xmlns:p="http://schemas.microsoft.com/office/2006/metadata/properties" xmlns:ns2="697662fa-0d53-40c0-a512-acadf67491a0" xmlns:ns3="bfd9b54c-4b3f-4f20-bba9-85c7ac865caa" targetNamespace="http://schemas.microsoft.com/office/2006/metadata/properties" ma:root="true" ma:fieldsID="c35d430652f0278b44fcda53cee071ca" ns2:_="" ns3:_="">
    <xsd:import namespace="697662fa-0d53-40c0-a512-acadf67491a0"/>
    <xsd:import namespace="bfd9b54c-4b3f-4f20-bba9-85c7ac865c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7662fa-0d53-40c0-a512-acadf67491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8212a52e-8f02-477c-bead-9eb1e8459c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d9b54c-4b3f-4f20-bba9-85c7ac865ca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1c55817-a5b1-4318-8376-318583589e70}" ma:internalName="TaxCatchAll" ma:showField="CatchAllData" ma:web="bfd9b54c-4b3f-4f20-bba9-85c7ac865c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7662fa-0d53-40c0-a512-acadf67491a0">
      <Terms xmlns="http://schemas.microsoft.com/office/infopath/2007/PartnerControls"/>
    </lcf76f155ced4ddcb4097134ff3c332f>
    <TaxCatchAll xmlns="bfd9b54c-4b3f-4f20-bba9-85c7ac865caa" xsi:nil="true"/>
  </documentManagement>
</p:properties>
</file>

<file path=customXml/itemProps1.xml><?xml version="1.0" encoding="utf-8"?>
<ds:datastoreItem xmlns:ds="http://schemas.openxmlformats.org/officeDocument/2006/customXml" ds:itemID="{D11063F7-CC37-4D90-BE7F-E6C9AE6557B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943EF67-D2FC-4D31-B0A8-490111DC51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7662fa-0d53-40c0-a512-acadf67491a0"/>
    <ds:schemaRef ds:uri="bfd9b54c-4b3f-4f20-bba9-85c7ac865c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5998DF3-40B7-43C6-BFF4-2F2037F3771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C1221B8-3B6A-4027-A181-27EAB40B1117}">
  <ds:schemaRefs>
    <ds:schemaRef ds:uri="http://schemas.microsoft.com/office/2006/metadata/properties"/>
    <ds:schemaRef ds:uri="http://schemas.microsoft.com/office/infopath/2007/PartnerControls"/>
    <ds:schemaRef ds:uri="697662fa-0d53-40c0-a512-acadf67491a0"/>
    <ds:schemaRef ds:uri="bfd9b54c-4b3f-4f20-bba9-85c7ac865ca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2025_Dokument_Allgemein_Vorlage.dotx</Template>
  <TotalTime>0</TotalTime>
  <Pages>1</Pages>
  <Words>50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Wunderle</dc:creator>
  <cp:keywords/>
  <dc:description/>
  <cp:lastModifiedBy>Yann Pascal Wunderle</cp:lastModifiedBy>
  <cp:revision>5</cp:revision>
  <cp:lastPrinted>2019-05-31T12:56:00Z</cp:lastPrinted>
  <dcterms:created xsi:type="dcterms:W3CDTF">2026-01-26T16:39:00Z</dcterms:created>
  <dcterms:modified xsi:type="dcterms:W3CDTF">2026-02-11T16:36:00Z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512">
    <vt:lpwstr>14</vt:lpwstr>
  </property>
  <property fmtid="{D5CDD505-2E9C-101B-9397-08002B2CF9AE}" pid="3" name="ContentTypeId">
    <vt:lpwstr>0x010100934C2101AA7E1441BA4447A12141EAC2</vt:lpwstr>
  </property>
  <property fmtid="{D5CDD505-2E9C-101B-9397-08002B2CF9AE}" pid="4" name="Order">
    <vt:r8>5755700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AuthorIds_UIVersion_1024">
    <vt:lpwstr>27</vt:lpwstr>
  </property>
  <property fmtid="{D5CDD505-2E9C-101B-9397-08002B2CF9AE}" pid="10" name="AuthorIds_UIVersion_2048">
    <vt:lpwstr>27</vt:lpwstr>
  </property>
  <property fmtid="{D5CDD505-2E9C-101B-9397-08002B2CF9AE}" pid="11" name="AuthorIds_UIVersion_2560">
    <vt:lpwstr>27</vt:lpwstr>
  </property>
  <property fmtid="{D5CDD505-2E9C-101B-9397-08002B2CF9AE}" pid="12" name="MediaServiceImageTags">
    <vt:lpwstr/>
  </property>
</Properties>
</file>