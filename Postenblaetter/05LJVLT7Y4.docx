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198DDC" w14:textId="2B01F809" w:rsidR="00CD5607" w:rsidRDefault="00B54090" w:rsidP="007B5B6E">
      <w:pPr>
        <w:pStyle w:val="berschrift1"/>
        <w:spacing w:before="0"/>
      </w:pPr>
      <w:r>
        <w:t>Was bedeutet FS?</w:t>
      </w:r>
    </w:p>
    <w:p w14:paraId="768630EA" w14:textId="77777777" w:rsidR="00FC1F94" w:rsidRPr="00FC1F94" w:rsidRDefault="00FC1F94" w:rsidP="00FC1F94"/>
    <w:p w14:paraId="1B341239" w14:textId="3471984E" w:rsidR="005478A8" w:rsidRDefault="007057CE" w:rsidP="007057CE">
      <w:pPr>
        <w:tabs>
          <w:tab w:val="left" w:pos="4871"/>
        </w:tabs>
        <w:spacing w:line="480" w:lineRule="auto"/>
      </w:pPr>
      <w:r>
        <w:t>______________________________________________________________________________</w:t>
      </w:r>
      <w:r w:rsidR="00F8542C">
        <w:t>_</w:t>
      </w:r>
    </w:p>
    <w:p w14:paraId="5166013B" w14:textId="1C53CC75" w:rsidR="007057CE" w:rsidRPr="00AA01B1" w:rsidRDefault="00B3353C" w:rsidP="007057CE">
      <w:pPr>
        <w:pStyle w:val="berschrift1"/>
        <w:spacing w:before="0"/>
      </w:pPr>
      <w:r>
        <w:t xml:space="preserve">Wieviel </w:t>
      </w:r>
      <w:r w:rsidR="0024516D">
        <w:t xml:space="preserve">Geld </w:t>
      </w:r>
      <w:r w:rsidR="00244465">
        <w:t xml:space="preserve">darf der FS </w:t>
      </w:r>
      <w:r w:rsidR="00B54090">
        <w:t>selbständig ausgeben?</w:t>
      </w:r>
    </w:p>
    <w:p w14:paraId="2319F385" w14:textId="24ACA281" w:rsidR="007057CE" w:rsidRPr="007057CE" w:rsidRDefault="007057CE" w:rsidP="007057CE">
      <w:pPr>
        <w:tabs>
          <w:tab w:val="left" w:pos="4871"/>
        </w:tabs>
        <w:spacing w:line="276" w:lineRule="auto"/>
      </w:pPr>
      <w:r w:rsidRPr="007057CE">
        <w:rPr>
          <w:b/>
        </w:rPr>
        <w:t>[  ]</w:t>
      </w:r>
      <w:r w:rsidRPr="007057CE">
        <w:t xml:space="preserve"> </w:t>
      </w:r>
      <w:r w:rsidR="009970AB">
        <w:t>10'000 CHF</w:t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  <w:t xml:space="preserve"> </w:t>
      </w:r>
      <w:r w:rsidR="009970AB">
        <w:t>R</w:t>
      </w:r>
    </w:p>
    <w:p w14:paraId="3359C362" w14:textId="3B76F23B" w:rsidR="007057CE" w:rsidRPr="007057CE" w:rsidRDefault="007057CE" w:rsidP="007057CE">
      <w:pPr>
        <w:tabs>
          <w:tab w:val="left" w:pos="4871"/>
        </w:tabs>
        <w:spacing w:line="276" w:lineRule="auto"/>
      </w:pPr>
      <w:r w:rsidRPr="007057CE">
        <w:rPr>
          <w:b/>
        </w:rPr>
        <w:t>[  ]</w:t>
      </w:r>
      <w:r w:rsidRPr="007057CE">
        <w:t xml:space="preserve"> </w:t>
      </w:r>
      <w:r w:rsidR="009970AB">
        <w:t>2'500 CHF</w:t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  <w:t xml:space="preserve"> </w:t>
      </w:r>
      <w:r w:rsidR="00BB09E1">
        <w:t>F</w:t>
      </w:r>
    </w:p>
    <w:p w14:paraId="0E5966EC" w14:textId="46457B10" w:rsidR="007057CE" w:rsidRPr="007057CE" w:rsidRDefault="007057CE" w:rsidP="007057CE">
      <w:pPr>
        <w:tabs>
          <w:tab w:val="left" w:pos="4871"/>
        </w:tabs>
        <w:spacing w:line="276" w:lineRule="auto"/>
      </w:pPr>
      <w:r w:rsidRPr="007057CE">
        <w:rPr>
          <w:b/>
        </w:rPr>
        <w:t>[  ]</w:t>
      </w:r>
      <w:r w:rsidRPr="007057CE">
        <w:t xml:space="preserve"> </w:t>
      </w:r>
      <w:r w:rsidR="009970AB">
        <w:t>15</w:t>
      </w:r>
      <w:r w:rsidR="00BB09E1">
        <w:t>'</w:t>
      </w:r>
      <w:r w:rsidR="009970AB">
        <w:t>000</w:t>
      </w:r>
      <w:r w:rsidR="00BB09E1">
        <w:t xml:space="preserve"> CHF</w:t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  <w:t xml:space="preserve"> </w:t>
      </w:r>
      <w:r w:rsidR="00BB09E1">
        <w:t>X</w:t>
      </w:r>
    </w:p>
    <w:p w14:paraId="7B3BD283" w14:textId="36C79E8A" w:rsidR="007057CE" w:rsidRDefault="007057CE" w:rsidP="007057CE">
      <w:pPr>
        <w:tabs>
          <w:tab w:val="left" w:pos="4871"/>
        </w:tabs>
        <w:spacing w:line="480" w:lineRule="auto"/>
      </w:pPr>
    </w:p>
    <w:p w14:paraId="08618D9A" w14:textId="51E99323" w:rsidR="00FC1F94" w:rsidRDefault="00FC1F94" w:rsidP="00FC1F94">
      <w:pPr>
        <w:pStyle w:val="berschrift1"/>
        <w:spacing w:before="0"/>
      </w:pPr>
      <w:r>
        <w:t>Ab welchem Rang ist man ein Aktivmitglied?</w:t>
      </w:r>
    </w:p>
    <w:p w14:paraId="21820CB6" w14:textId="77777777" w:rsidR="00FC1F94" w:rsidRPr="00FC1F94" w:rsidRDefault="00FC1F94" w:rsidP="00FC1F94"/>
    <w:p w14:paraId="152E6BB3" w14:textId="77777777" w:rsidR="00FC1F94" w:rsidRDefault="00FC1F94" w:rsidP="00FC1F94">
      <w:pPr>
        <w:tabs>
          <w:tab w:val="left" w:pos="4871"/>
        </w:tabs>
        <w:spacing w:line="480" w:lineRule="auto"/>
      </w:pPr>
      <w:r>
        <w:t>_______________________________________________________________________________</w:t>
      </w:r>
    </w:p>
    <w:p w14:paraId="247A7184" w14:textId="77777777" w:rsidR="00FC1F94" w:rsidRPr="007057CE" w:rsidRDefault="00FC1F94" w:rsidP="007057CE">
      <w:pPr>
        <w:tabs>
          <w:tab w:val="left" w:pos="4871"/>
        </w:tabs>
        <w:spacing w:line="480" w:lineRule="auto"/>
      </w:pPr>
    </w:p>
    <w:sectPr w:rsidR="00FC1F94" w:rsidRPr="007057CE" w:rsidSect="00B8268F">
      <w:headerReference w:type="default" r:id="rId11"/>
      <w:footerReference w:type="default" r:id="rId12"/>
      <w:pgSz w:w="11900" w:h="16840"/>
      <w:pgMar w:top="908" w:right="1080" w:bottom="1229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0144DC" w14:textId="77777777" w:rsidR="00E71FD3" w:rsidRDefault="00E71FD3" w:rsidP="00A076EA">
      <w:r>
        <w:separator/>
      </w:r>
    </w:p>
  </w:endnote>
  <w:endnote w:type="continuationSeparator" w:id="0">
    <w:p w14:paraId="4327511C" w14:textId="77777777" w:rsidR="00E71FD3" w:rsidRDefault="00E71FD3" w:rsidP="00A076EA">
      <w:r>
        <w:continuationSeparator/>
      </w:r>
    </w:p>
  </w:endnote>
  <w:endnote w:type="continuationNotice" w:id="1">
    <w:p w14:paraId="2747DE8C" w14:textId="77777777" w:rsidR="00E71FD3" w:rsidRDefault="00E71FD3" w:rsidP="00A076E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F2BEF7" w14:textId="77777777" w:rsidR="00F8542C" w:rsidRPr="00F8542C" w:rsidRDefault="00F8542C" w:rsidP="00024B17">
    <w:pPr>
      <w:pStyle w:val="Fuzeile"/>
      <w:rPr>
        <w:b/>
        <w:color w:val="EE0000"/>
        <w:sz w:val="28"/>
        <w:szCs w:val="28"/>
      </w:rPr>
    </w:pPr>
    <w:r w:rsidRPr="00F8542C">
      <w:rPr>
        <w:b/>
        <w:color w:val="EE0000"/>
        <w:sz w:val="28"/>
        <w:szCs w:val="28"/>
      </w:rPr>
      <w:t xml:space="preserve">BITTE HÄNGEN LASSEN! </w:t>
    </w:r>
  </w:p>
  <w:p w14:paraId="75F788AF" w14:textId="2594E3F2" w:rsidR="00F8542C" w:rsidRPr="00F8542C" w:rsidRDefault="00F8542C" w:rsidP="00024B17">
    <w:pPr>
      <w:pStyle w:val="Fuzeile"/>
      <w:rPr>
        <w:sz w:val="32"/>
        <w:szCs w:val="32"/>
      </w:rPr>
    </w:pPr>
    <w:r w:rsidRPr="00F8542C">
      <w:rPr>
        <w:bCs/>
        <w:sz w:val="28"/>
        <w:szCs w:val="28"/>
      </w:rPr>
      <w:t xml:space="preserve">Wird am </w:t>
    </w:r>
    <w:r w:rsidRPr="00F8542C">
      <w:rPr>
        <w:b/>
        <w:bCs/>
        <w:sz w:val="28"/>
        <w:szCs w:val="28"/>
      </w:rPr>
      <w:t>6. April 2026</w:t>
    </w:r>
    <w:r w:rsidRPr="00F8542C">
      <w:rPr>
        <w:bCs/>
        <w:sz w:val="28"/>
        <w:szCs w:val="28"/>
      </w:rPr>
      <w:t xml:space="preserve"> durch das Kadetten-Korps Basel abgehängt.</w:t>
    </w:r>
  </w:p>
  <w:p w14:paraId="215A445A" w14:textId="77777777" w:rsidR="00F8542C" w:rsidRDefault="00F8542C" w:rsidP="00024B17">
    <w:pPr>
      <w:pStyle w:val="Fuzeile"/>
    </w:pPr>
  </w:p>
  <w:p w14:paraId="6700DB32" w14:textId="77777777" w:rsidR="00F8542C" w:rsidRDefault="00F8542C" w:rsidP="00024B17">
    <w:pPr>
      <w:pStyle w:val="Fuzeile"/>
    </w:pPr>
  </w:p>
  <w:p w14:paraId="06E98A97" w14:textId="551B77E6" w:rsidR="009302C0" w:rsidRDefault="00C355D4" w:rsidP="00024B17">
    <w:pPr>
      <w:pStyle w:val="Fuzeile"/>
    </w:pPr>
    <w:r>
      <w:fldChar w:fldCharType="begin"/>
    </w:r>
    <w:r>
      <w:instrText xml:space="preserve"> TIME \@ "dd.MM.yyyy" </w:instrText>
    </w:r>
    <w:r>
      <w:fldChar w:fldCharType="separate"/>
    </w:r>
    <w:r w:rsidR="00EB14E3">
      <w:rPr>
        <w:noProof/>
      </w:rPr>
      <w:t>11.02.2026</w:t>
    </w:r>
    <w:r>
      <w:fldChar w:fldCharType="end"/>
    </w:r>
    <w:r w:rsidR="005E4D74" w:rsidRPr="005E4D74">
      <w:t>/</w:t>
    </w:r>
    <w:r w:rsidR="00F8542C">
      <w:t>YW</w:t>
    </w:r>
    <w:r w:rsidR="0066129B">
      <w:tab/>
    </w:r>
    <w:r w:rsidR="0066129B">
      <w:tab/>
      <w:t xml:space="preserve">Seite </w:t>
    </w:r>
    <w:r w:rsidR="0066129B">
      <w:fldChar w:fldCharType="begin"/>
    </w:r>
    <w:r w:rsidR="0066129B">
      <w:instrText xml:space="preserve"> PAGE  \* MERGEFORMAT </w:instrText>
    </w:r>
    <w:r w:rsidR="0066129B">
      <w:fldChar w:fldCharType="separate"/>
    </w:r>
    <w:r w:rsidR="0066129B">
      <w:rPr>
        <w:noProof/>
      </w:rPr>
      <w:t>1</w:t>
    </w:r>
    <w:r w:rsidR="0066129B">
      <w:fldChar w:fldCharType="end"/>
    </w:r>
    <w:r w:rsidR="0066129B">
      <w:t xml:space="preserve"> von </w:t>
    </w:r>
    <w:r w:rsidR="007B5B6E">
      <w:rPr>
        <w:noProof/>
      </w:rPr>
      <w:fldChar w:fldCharType="begin"/>
    </w:r>
    <w:r w:rsidR="007B5B6E">
      <w:rPr>
        <w:noProof/>
      </w:rPr>
      <w:instrText xml:space="preserve"> NUMPAGES  \* MERGEFORMAT </w:instrText>
    </w:r>
    <w:r w:rsidR="007B5B6E">
      <w:rPr>
        <w:noProof/>
      </w:rPr>
      <w:fldChar w:fldCharType="separate"/>
    </w:r>
    <w:r w:rsidR="0066129B">
      <w:rPr>
        <w:noProof/>
      </w:rPr>
      <w:t>1</w:t>
    </w:r>
    <w:r w:rsidR="007B5B6E"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748C5D" w14:textId="77777777" w:rsidR="00E71FD3" w:rsidRDefault="00E71FD3" w:rsidP="00A076EA">
      <w:r>
        <w:separator/>
      </w:r>
    </w:p>
  </w:footnote>
  <w:footnote w:type="continuationSeparator" w:id="0">
    <w:p w14:paraId="319413D1" w14:textId="77777777" w:rsidR="00E71FD3" w:rsidRDefault="00E71FD3" w:rsidP="00A076EA">
      <w:r>
        <w:continuationSeparator/>
      </w:r>
    </w:p>
  </w:footnote>
  <w:footnote w:type="continuationNotice" w:id="1">
    <w:p w14:paraId="7582B3A1" w14:textId="77777777" w:rsidR="00E71FD3" w:rsidRDefault="00E71FD3" w:rsidP="00A076EA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lenraster"/>
      <w:tblW w:w="0" w:type="auto"/>
      <w:tblInd w:w="-113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843"/>
      <w:gridCol w:w="7750"/>
    </w:tblGrid>
    <w:tr w:rsidR="00305620" w14:paraId="1E000BC2" w14:textId="77777777" w:rsidTr="005B677F">
      <w:tc>
        <w:tcPr>
          <w:tcW w:w="1843" w:type="dxa"/>
        </w:tcPr>
        <w:p w14:paraId="4C34581D" w14:textId="77777777" w:rsidR="00305620" w:rsidRDefault="00305620" w:rsidP="00305620">
          <w:pPr>
            <w:pStyle w:val="Kopfzeile"/>
          </w:pPr>
          <w:r w:rsidRPr="000C571D">
            <w:rPr>
              <w:noProof/>
            </w:rPr>
            <w:drawing>
              <wp:inline distT="0" distB="0" distL="0" distR="0" wp14:anchorId="2C2EB30E" wp14:editId="1697E6F9">
                <wp:extent cx="852128" cy="714375"/>
                <wp:effectExtent l="0" t="0" r="5715" b="0"/>
                <wp:docPr id="4" name="Grafik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KKB_Logo_Kreis.jp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52128" cy="7143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750" w:type="dxa"/>
          <w:vAlign w:val="center"/>
        </w:tcPr>
        <w:p w14:paraId="0F251E17" w14:textId="3A6D22C8" w:rsidR="00305620" w:rsidRPr="00AA01B1" w:rsidRDefault="00996640" w:rsidP="00305620">
          <w:pPr>
            <w:pStyle w:val="Kopfzeile"/>
            <w:rPr>
              <w:rFonts w:cs="Arial"/>
              <w:b/>
              <w:sz w:val="32"/>
            </w:rPr>
          </w:pPr>
          <w:r w:rsidRPr="00AA01B1">
            <w:rPr>
              <w:rFonts w:cs="Arial"/>
              <w:b/>
              <w:sz w:val="32"/>
            </w:rPr>
            <w:t>05LJVLT7Y4</w:t>
          </w:r>
        </w:p>
      </w:tc>
    </w:tr>
  </w:tbl>
  <w:p w14:paraId="02CFDC2F" w14:textId="77777777" w:rsidR="00DF7C7F" w:rsidRDefault="00DF7C7F" w:rsidP="00A076EA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AA009D"/>
    <w:multiLevelType w:val="hybridMultilevel"/>
    <w:tmpl w:val="D27C747C"/>
    <w:lvl w:ilvl="0" w:tplc="F898A202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36458BD"/>
    <w:multiLevelType w:val="hybridMultilevel"/>
    <w:tmpl w:val="37BCB660"/>
    <w:lvl w:ilvl="0" w:tplc="04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400493897">
    <w:abstractNumId w:val="1"/>
  </w:num>
  <w:num w:numId="2" w16cid:durableId="2696279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1"/>
  <w:attachedTemplate r:id="rId1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57CE"/>
    <w:rsid w:val="0001164D"/>
    <w:rsid w:val="00024B17"/>
    <w:rsid w:val="00026B5A"/>
    <w:rsid w:val="00034045"/>
    <w:rsid w:val="00046B7D"/>
    <w:rsid w:val="00063DD1"/>
    <w:rsid w:val="00065316"/>
    <w:rsid w:val="00067B82"/>
    <w:rsid w:val="00077C58"/>
    <w:rsid w:val="00081B3E"/>
    <w:rsid w:val="00082034"/>
    <w:rsid w:val="00082193"/>
    <w:rsid w:val="000A272E"/>
    <w:rsid w:val="000A2E06"/>
    <w:rsid w:val="000B79BB"/>
    <w:rsid w:val="000C535F"/>
    <w:rsid w:val="000C571D"/>
    <w:rsid w:val="000E0F74"/>
    <w:rsid w:val="000F41AC"/>
    <w:rsid w:val="000F6426"/>
    <w:rsid w:val="001013C3"/>
    <w:rsid w:val="00110633"/>
    <w:rsid w:val="00113B0F"/>
    <w:rsid w:val="00114236"/>
    <w:rsid w:val="00136059"/>
    <w:rsid w:val="001570BD"/>
    <w:rsid w:val="00166A97"/>
    <w:rsid w:val="00172284"/>
    <w:rsid w:val="001722AF"/>
    <w:rsid w:val="00173F97"/>
    <w:rsid w:val="00177CD7"/>
    <w:rsid w:val="0019045A"/>
    <w:rsid w:val="001C609A"/>
    <w:rsid w:val="0020247B"/>
    <w:rsid w:val="00211918"/>
    <w:rsid w:val="002337AD"/>
    <w:rsid w:val="002341F6"/>
    <w:rsid w:val="00244465"/>
    <w:rsid w:val="00244657"/>
    <w:rsid w:val="0024516D"/>
    <w:rsid w:val="00261615"/>
    <w:rsid w:val="002634B5"/>
    <w:rsid w:val="00293F09"/>
    <w:rsid w:val="002C580E"/>
    <w:rsid w:val="002D2879"/>
    <w:rsid w:val="002D2F1C"/>
    <w:rsid w:val="002F30EF"/>
    <w:rsid w:val="00301B76"/>
    <w:rsid w:val="00305620"/>
    <w:rsid w:val="00346FED"/>
    <w:rsid w:val="00354CED"/>
    <w:rsid w:val="00372C78"/>
    <w:rsid w:val="003A08D5"/>
    <w:rsid w:val="003A1855"/>
    <w:rsid w:val="003A6209"/>
    <w:rsid w:val="003B774B"/>
    <w:rsid w:val="003C5DEB"/>
    <w:rsid w:val="003D1E79"/>
    <w:rsid w:val="003D5A5A"/>
    <w:rsid w:val="00403A90"/>
    <w:rsid w:val="00410BE1"/>
    <w:rsid w:val="00413151"/>
    <w:rsid w:val="0043052F"/>
    <w:rsid w:val="00433FCC"/>
    <w:rsid w:val="004528B5"/>
    <w:rsid w:val="0047196A"/>
    <w:rsid w:val="00472009"/>
    <w:rsid w:val="004761BB"/>
    <w:rsid w:val="00487CDB"/>
    <w:rsid w:val="0049254A"/>
    <w:rsid w:val="004A5603"/>
    <w:rsid w:val="004B0EE5"/>
    <w:rsid w:val="004E2895"/>
    <w:rsid w:val="00511E3F"/>
    <w:rsid w:val="00512E35"/>
    <w:rsid w:val="00514B69"/>
    <w:rsid w:val="0052678F"/>
    <w:rsid w:val="005274B8"/>
    <w:rsid w:val="005413EF"/>
    <w:rsid w:val="005478A8"/>
    <w:rsid w:val="005A0DA4"/>
    <w:rsid w:val="005B0498"/>
    <w:rsid w:val="005E4D74"/>
    <w:rsid w:val="005F099C"/>
    <w:rsid w:val="00601D1C"/>
    <w:rsid w:val="00622B45"/>
    <w:rsid w:val="00622BE7"/>
    <w:rsid w:val="006459EC"/>
    <w:rsid w:val="00647E74"/>
    <w:rsid w:val="00651ED5"/>
    <w:rsid w:val="0066129B"/>
    <w:rsid w:val="00667EA0"/>
    <w:rsid w:val="006770C3"/>
    <w:rsid w:val="00681610"/>
    <w:rsid w:val="006953D4"/>
    <w:rsid w:val="006A4886"/>
    <w:rsid w:val="006A4980"/>
    <w:rsid w:val="006B0008"/>
    <w:rsid w:val="006B62AE"/>
    <w:rsid w:val="006C343F"/>
    <w:rsid w:val="006D221D"/>
    <w:rsid w:val="006E0C87"/>
    <w:rsid w:val="006F27F2"/>
    <w:rsid w:val="006F2E4B"/>
    <w:rsid w:val="0070088F"/>
    <w:rsid w:val="007057CE"/>
    <w:rsid w:val="00751230"/>
    <w:rsid w:val="0075487A"/>
    <w:rsid w:val="00764EF1"/>
    <w:rsid w:val="007669A9"/>
    <w:rsid w:val="00784ECC"/>
    <w:rsid w:val="007949CE"/>
    <w:rsid w:val="007B0B9C"/>
    <w:rsid w:val="007B417B"/>
    <w:rsid w:val="007B5B6E"/>
    <w:rsid w:val="007C0AA8"/>
    <w:rsid w:val="007D3717"/>
    <w:rsid w:val="007F43C8"/>
    <w:rsid w:val="007F5947"/>
    <w:rsid w:val="007F7AFF"/>
    <w:rsid w:val="00801064"/>
    <w:rsid w:val="00805298"/>
    <w:rsid w:val="00813D8E"/>
    <w:rsid w:val="0082047C"/>
    <w:rsid w:val="00824740"/>
    <w:rsid w:val="008337B3"/>
    <w:rsid w:val="00846CA6"/>
    <w:rsid w:val="00847D6B"/>
    <w:rsid w:val="0085236A"/>
    <w:rsid w:val="0085401D"/>
    <w:rsid w:val="00865DC9"/>
    <w:rsid w:val="008713F7"/>
    <w:rsid w:val="008809D6"/>
    <w:rsid w:val="008835EE"/>
    <w:rsid w:val="00887F0F"/>
    <w:rsid w:val="00897277"/>
    <w:rsid w:val="008B4E1F"/>
    <w:rsid w:val="008C7888"/>
    <w:rsid w:val="008D371B"/>
    <w:rsid w:val="008D43DF"/>
    <w:rsid w:val="008F3549"/>
    <w:rsid w:val="0090622A"/>
    <w:rsid w:val="00906C12"/>
    <w:rsid w:val="00914D6B"/>
    <w:rsid w:val="0092675C"/>
    <w:rsid w:val="009302C0"/>
    <w:rsid w:val="0094139A"/>
    <w:rsid w:val="009702A3"/>
    <w:rsid w:val="009857A5"/>
    <w:rsid w:val="00985B3F"/>
    <w:rsid w:val="00986FDC"/>
    <w:rsid w:val="009939A6"/>
    <w:rsid w:val="00996640"/>
    <w:rsid w:val="009970AB"/>
    <w:rsid w:val="009A1890"/>
    <w:rsid w:val="009A3742"/>
    <w:rsid w:val="009D61B3"/>
    <w:rsid w:val="009E26F6"/>
    <w:rsid w:val="00A06393"/>
    <w:rsid w:val="00A076EA"/>
    <w:rsid w:val="00A14758"/>
    <w:rsid w:val="00A171CD"/>
    <w:rsid w:val="00A407E0"/>
    <w:rsid w:val="00A536D6"/>
    <w:rsid w:val="00A62BB2"/>
    <w:rsid w:val="00A62D0A"/>
    <w:rsid w:val="00A66756"/>
    <w:rsid w:val="00A77B27"/>
    <w:rsid w:val="00A8363D"/>
    <w:rsid w:val="00A85A43"/>
    <w:rsid w:val="00A93121"/>
    <w:rsid w:val="00A942DD"/>
    <w:rsid w:val="00AA01B1"/>
    <w:rsid w:val="00AB26F1"/>
    <w:rsid w:val="00AB6996"/>
    <w:rsid w:val="00AC1A73"/>
    <w:rsid w:val="00AC6BF6"/>
    <w:rsid w:val="00AD40C4"/>
    <w:rsid w:val="00AF3A27"/>
    <w:rsid w:val="00AF4FED"/>
    <w:rsid w:val="00AF5F63"/>
    <w:rsid w:val="00AF622A"/>
    <w:rsid w:val="00AF7FEF"/>
    <w:rsid w:val="00B05173"/>
    <w:rsid w:val="00B17514"/>
    <w:rsid w:val="00B25D8E"/>
    <w:rsid w:val="00B33310"/>
    <w:rsid w:val="00B3353C"/>
    <w:rsid w:val="00B4101C"/>
    <w:rsid w:val="00B54090"/>
    <w:rsid w:val="00B54FED"/>
    <w:rsid w:val="00B557E7"/>
    <w:rsid w:val="00B76673"/>
    <w:rsid w:val="00B8268F"/>
    <w:rsid w:val="00B85566"/>
    <w:rsid w:val="00B911C1"/>
    <w:rsid w:val="00BA71A5"/>
    <w:rsid w:val="00BB09E1"/>
    <w:rsid w:val="00BB6EC0"/>
    <w:rsid w:val="00BC4124"/>
    <w:rsid w:val="00C1660E"/>
    <w:rsid w:val="00C2175C"/>
    <w:rsid w:val="00C2484F"/>
    <w:rsid w:val="00C3313F"/>
    <w:rsid w:val="00C355D4"/>
    <w:rsid w:val="00C45CF9"/>
    <w:rsid w:val="00C46F6F"/>
    <w:rsid w:val="00C63608"/>
    <w:rsid w:val="00C701DC"/>
    <w:rsid w:val="00C71A50"/>
    <w:rsid w:val="00C809FE"/>
    <w:rsid w:val="00C860F3"/>
    <w:rsid w:val="00C925B2"/>
    <w:rsid w:val="00CA7AE3"/>
    <w:rsid w:val="00CB06D0"/>
    <w:rsid w:val="00CB6FF0"/>
    <w:rsid w:val="00CC5EE9"/>
    <w:rsid w:val="00CD1EF9"/>
    <w:rsid w:val="00CD5607"/>
    <w:rsid w:val="00CD7D77"/>
    <w:rsid w:val="00D01765"/>
    <w:rsid w:val="00D06FE9"/>
    <w:rsid w:val="00D07101"/>
    <w:rsid w:val="00D22152"/>
    <w:rsid w:val="00D44E03"/>
    <w:rsid w:val="00D4525D"/>
    <w:rsid w:val="00D542D6"/>
    <w:rsid w:val="00D57971"/>
    <w:rsid w:val="00D67D5B"/>
    <w:rsid w:val="00D80B36"/>
    <w:rsid w:val="00D90542"/>
    <w:rsid w:val="00D963E8"/>
    <w:rsid w:val="00DA1352"/>
    <w:rsid w:val="00DB6E09"/>
    <w:rsid w:val="00DE4DED"/>
    <w:rsid w:val="00DF7C7F"/>
    <w:rsid w:val="00E14753"/>
    <w:rsid w:val="00E176EC"/>
    <w:rsid w:val="00E24185"/>
    <w:rsid w:val="00E268B7"/>
    <w:rsid w:val="00E52BA2"/>
    <w:rsid w:val="00E56270"/>
    <w:rsid w:val="00E71FD3"/>
    <w:rsid w:val="00E83ECE"/>
    <w:rsid w:val="00EA0252"/>
    <w:rsid w:val="00EA2F80"/>
    <w:rsid w:val="00EB14E3"/>
    <w:rsid w:val="00EC0CFF"/>
    <w:rsid w:val="00ED1583"/>
    <w:rsid w:val="00EE3654"/>
    <w:rsid w:val="00F17B81"/>
    <w:rsid w:val="00F41E92"/>
    <w:rsid w:val="00F431A3"/>
    <w:rsid w:val="00F4551C"/>
    <w:rsid w:val="00F500B5"/>
    <w:rsid w:val="00F8041A"/>
    <w:rsid w:val="00F8542C"/>
    <w:rsid w:val="00FA4A37"/>
    <w:rsid w:val="00FB459D"/>
    <w:rsid w:val="00FC1F94"/>
    <w:rsid w:val="00FC2194"/>
    <w:rsid w:val="00FD5268"/>
    <w:rsid w:val="00FF48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5A5201EE"/>
  <w15:chartTrackingRefBased/>
  <w15:docId w15:val="{93283691-A26B-4756-9C30-35B7B6BD06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de-CH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1F94"/>
    <w:pPr>
      <w:autoSpaceDE w:val="0"/>
      <w:autoSpaceDN w:val="0"/>
      <w:adjustRightInd w:val="0"/>
    </w:pPr>
    <w:rPr>
      <w:rFonts w:ascii="Arial" w:hAnsi="Arial"/>
      <w:sz w:val="22"/>
      <w:szCs w:val="22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A076EA"/>
    <w:pPr>
      <w:shd w:val="clear" w:color="auto" w:fill="D9D9D9"/>
      <w:spacing w:before="240" w:after="120"/>
      <w:outlineLvl w:val="0"/>
    </w:pPr>
    <w:rPr>
      <w:b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211918"/>
    <w:pPr>
      <w:spacing w:line="288" w:lineRule="auto"/>
      <w:ind w:right="-113"/>
      <w:outlineLvl w:val="1"/>
    </w:pPr>
    <w:rPr>
      <w:rFonts w:eastAsia="Times New Roman" w:cs="Times New Roman"/>
      <w:b/>
      <w:lang w:eastAsia="de-D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Hyperlink">
    <w:name w:val="Hyperlink"/>
    <w:basedOn w:val="Absatz-Standardschriftart"/>
    <w:uiPriority w:val="99"/>
    <w:unhideWhenUsed/>
    <w:rsid w:val="005E4D74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5E4D74"/>
    <w:rPr>
      <w:color w:val="605E5C"/>
      <w:shd w:val="clear" w:color="auto" w:fill="E1DFDD"/>
    </w:rPr>
  </w:style>
  <w:style w:type="paragraph" w:styleId="Kopfzeile">
    <w:name w:val="header"/>
    <w:basedOn w:val="Standard"/>
    <w:link w:val="KopfzeileZchn"/>
    <w:uiPriority w:val="99"/>
    <w:unhideWhenUsed/>
    <w:rsid w:val="005E4D74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5E4D74"/>
  </w:style>
  <w:style w:type="paragraph" w:styleId="Fuzeile">
    <w:name w:val="footer"/>
    <w:basedOn w:val="Standard"/>
    <w:link w:val="FuzeileZchn"/>
    <w:uiPriority w:val="99"/>
    <w:unhideWhenUsed/>
    <w:rsid w:val="005E4D74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5E4D74"/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B25D8E"/>
    <w:rPr>
      <w:rFonts w:ascii="Times New Roman" w:hAnsi="Times New Roman" w:cs="Times New Roman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B25D8E"/>
    <w:rPr>
      <w:rFonts w:ascii="Times New Roman" w:hAnsi="Times New Roman" w:cs="Times New Roman"/>
      <w:sz w:val="18"/>
      <w:szCs w:val="18"/>
    </w:rPr>
  </w:style>
  <w:style w:type="table" w:styleId="Tabellenraster">
    <w:name w:val="Table Grid"/>
    <w:basedOn w:val="NormaleTabelle"/>
    <w:rsid w:val="00B8268F"/>
    <w:rPr>
      <w:rFonts w:ascii="Times New Roman" w:eastAsia="Times New Roman" w:hAnsi="Times New Roman" w:cs="Times New Roman"/>
      <w:sz w:val="20"/>
      <w:szCs w:val="20"/>
      <w:lang w:eastAsia="de-D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el">
    <w:name w:val="Title"/>
    <w:basedOn w:val="Standard"/>
    <w:next w:val="Standard"/>
    <w:link w:val="TitelZchn"/>
    <w:uiPriority w:val="10"/>
    <w:qFormat/>
    <w:rsid w:val="00906C12"/>
    <w:pPr>
      <w:ind w:right="362"/>
    </w:pPr>
    <w:rPr>
      <w:b/>
      <w:sz w:val="36"/>
      <w:szCs w:val="36"/>
    </w:rPr>
  </w:style>
  <w:style w:type="character" w:customStyle="1" w:styleId="TitelZchn">
    <w:name w:val="Titel Zchn"/>
    <w:basedOn w:val="Absatz-Standardschriftart"/>
    <w:link w:val="Titel"/>
    <w:uiPriority w:val="10"/>
    <w:rsid w:val="00906C12"/>
    <w:rPr>
      <w:rFonts w:ascii="Arial" w:hAnsi="Arial"/>
      <w:b/>
      <w:sz w:val="36"/>
      <w:szCs w:val="36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A076EA"/>
    <w:rPr>
      <w:rFonts w:ascii="Arial" w:hAnsi="Arial"/>
      <w:b/>
      <w:sz w:val="28"/>
      <w:szCs w:val="28"/>
      <w:shd w:val="clear" w:color="auto" w:fill="D9D9D9"/>
    </w:rPr>
  </w:style>
  <w:style w:type="paragraph" w:styleId="KeinLeerraum">
    <w:name w:val="No Spacing"/>
    <w:aliases w:val="Kadetten-Korps Basel"/>
    <w:basedOn w:val="Standard"/>
    <w:uiPriority w:val="1"/>
    <w:qFormat/>
    <w:rsid w:val="00211918"/>
    <w:pPr>
      <w:tabs>
        <w:tab w:val="left" w:pos="5760"/>
      </w:tabs>
    </w:pPr>
    <w:rPr>
      <w:b/>
      <w:noProof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211918"/>
    <w:rPr>
      <w:rFonts w:ascii="Arial" w:eastAsia="Times New Roman" w:hAnsi="Arial" w:cs="Times New Roman"/>
      <w:b/>
      <w:sz w:val="22"/>
      <w:szCs w:val="22"/>
      <w:lang w:eastAsia="de-DE"/>
    </w:rPr>
  </w:style>
  <w:style w:type="paragraph" w:styleId="Listenabsatz">
    <w:name w:val="List Paragraph"/>
    <w:basedOn w:val="Standard"/>
    <w:uiPriority w:val="34"/>
    <w:rsid w:val="00114236"/>
    <w:pPr>
      <w:ind w:left="720"/>
      <w:contextualSpacing/>
    </w:pPr>
  </w:style>
  <w:style w:type="paragraph" w:styleId="StandardWeb">
    <w:name w:val="Normal (Web)"/>
    <w:basedOn w:val="Standard"/>
    <w:uiPriority w:val="99"/>
    <w:semiHidden/>
    <w:unhideWhenUsed/>
    <w:rsid w:val="00681610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de-C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196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71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YannWunderle\Kadetten-Korps%20Basel\Kader%20-%20Vorlagen\2025_Dokument_Allgemein_Vorlage.dotx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934C2101AA7E1441BA4447A12141EAC2" ma:contentTypeVersion="17" ma:contentTypeDescription="Ein neues Dokument erstellen." ma:contentTypeScope="" ma:versionID="746559d4336677a7d74523fc11632242">
  <xsd:schema xmlns:xsd="http://www.w3.org/2001/XMLSchema" xmlns:xs="http://www.w3.org/2001/XMLSchema" xmlns:p="http://schemas.microsoft.com/office/2006/metadata/properties" xmlns:ns2="697662fa-0d53-40c0-a512-acadf67491a0" xmlns:ns3="bfd9b54c-4b3f-4f20-bba9-85c7ac865caa" targetNamespace="http://schemas.microsoft.com/office/2006/metadata/properties" ma:root="true" ma:fieldsID="c35d430652f0278b44fcda53cee071ca" ns2:_="" ns3:_="">
    <xsd:import namespace="697662fa-0d53-40c0-a512-acadf67491a0"/>
    <xsd:import namespace="bfd9b54c-4b3f-4f20-bba9-85c7ac865ca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97662fa-0d53-40c0-a512-acadf67491a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3" nillable="true" ma:displayName="Location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0" nillable="true" ma:taxonomy="true" ma:internalName="lcf76f155ced4ddcb4097134ff3c332f" ma:taxonomyFieldName="MediaServiceImageTags" ma:displayName="Bildmarkierungen" ma:readOnly="false" ma:fieldId="{5cf76f15-5ced-4ddc-b409-7134ff3c332f}" ma:taxonomyMulti="true" ma:sspId="8212a52e-8f02-477c-bead-9eb1e8459cf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fd9b54c-4b3f-4f20-bba9-85c7ac865caa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a1c55817-a5b1-4318-8376-318583589e70}" ma:internalName="TaxCatchAll" ma:showField="CatchAllData" ma:web="bfd9b54c-4b3f-4f20-bba9-85c7ac865ca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97662fa-0d53-40c0-a512-acadf67491a0">
      <Terms xmlns="http://schemas.microsoft.com/office/infopath/2007/PartnerControls"/>
    </lcf76f155ced4ddcb4097134ff3c332f>
    <TaxCatchAll xmlns="bfd9b54c-4b3f-4f20-bba9-85c7ac865caa" xsi:nil="true"/>
  </documentManagement>
</p:properties>
</file>

<file path=customXml/itemProps1.xml><?xml version="1.0" encoding="utf-8"?>
<ds:datastoreItem xmlns:ds="http://schemas.openxmlformats.org/officeDocument/2006/customXml" ds:itemID="{D11063F7-CC37-4D90-BE7F-E6C9AE6557B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943EF67-D2FC-4D31-B0A8-490111DC511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97662fa-0d53-40c0-a512-acadf67491a0"/>
    <ds:schemaRef ds:uri="bfd9b54c-4b3f-4f20-bba9-85c7ac865ca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5998DF3-40B7-43C6-BFF4-2F2037F37717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1C1221B8-3B6A-4027-A181-27EAB40B1117}">
  <ds:schemaRefs>
    <ds:schemaRef ds:uri="http://schemas.microsoft.com/office/2006/metadata/properties"/>
    <ds:schemaRef ds:uri="http://schemas.microsoft.com/office/infopath/2007/PartnerControls"/>
    <ds:schemaRef ds:uri="697662fa-0d53-40c0-a512-acadf67491a0"/>
    <ds:schemaRef ds:uri="bfd9b54c-4b3f-4f20-bba9-85c7ac865ca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2025_Dokument_Allgemein_Vorlage.dotx</Template>
  <TotalTime>0</TotalTime>
  <Pages>1</Pages>
  <Words>47</Words>
  <Characters>301</Characters>
  <Application>Microsoft Office Word</Application>
  <DocSecurity>0</DocSecurity>
  <Lines>2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Yann Wunderle</dc:creator>
  <cp:keywords/>
  <dc:description/>
  <cp:lastModifiedBy>Yann Pascal Wunderle</cp:lastModifiedBy>
  <cp:revision>12</cp:revision>
  <cp:lastPrinted>2019-05-31T12:56:00Z</cp:lastPrinted>
  <dcterms:created xsi:type="dcterms:W3CDTF">2026-01-26T16:39:00Z</dcterms:created>
  <dcterms:modified xsi:type="dcterms:W3CDTF">2026-02-11T17:07:00Z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Ids_UIVersion_512">
    <vt:lpwstr>14</vt:lpwstr>
  </property>
  <property fmtid="{D5CDD505-2E9C-101B-9397-08002B2CF9AE}" pid="3" name="ContentTypeId">
    <vt:lpwstr>0x010100934C2101AA7E1441BA4447A12141EAC2</vt:lpwstr>
  </property>
  <property fmtid="{D5CDD505-2E9C-101B-9397-08002B2CF9AE}" pid="4" name="Order">
    <vt:r8>5755700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AuthorIds_UIVersion_1024">
    <vt:lpwstr>27</vt:lpwstr>
  </property>
  <property fmtid="{D5CDD505-2E9C-101B-9397-08002B2CF9AE}" pid="10" name="AuthorIds_UIVersion_2048">
    <vt:lpwstr>27</vt:lpwstr>
  </property>
  <property fmtid="{D5CDD505-2E9C-101B-9397-08002B2CF9AE}" pid="11" name="AuthorIds_UIVersion_2560">
    <vt:lpwstr>27</vt:lpwstr>
  </property>
  <property fmtid="{D5CDD505-2E9C-101B-9397-08002B2CF9AE}" pid="12" name="MediaServiceImageTags">
    <vt:lpwstr/>
  </property>
</Properties>
</file>