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013B" w14:textId="019ACBDD" w:rsidR="007057CE" w:rsidRPr="00AA01B1" w:rsidRDefault="00147D6C" w:rsidP="007057CE">
      <w:pPr>
        <w:pStyle w:val="berschrift1"/>
        <w:spacing w:before="0"/>
      </w:pPr>
      <w:r>
        <w:t xml:space="preserve">Erste Frage bei </w:t>
      </w:r>
      <w:r w:rsidR="000A4ACE">
        <w:t xml:space="preserve">einer Alarmierung </w:t>
      </w:r>
    </w:p>
    <w:p w14:paraId="2319F385" w14:textId="6D66BBF3" w:rsidR="007057CE" w:rsidRPr="00B727E5" w:rsidRDefault="007057CE" w:rsidP="007057CE">
      <w:pPr>
        <w:tabs>
          <w:tab w:val="left" w:pos="4871"/>
        </w:tabs>
        <w:spacing w:line="276" w:lineRule="auto"/>
      </w:pPr>
      <w:r w:rsidRPr="00B727E5">
        <w:rPr>
          <w:b/>
        </w:rPr>
        <w:t>[  ]</w:t>
      </w:r>
      <w:r w:rsidRPr="00B727E5">
        <w:t xml:space="preserve"> </w:t>
      </w:r>
      <w:r w:rsidR="00A97E3C" w:rsidRPr="00B727E5">
        <w:t>Was</w:t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  <w:t xml:space="preserve"> </w:t>
      </w:r>
      <w:r w:rsidR="00B727E5" w:rsidRPr="00B727E5">
        <w:t>S</w:t>
      </w:r>
    </w:p>
    <w:p w14:paraId="3359C362" w14:textId="5FDC1C98" w:rsidR="007057CE" w:rsidRPr="00B727E5" w:rsidRDefault="007057CE" w:rsidP="007057CE">
      <w:pPr>
        <w:tabs>
          <w:tab w:val="left" w:pos="4871"/>
        </w:tabs>
        <w:spacing w:line="276" w:lineRule="auto"/>
      </w:pPr>
      <w:r w:rsidRPr="00B727E5">
        <w:rPr>
          <w:b/>
        </w:rPr>
        <w:t>[  ]</w:t>
      </w:r>
      <w:r w:rsidRPr="00B727E5">
        <w:t xml:space="preserve"> </w:t>
      </w:r>
      <w:r w:rsidR="00A97E3C" w:rsidRPr="00B727E5">
        <w:t>Wer</w:t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  <w:t xml:space="preserve"> </w:t>
      </w:r>
      <w:r w:rsidR="00B727E5" w:rsidRPr="00B727E5">
        <w:t>X</w:t>
      </w:r>
    </w:p>
    <w:p w14:paraId="0E5966EC" w14:textId="1DDB7A71" w:rsidR="007057CE" w:rsidRPr="00B727E5" w:rsidRDefault="007057CE" w:rsidP="007057CE">
      <w:pPr>
        <w:tabs>
          <w:tab w:val="left" w:pos="4871"/>
        </w:tabs>
        <w:spacing w:line="276" w:lineRule="auto"/>
      </w:pPr>
      <w:r w:rsidRPr="00B727E5">
        <w:rPr>
          <w:b/>
        </w:rPr>
        <w:t>[  ]</w:t>
      </w:r>
      <w:r w:rsidRPr="00B727E5">
        <w:t xml:space="preserve"> </w:t>
      </w:r>
      <w:r w:rsidR="00A97E3C" w:rsidRPr="00B727E5">
        <w:t>Wo</w:t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</w:r>
      <w:r w:rsidRPr="00B727E5">
        <w:tab/>
        <w:t xml:space="preserve"> </w:t>
      </w:r>
      <w:r w:rsidR="00B727E5" w:rsidRPr="00B727E5">
        <w:t>Q</w:t>
      </w:r>
    </w:p>
    <w:p w14:paraId="7B3BD283" w14:textId="36C79E8A" w:rsidR="007057CE" w:rsidRPr="00B727E5" w:rsidRDefault="007057CE" w:rsidP="007057CE">
      <w:pPr>
        <w:tabs>
          <w:tab w:val="left" w:pos="4871"/>
        </w:tabs>
        <w:spacing w:line="480" w:lineRule="auto"/>
      </w:pPr>
    </w:p>
    <w:p w14:paraId="0F906880" w14:textId="2F65836B" w:rsidR="005A0D8D" w:rsidRPr="00A076EA" w:rsidRDefault="00E769D7" w:rsidP="005A0D8D">
      <w:pPr>
        <w:pStyle w:val="berschrift1"/>
        <w:spacing w:before="0"/>
      </w:pPr>
      <w:r>
        <w:t>Welcher Rang</w:t>
      </w:r>
    </w:p>
    <w:p w14:paraId="31C4C986" w14:textId="6CD18DEA" w:rsidR="00E769D7" w:rsidRDefault="00E769D7" w:rsidP="005A0D8D">
      <w:pPr>
        <w:tabs>
          <w:tab w:val="left" w:pos="4871"/>
        </w:tabs>
        <w:spacing w:line="48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D7EA44" wp14:editId="6C466337">
            <wp:simplePos x="0" y="0"/>
            <wp:positionH relativeFrom="margin">
              <wp:posOffset>8220</wp:posOffset>
            </wp:positionH>
            <wp:positionV relativeFrom="paragraph">
              <wp:posOffset>8442</wp:posOffset>
            </wp:positionV>
            <wp:extent cx="1056640" cy="1372235"/>
            <wp:effectExtent l="0" t="0" r="0" b="0"/>
            <wp:wrapTight wrapText="bothSides">
              <wp:wrapPolygon edited="0">
                <wp:start x="0" y="0"/>
                <wp:lineTo x="0" y="21290"/>
                <wp:lineTo x="21029" y="21290"/>
                <wp:lineTo x="21029" y="0"/>
                <wp:lineTo x="0" y="0"/>
              </wp:wrapPolygon>
            </wp:wrapTight>
            <wp:docPr id="1856679000" name="Grafik 1" descr="Ein Bild, das Symbol, Emblem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9000" name="Grafik 1" descr="Ein Bild, das Symbol, Emblem, Logo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05BA03" w14:textId="22608B6D" w:rsidR="005A0D8D" w:rsidRDefault="005A0D8D" w:rsidP="005A0D8D">
      <w:pPr>
        <w:tabs>
          <w:tab w:val="left" w:pos="4871"/>
        </w:tabs>
        <w:spacing w:line="480" w:lineRule="auto"/>
      </w:pPr>
      <w:r>
        <w:t>__________________________________________</w:t>
      </w:r>
    </w:p>
    <w:p w14:paraId="4BA18C4E" w14:textId="767631F2" w:rsidR="005A0D8D" w:rsidRDefault="005A0D8D" w:rsidP="007057CE">
      <w:pPr>
        <w:tabs>
          <w:tab w:val="left" w:pos="4871"/>
        </w:tabs>
        <w:spacing w:line="480" w:lineRule="auto"/>
        <w:rPr>
          <w:lang w:val="en-US"/>
        </w:rPr>
      </w:pPr>
    </w:p>
    <w:p w14:paraId="7B81B760" w14:textId="77777777" w:rsidR="0083375E" w:rsidRDefault="0083375E" w:rsidP="007057CE">
      <w:pPr>
        <w:tabs>
          <w:tab w:val="left" w:pos="4871"/>
        </w:tabs>
        <w:spacing w:line="480" w:lineRule="auto"/>
        <w:rPr>
          <w:lang w:val="en-US"/>
        </w:rPr>
      </w:pPr>
    </w:p>
    <w:p w14:paraId="4835D335" w14:textId="77777777" w:rsidR="0083375E" w:rsidRDefault="0083375E" w:rsidP="007057CE">
      <w:pPr>
        <w:tabs>
          <w:tab w:val="left" w:pos="4871"/>
        </w:tabs>
        <w:spacing w:line="480" w:lineRule="auto"/>
        <w:rPr>
          <w:lang w:val="en-US"/>
        </w:rPr>
      </w:pPr>
    </w:p>
    <w:p w14:paraId="64660D5B" w14:textId="3A49FE1D" w:rsidR="00BD57F5" w:rsidRDefault="00BD57F5" w:rsidP="00BD57F5">
      <w:pPr>
        <w:pStyle w:val="berschrift1"/>
      </w:pPr>
      <w:r w:rsidRPr="00BD57F5">
        <w:t xml:space="preserve">Freiherr Adolph Franz Friedrich Ludwig Knigge war ein </w:t>
      </w:r>
      <w:r>
        <w:t>___</w:t>
      </w:r>
      <w:r w:rsidRPr="00BD57F5">
        <w:t xml:space="preserve"> Schriftsteller</w:t>
      </w:r>
    </w:p>
    <w:p w14:paraId="65F2EA99" w14:textId="77777777" w:rsidR="00BD57F5" w:rsidRDefault="00BD57F5" w:rsidP="00BD57F5"/>
    <w:p w14:paraId="3F3EC49D" w14:textId="4186E18B" w:rsidR="00BD57F5" w:rsidRPr="00BD57F5" w:rsidRDefault="00BD57F5" w:rsidP="00BD57F5">
      <w:r>
        <w:t>______________________________________________________________________________</w:t>
      </w:r>
    </w:p>
    <w:sectPr w:rsidR="00BD57F5" w:rsidRPr="00BD57F5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D3AFA" w14:textId="77777777" w:rsidR="00E3025E" w:rsidRDefault="00E3025E" w:rsidP="00A076EA">
      <w:r>
        <w:separator/>
      </w:r>
    </w:p>
  </w:endnote>
  <w:endnote w:type="continuationSeparator" w:id="0">
    <w:p w14:paraId="6B2AE135" w14:textId="77777777" w:rsidR="00E3025E" w:rsidRDefault="00E3025E" w:rsidP="00A076EA">
      <w:r>
        <w:continuationSeparator/>
      </w:r>
    </w:p>
  </w:endnote>
  <w:endnote w:type="continuationNotice" w:id="1">
    <w:p w14:paraId="358D3B30" w14:textId="77777777" w:rsidR="00E3025E" w:rsidRDefault="00E3025E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31FD045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A97E3C">
      <w:rPr>
        <w:noProof/>
      </w:rPr>
      <w:t>10.02.2026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D9021" w14:textId="77777777" w:rsidR="00E3025E" w:rsidRDefault="00E3025E" w:rsidP="00A076EA">
      <w:r>
        <w:separator/>
      </w:r>
    </w:p>
  </w:footnote>
  <w:footnote w:type="continuationSeparator" w:id="0">
    <w:p w14:paraId="2BF4AD90" w14:textId="77777777" w:rsidR="00E3025E" w:rsidRDefault="00E3025E" w:rsidP="00A076EA">
      <w:r>
        <w:continuationSeparator/>
      </w:r>
    </w:p>
  </w:footnote>
  <w:footnote w:type="continuationNotice" w:id="1">
    <w:p w14:paraId="4B2B06F2" w14:textId="77777777" w:rsidR="00E3025E" w:rsidRDefault="00E3025E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01JQZKX7M4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A4ACE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47D6C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4E7651"/>
    <w:rsid w:val="00511E3F"/>
    <w:rsid w:val="00512E35"/>
    <w:rsid w:val="00514B69"/>
    <w:rsid w:val="0052678F"/>
    <w:rsid w:val="005274B8"/>
    <w:rsid w:val="005413EF"/>
    <w:rsid w:val="005478A8"/>
    <w:rsid w:val="005A0D8D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5E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97E3C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27E5"/>
    <w:rsid w:val="00B76673"/>
    <w:rsid w:val="00B8268F"/>
    <w:rsid w:val="00B85566"/>
    <w:rsid w:val="00B911C1"/>
    <w:rsid w:val="00BA71A5"/>
    <w:rsid w:val="00BB6EC0"/>
    <w:rsid w:val="00BC4124"/>
    <w:rsid w:val="00BD57F5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3025E"/>
    <w:rsid w:val="00E52BA2"/>
    <w:rsid w:val="00E56270"/>
    <w:rsid w:val="00E769D7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41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12</cp:revision>
  <cp:lastPrinted>2019-05-31T12:56:00Z</cp:lastPrinted>
  <dcterms:created xsi:type="dcterms:W3CDTF">2026-01-26T16:39:00Z</dcterms:created>
  <dcterms:modified xsi:type="dcterms:W3CDTF">2026-02-10T14:36:00Z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