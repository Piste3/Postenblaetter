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69C8DBFF" w:rsidR="00CD5607" w:rsidRPr="00A076EA" w:rsidRDefault="002E6312" w:rsidP="007B5B6E">
      <w:pPr>
        <w:pStyle w:val="berschrift1"/>
        <w:spacing w:before="0"/>
      </w:pPr>
      <w:r>
        <w:t xml:space="preserve">Wie bergen wir Patienten </w:t>
      </w:r>
      <w:r w:rsidR="0064461A">
        <w:t>aus dem Fahrzeug?</w:t>
      </w:r>
    </w:p>
    <w:p w14:paraId="1B341239" w14:textId="3471984E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4C500D40" w:rsidR="007057CE" w:rsidRPr="00AA01B1" w:rsidRDefault="00342187" w:rsidP="007057CE">
      <w:pPr>
        <w:pStyle w:val="berschrift1"/>
        <w:spacing w:before="0"/>
      </w:pPr>
      <w:r>
        <w:t xml:space="preserve">Auf einer 1:25'000 karte sind </w:t>
      </w:r>
      <w:r w:rsidR="00B07481">
        <w:t>1cm auf der Karte …cm in Realität?</w:t>
      </w:r>
    </w:p>
    <w:p w14:paraId="2319F385" w14:textId="230E8122" w:rsidR="007057CE" w:rsidRPr="007057CE" w:rsidRDefault="00EE49B6" w:rsidP="007057CE">
      <w:pPr>
        <w:tabs>
          <w:tab w:val="left" w:pos="4871"/>
        </w:tabs>
        <w:spacing w:line="276" w:lineRule="auto"/>
      </w:pPr>
      <w:r>
        <w:rPr>
          <w:b/>
        </w:rPr>
        <w:t>2’500 cm</w:t>
      </w:r>
      <w:r w:rsidR="007057CE" w:rsidRPr="007057CE">
        <w:t xml:space="preserve"> </w:t>
      </w:r>
      <w:r w:rsidR="00F8542C">
        <w:t>Antwort A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A</w:t>
      </w:r>
    </w:p>
    <w:p w14:paraId="3359C362" w14:textId="0531C278" w:rsidR="007057CE" w:rsidRPr="007057CE" w:rsidRDefault="00EE49B6" w:rsidP="007057CE">
      <w:pPr>
        <w:tabs>
          <w:tab w:val="left" w:pos="4871"/>
        </w:tabs>
        <w:spacing w:line="276" w:lineRule="auto"/>
      </w:pPr>
      <w:r>
        <w:rPr>
          <w:b/>
        </w:rPr>
        <w:t>250'000 cm</w:t>
      </w:r>
      <w:r w:rsidR="007057CE" w:rsidRPr="007057CE">
        <w:t xml:space="preserve"> </w:t>
      </w:r>
      <w:r w:rsidR="00F8542C">
        <w:t>Antwort B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 w:rsidR="007057CE">
        <w:t>B</w:t>
      </w:r>
    </w:p>
    <w:p w14:paraId="0E5966EC" w14:textId="4B8573B3" w:rsidR="007057CE" w:rsidRPr="007057CE" w:rsidRDefault="00EE49B6" w:rsidP="007057CE">
      <w:pPr>
        <w:tabs>
          <w:tab w:val="left" w:pos="4871"/>
        </w:tabs>
        <w:spacing w:line="276" w:lineRule="auto"/>
      </w:pPr>
      <w:r>
        <w:rPr>
          <w:b/>
        </w:rPr>
        <w:t>25’000</w:t>
      </w:r>
      <w:r w:rsidR="007057CE" w:rsidRPr="007057CE">
        <w:t xml:space="preserve"> </w:t>
      </w:r>
      <w:r w:rsidR="00F8542C">
        <w:t>Antwort C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 w:rsidR="007057CE">
        <w:t>C</w:t>
      </w:r>
    </w:p>
    <w:p w14:paraId="7B3BD283" w14:textId="36C79E8A" w:rsidR="007057CE" w:rsidRDefault="007057CE" w:rsidP="007057CE">
      <w:pPr>
        <w:tabs>
          <w:tab w:val="left" w:pos="4871"/>
        </w:tabs>
        <w:spacing w:line="480" w:lineRule="auto"/>
      </w:pPr>
    </w:p>
    <w:p w14:paraId="224F46BA" w14:textId="11C0DA11" w:rsidR="00FC48E5" w:rsidRPr="00A076EA" w:rsidRDefault="00FC48E5" w:rsidP="00FC48E5">
      <w:pPr>
        <w:pStyle w:val="berschrift1"/>
        <w:spacing w:before="0"/>
      </w:pPr>
      <w:r>
        <w:t>Wer ist das?</w:t>
      </w:r>
    </w:p>
    <w:p w14:paraId="2B936D9C" w14:textId="62224AB2" w:rsidR="00FC48E5" w:rsidRPr="007057CE" w:rsidRDefault="00FC48E5" w:rsidP="007057CE">
      <w:pPr>
        <w:tabs>
          <w:tab w:val="left" w:pos="4871"/>
        </w:tabs>
        <w:spacing w:line="480" w:lineRule="auto"/>
      </w:pPr>
      <w:r w:rsidRPr="00FC48E5">
        <w:drawing>
          <wp:inline distT="0" distB="0" distL="0" distR="0" wp14:anchorId="589875C4" wp14:editId="26D49591">
            <wp:extent cx="1463848" cy="1995390"/>
            <wp:effectExtent l="0" t="0" r="3175" b="5080"/>
            <wp:docPr id="166039714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971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73537" cy="2008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48E5" w:rsidRPr="007057CE" w:rsidSect="00B8268F">
      <w:headerReference w:type="default" r:id="rId12"/>
      <w:footerReference w:type="default" r:id="rId13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3FB12" w14:textId="77777777" w:rsidR="00FA0799" w:rsidRDefault="00FA0799" w:rsidP="00A076EA">
      <w:r>
        <w:separator/>
      </w:r>
    </w:p>
  </w:endnote>
  <w:endnote w:type="continuationSeparator" w:id="0">
    <w:p w14:paraId="1FC9EA8F" w14:textId="77777777" w:rsidR="00FA0799" w:rsidRDefault="00FA0799" w:rsidP="00A076EA">
      <w:r>
        <w:continuationSeparator/>
      </w:r>
    </w:p>
  </w:endnote>
  <w:endnote w:type="continuationNotice" w:id="1">
    <w:p w14:paraId="27B91B7C" w14:textId="77777777" w:rsidR="00FA0799" w:rsidRDefault="00FA0799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7BE17618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2E6312">
      <w:rPr>
        <w:noProof/>
      </w:rPr>
      <w:t>07.03.2026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A3DDD" w14:textId="77777777" w:rsidR="00FA0799" w:rsidRDefault="00FA0799" w:rsidP="00A076EA">
      <w:r>
        <w:separator/>
      </w:r>
    </w:p>
  </w:footnote>
  <w:footnote w:type="continuationSeparator" w:id="0">
    <w:p w14:paraId="208237BB" w14:textId="77777777" w:rsidR="00FA0799" w:rsidRDefault="00FA0799" w:rsidP="00A076EA">
      <w:r>
        <w:continuationSeparator/>
      </w:r>
    </w:p>
  </w:footnote>
  <w:footnote w:type="continuationNotice" w:id="1">
    <w:p w14:paraId="364A10E9" w14:textId="77777777" w:rsidR="00FA0799" w:rsidRDefault="00FA0799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16DWN6MDWD3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11918"/>
    <w:rsid w:val="002337AD"/>
    <w:rsid w:val="002341F6"/>
    <w:rsid w:val="00244657"/>
    <w:rsid w:val="00261615"/>
    <w:rsid w:val="002634B5"/>
    <w:rsid w:val="00293F09"/>
    <w:rsid w:val="002C580E"/>
    <w:rsid w:val="002D2879"/>
    <w:rsid w:val="002D2F1C"/>
    <w:rsid w:val="002E6312"/>
    <w:rsid w:val="002F30EF"/>
    <w:rsid w:val="00301B76"/>
    <w:rsid w:val="00305620"/>
    <w:rsid w:val="00342187"/>
    <w:rsid w:val="00346FED"/>
    <w:rsid w:val="00354CED"/>
    <w:rsid w:val="00372C78"/>
    <w:rsid w:val="003A08D5"/>
    <w:rsid w:val="003A1855"/>
    <w:rsid w:val="003A6209"/>
    <w:rsid w:val="003B774B"/>
    <w:rsid w:val="003C5DEB"/>
    <w:rsid w:val="003D1E79"/>
    <w:rsid w:val="003D5A5A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7CDB"/>
    <w:rsid w:val="0049254A"/>
    <w:rsid w:val="004A5603"/>
    <w:rsid w:val="004B0EE5"/>
    <w:rsid w:val="004E2895"/>
    <w:rsid w:val="00511E3F"/>
    <w:rsid w:val="00512E35"/>
    <w:rsid w:val="00514B69"/>
    <w:rsid w:val="0052678F"/>
    <w:rsid w:val="005274B8"/>
    <w:rsid w:val="005413EF"/>
    <w:rsid w:val="005478A8"/>
    <w:rsid w:val="005A0DA4"/>
    <w:rsid w:val="005B0498"/>
    <w:rsid w:val="005E4D74"/>
    <w:rsid w:val="005F099C"/>
    <w:rsid w:val="00601D1C"/>
    <w:rsid w:val="00622B45"/>
    <w:rsid w:val="00622BE7"/>
    <w:rsid w:val="0064461A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84ECC"/>
    <w:rsid w:val="007949CE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D61B3"/>
    <w:rsid w:val="009E26F6"/>
    <w:rsid w:val="00A06393"/>
    <w:rsid w:val="00A076EA"/>
    <w:rsid w:val="00A14758"/>
    <w:rsid w:val="00A171CD"/>
    <w:rsid w:val="00A407E0"/>
    <w:rsid w:val="00A536D6"/>
    <w:rsid w:val="00A62BB2"/>
    <w:rsid w:val="00A62D0A"/>
    <w:rsid w:val="00A62D72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07481"/>
    <w:rsid w:val="00B17514"/>
    <w:rsid w:val="00B25D8E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6EC0"/>
    <w:rsid w:val="00BC4124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B6E09"/>
    <w:rsid w:val="00DE4DED"/>
    <w:rsid w:val="00DF7C7F"/>
    <w:rsid w:val="00E176EC"/>
    <w:rsid w:val="00E24185"/>
    <w:rsid w:val="00E268B7"/>
    <w:rsid w:val="00E52BA2"/>
    <w:rsid w:val="00E56270"/>
    <w:rsid w:val="00E83ECE"/>
    <w:rsid w:val="00EA0252"/>
    <w:rsid w:val="00EA2F80"/>
    <w:rsid w:val="00EC0CFF"/>
    <w:rsid w:val="00ED1583"/>
    <w:rsid w:val="00EE3654"/>
    <w:rsid w:val="00EE49B6"/>
    <w:rsid w:val="00F17B81"/>
    <w:rsid w:val="00F41E92"/>
    <w:rsid w:val="00F431A3"/>
    <w:rsid w:val="00F4551C"/>
    <w:rsid w:val="00F500B5"/>
    <w:rsid w:val="00F8041A"/>
    <w:rsid w:val="00F8542C"/>
    <w:rsid w:val="00FA0799"/>
    <w:rsid w:val="00FA4A37"/>
    <w:rsid w:val="00FB459D"/>
    <w:rsid w:val="00FC2194"/>
    <w:rsid w:val="00FC48E5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076EA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2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</Template>
  <TotalTime>0</TotalTime>
  <Pages>1</Pages>
  <Words>39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Kian Dal Molin</cp:lastModifiedBy>
  <cp:revision>10</cp:revision>
  <cp:lastPrinted>2019-05-31T12:56:00Z</cp:lastPrinted>
  <dcterms:created xsi:type="dcterms:W3CDTF">2026-01-26T16:39:00Z</dcterms:created>
  <dcterms:modified xsi:type="dcterms:W3CDTF">2026-03-07T21:25:00Z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