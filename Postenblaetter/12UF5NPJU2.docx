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214D556B" w:rsidR="00CD5607" w:rsidRPr="00A076EA" w:rsidRDefault="000850BD" w:rsidP="007B5B6E">
      <w:pPr>
        <w:pStyle w:val="berschrift1"/>
        <w:spacing w:before="0"/>
      </w:pPr>
      <w:r>
        <w:t>Der dritte Punkt vom BEFAST Schema ist?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7615FE64" w:rsidR="007057CE" w:rsidRPr="00AA01B1" w:rsidRDefault="00997B5C" w:rsidP="007057CE">
      <w:pPr>
        <w:pStyle w:val="berschrift1"/>
        <w:spacing w:before="0"/>
      </w:pPr>
      <w:r>
        <w:t xml:space="preserve">Zwischen welchen </w:t>
      </w:r>
      <w:r w:rsidR="004F1F92">
        <w:t>Ja</w:t>
      </w:r>
      <w:r>
        <w:t xml:space="preserve">hren </w:t>
      </w:r>
      <w:r w:rsidR="004F1F92">
        <w:t>wurde die Schweiz vermessen?</w:t>
      </w:r>
    </w:p>
    <w:p w14:paraId="2319F385" w14:textId="53F622DE" w:rsidR="007057CE" w:rsidRPr="007057CE" w:rsidRDefault="00C63FD0" w:rsidP="007057CE">
      <w:pPr>
        <w:tabs>
          <w:tab w:val="left" w:pos="4871"/>
        </w:tabs>
        <w:spacing w:line="276" w:lineRule="auto"/>
      </w:pPr>
      <w:r w:rsidRPr="00C63FD0">
        <w:t>1842-1864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 w:rsidRPr="007057CE">
        <w:t>A</w:t>
      </w:r>
      <w:proofErr w:type="spellEnd"/>
    </w:p>
    <w:p w14:paraId="3359C362" w14:textId="4ABDE640" w:rsidR="007057CE" w:rsidRPr="007057CE" w:rsidRDefault="00C63FD0" w:rsidP="007057CE">
      <w:pPr>
        <w:tabs>
          <w:tab w:val="left" w:pos="4871"/>
        </w:tabs>
        <w:spacing w:line="276" w:lineRule="auto"/>
      </w:pPr>
      <w:r>
        <w:rPr>
          <w:b/>
        </w:rPr>
        <w:t>1824-1846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>
        <w:t>B</w:t>
      </w:r>
      <w:proofErr w:type="spellEnd"/>
    </w:p>
    <w:p w14:paraId="0E5966EC" w14:textId="57855DC0" w:rsidR="007057CE" w:rsidRPr="007057CE" w:rsidRDefault="009003D2" w:rsidP="007057CE">
      <w:pPr>
        <w:tabs>
          <w:tab w:val="left" w:pos="4871"/>
        </w:tabs>
        <w:spacing w:line="276" w:lineRule="auto"/>
      </w:pPr>
      <w:r>
        <w:rPr>
          <w:b/>
        </w:rPr>
        <w:t>18</w:t>
      </w:r>
      <w:r w:rsidR="00D903FC">
        <w:rPr>
          <w:b/>
        </w:rPr>
        <w:t>44-</w:t>
      </w:r>
      <w:r w:rsidR="00873554">
        <w:rPr>
          <w:b/>
        </w:rPr>
        <w:t>1862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>
        <w:t>C</w:t>
      </w:r>
      <w:proofErr w:type="spellEnd"/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584DAC70" w14:textId="64E6763B" w:rsidR="00D52F99" w:rsidRPr="00A076EA" w:rsidRDefault="00D52F99" w:rsidP="00D52F99">
      <w:pPr>
        <w:pStyle w:val="berschrift1"/>
        <w:spacing w:before="0"/>
      </w:pPr>
      <w:r>
        <w:t>Wer übernimmt am Unfallort die Cheffrolle?</w:t>
      </w:r>
    </w:p>
    <w:p w14:paraId="36DD274B" w14:textId="77777777" w:rsidR="00D52F99" w:rsidRDefault="00D52F99" w:rsidP="00D52F99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53575466" w14:textId="77777777" w:rsidR="00D52F99" w:rsidRPr="007057CE" w:rsidRDefault="00D52F99" w:rsidP="007057CE">
      <w:pPr>
        <w:tabs>
          <w:tab w:val="left" w:pos="4871"/>
        </w:tabs>
        <w:spacing w:line="480" w:lineRule="auto"/>
      </w:pPr>
    </w:p>
    <w:sectPr w:rsidR="00D52F99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F5A4" w14:textId="77777777" w:rsidR="00A45785" w:rsidRDefault="00A45785" w:rsidP="00A076EA">
      <w:r>
        <w:separator/>
      </w:r>
    </w:p>
  </w:endnote>
  <w:endnote w:type="continuationSeparator" w:id="0">
    <w:p w14:paraId="04326181" w14:textId="77777777" w:rsidR="00A45785" w:rsidRDefault="00A45785" w:rsidP="00A076EA">
      <w:r>
        <w:continuationSeparator/>
      </w:r>
    </w:p>
  </w:endnote>
  <w:endnote w:type="continuationNotice" w:id="1">
    <w:p w14:paraId="1470F3C1" w14:textId="77777777" w:rsidR="00A45785" w:rsidRDefault="00A4578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2CF1170D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850BD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E678" w14:textId="77777777" w:rsidR="00A45785" w:rsidRDefault="00A45785" w:rsidP="00A076EA">
      <w:r>
        <w:separator/>
      </w:r>
    </w:p>
  </w:footnote>
  <w:footnote w:type="continuationSeparator" w:id="0">
    <w:p w14:paraId="3FE03727" w14:textId="77777777" w:rsidR="00A45785" w:rsidRDefault="00A45785" w:rsidP="00A076EA">
      <w:r>
        <w:continuationSeparator/>
      </w:r>
    </w:p>
  </w:footnote>
  <w:footnote w:type="continuationNotice" w:id="1">
    <w:p w14:paraId="706871B5" w14:textId="77777777" w:rsidR="00A45785" w:rsidRDefault="00A4578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12UF5NPJU2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850BD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F1F92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73554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03D2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97B5C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45785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65D9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63FD0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2F99"/>
    <w:rsid w:val="00D542D6"/>
    <w:rsid w:val="00D57971"/>
    <w:rsid w:val="00D67D5B"/>
    <w:rsid w:val="00D80B36"/>
    <w:rsid w:val="00D903FC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53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12</cp:revision>
  <cp:lastPrinted>2019-05-31T12:56:00Z</cp:lastPrinted>
  <dcterms:created xsi:type="dcterms:W3CDTF">2026-01-26T16:39:00Z</dcterms:created>
  <dcterms:modified xsi:type="dcterms:W3CDTF">2026-03-08T21:18:00Z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