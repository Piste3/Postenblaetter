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FEB6672" w:rsidR="00CD5607" w:rsidRDefault="00473963" w:rsidP="007B5B6E">
      <w:pPr>
        <w:pStyle w:val="berschrift1"/>
        <w:spacing w:before="0"/>
      </w:pPr>
      <w:r>
        <w:t>Wie lautet die Funktion des Leutnants?</w:t>
      </w:r>
    </w:p>
    <w:p w14:paraId="2C26C60D" w14:textId="77777777" w:rsidR="00473963" w:rsidRPr="00473963" w:rsidRDefault="00473963" w:rsidP="00473963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398B0C5" w:rsidR="007057CE" w:rsidRPr="00AA01B1" w:rsidRDefault="008B2451" w:rsidP="007057CE">
      <w:pPr>
        <w:pStyle w:val="berschrift1"/>
        <w:spacing w:before="0"/>
      </w:pPr>
      <w:r>
        <w:t>Wie lauten die Koordinaten des Lagerhauses?</w:t>
      </w:r>
    </w:p>
    <w:p w14:paraId="2319F385" w14:textId="42E72A7C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F54BD1">
        <w:t>2</w:t>
      </w:r>
      <w:r w:rsidR="00995E79">
        <w:t>'</w:t>
      </w:r>
      <w:r w:rsidR="00F54BD1">
        <w:t>749</w:t>
      </w:r>
      <w:r w:rsidR="00995E79">
        <w:t>'150, 1'244’</w:t>
      </w:r>
      <w:r w:rsidR="00B55DBD">
        <w:t>430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10FD1">
        <w:t>A</w:t>
      </w:r>
    </w:p>
    <w:p w14:paraId="3359C362" w14:textId="2561BDCE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55DBD">
        <w:t>2'749'</w:t>
      </w:r>
      <w:r w:rsidR="00110FD1">
        <w:t>490</w:t>
      </w:r>
      <w:r w:rsidR="00B55DBD">
        <w:t>, 1'24</w:t>
      </w:r>
      <w:r w:rsidR="00B55DBD">
        <w:t>3</w:t>
      </w:r>
      <w:r w:rsidR="00B55DBD">
        <w:t>’</w:t>
      </w:r>
      <w:r w:rsidR="00B55DBD">
        <w:t>460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10FD1">
        <w:t>C</w:t>
      </w:r>
    </w:p>
    <w:p w14:paraId="0E5966EC" w14:textId="7A96B2ED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10FD1">
        <w:t>2'749'</w:t>
      </w:r>
      <w:r w:rsidR="00110FD1">
        <w:t>100</w:t>
      </w:r>
      <w:r w:rsidR="00110FD1">
        <w:t>, 1'244’</w:t>
      </w:r>
      <w:r w:rsidR="00110FD1">
        <w:t>990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10FD1">
        <w:t>R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3AE9B15B" w14:textId="51511F0B" w:rsidR="00A362EE" w:rsidRDefault="00A362EE" w:rsidP="00A362EE">
      <w:pPr>
        <w:pStyle w:val="berschrift1"/>
        <w:spacing w:before="0"/>
      </w:pPr>
      <w:r>
        <w:t>Für was steht das A im FAST Schema?</w:t>
      </w:r>
    </w:p>
    <w:p w14:paraId="3245B811" w14:textId="77777777" w:rsidR="00A362EE" w:rsidRPr="00473963" w:rsidRDefault="00A362EE" w:rsidP="00A362EE"/>
    <w:p w14:paraId="37B32D02" w14:textId="77777777" w:rsidR="00A362EE" w:rsidRDefault="00A362EE" w:rsidP="00A362E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348CCE8" w14:textId="77777777" w:rsidR="00A362EE" w:rsidRPr="007057CE" w:rsidRDefault="00A362EE" w:rsidP="007057CE">
      <w:pPr>
        <w:tabs>
          <w:tab w:val="left" w:pos="4871"/>
        </w:tabs>
        <w:spacing w:line="480" w:lineRule="auto"/>
      </w:pPr>
    </w:p>
    <w:sectPr w:rsidR="00A362E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FE06" w14:textId="77777777" w:rsidR="00C15F31" w:rsidRDefault="00C15F31" w:rsidP="00A076EA">
      <w:r>
        <w:separator/>
      </w:r>
    </w:p>
  </w:endnote>
  <w:endnote w:type="continuationSeparator" w:id="0">
    <w:p w14:paraId="7A2FFFCD" w14:textId="77777777" w:rsidR="00C15F31" w:rsidRDefault="00C15F31" w:rsidP="00A076EA">
      <w:r>
        <w:continuationSeparator/>
      </w:r>
    </w:p>
  </w:endnote>
  <w:endnote w:type="continuationNotice" w:id="1">
    <w:p w14:paraId="15650387" w14:textId="77777777" w:rsidR="00C15F31" w:rsidRDefault="00C15F3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71C688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73963">
      <w:rPr>
        <w:noProof/>
      </w:rPr>
      <w:t>20.02.2026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3F61" w14:textId="77777777" w:rsidR="00C15F31" w:rsidRDefault="00C15F31" w:rsidP="00A076EA">
      <w:r>
        <w:separator/>
      </w:r>
    </w:p>
  </w:footnote>
  <w:footnote w:type="continuationSeparator" w:id="0">
    <w:p w14:paraId="4B5F9B13" w14:textId="77777777" w:rsidR="00C15F31" w:rsidRDefault="00C15F31" w:rsidP="00A076EA">
      <w:r>
        <w:continuationSeparator/>
      </w:r>
    </w:p>
  </w:footnote>
  <w:footnote w:type="continuationNotice" w:id="1">
    <w:p w14:paraId="2C6F8BB5" w14:textId="77777777" w:rsidR="00C15F31" w:rsidRDefault="00C15F3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10NVG6MNVN3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0FD1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55D07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3963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2451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5E79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362EE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55DBD"/>
    <w:rsid w:val="00B76673"/>
    <w:rsid w:val="00B8268F"/>
    <w:rsid w:val="00B85566"/>
    <w:rsid w:val="00B911C1"/>
    <w:rsid w:val="00BA71A5"/>
    <w:rsid w:val="00BB6EC0"/>
    <w:rsid w:val="00BC4124"/>
    <w:rsid w:val="00C15F31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54BD1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62EE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53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11</cp:revision>
  <cp:lastPrinted>2019-05-31T12:56:00Z</cp:lastPrinted>
  <dcterms:created xsi:type="dcterms:W3CDTF">2026-01-26T16:39:00Z</dcterms:created>
  <dcterms:modified xsi:type="dcterms:W3CDTF">2026-02-20T15:31:00Z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