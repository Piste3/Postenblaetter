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53B661E8" w:rsidR="00CD5607" w:rsidRPr="00A076EA" w:rsidRDefault="00972D84" w:rsidP="007B5B6E">
      <w:pPr>
        <w:pStyle w:val="berschrift1"/>
        <w:spacing w:before="0"/>
      </w:pPr>
      <w:r>
        <w:t>Wie schnell darf man nach diesem Signal fahren</w:t>
      </w:r>
      <w:r w:rsidR="00E13145">
        <w:t>?</w:t>
      </w:r>
    </w:p>
    <w:p w14:paraId="1C6B1581" w14:textId="77777777" w:rsidR="00972D84" w:rsidRDefault="00972D84" w:rsidP="007057CE">
      <w:pPr>
        <w:pBdr>
          <w:bottom w:val="single" w:sz="12" w:space="1" w:color="auto"/>
        </w:pBdr>
        <w:tabs>
          <w:tab w:val="left" w:pos="4871"/>
        </w:tabs>
        <w:spacing w:line="480" w:lineRule="auto"/>
      </w:pPr>
      <w:r w:rsidRPr="00972D84">
        <w:drawing>
          <wp:anchor distT="0" distB="0" distL="114300" distR="114300" simplePos="0" relativeHeight="251658240" behindDoc="1" locked="0" layoutInCell="1" allowOverlap="1" wp14:anchorId="362E4417" wp14:editId="28321A56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1676545" cy="1440305"/>
            <wp:effectExtent l="0" t="0" r="0" b="7620"/>
            <wp:wrapTight wrapText="bothSides">
              <wp:wrapPolygon edited="0">
                <wp:start x="0" y="0"/>
                <wp:lineTo x="0" y="21429"/>
                <wp:lineTo x="21355" y="21429"/>
                <wp:lineTo x="21355" y="0"/>
                <wp:lineTo x="0" y="0"/>
              </wp:wrapPolygon>
            </wp:wrapTight>
            <wp:docPr id="771493138" name="Grafik 1" descr="Ein Bild, das Text, draußen, Himmel, Verkehrsschild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93138" name="Grafik 1" descr="Ein Bild, das Text, draußen, Himmel, Verkehrsschild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9DB29" w14:textId="77777777" w:rsidR="00972D84" w:rsidRDefault="00972D84" w:rsidP="007057CE">
      <w:pPr>
        <w:tabs>
          <w:tab w:val="left" w:pos="4871"/>
        </w:tabs>
        <w:spacing w:line="480" w:lineRule="auto"/>
      </w:pPr>
    </w:p>
    <w:p w14:paraId="191601C2" w14:textId="77777777" w:rsidR="00972D84" w:rsidRDefault="00972D84" w:rsidP="007057CE">
      <w:pPr>
        <w:tabs>
          <w:tab w:val="left" w:pos="4871"/>
        </w:tabs>
        <w:spacing w:line="480" w:lineRule="auto"/>
      </w:pPr>
    </w:p>
    <w:p w14:paraId="5C82FD9B" w14:textId="77777777" w:rsidR="00972D84" w:rsidRDefault="00972D84" w:rsidP="007057CE">
      <w:pPr>
        <w:tabs>
          <w:tab w:val="left" w:pos="4871"/>
        </w:tabs>
        <w:spacing w:line="480" w:lineRule="auto"/>
      </w:pPr>
    </w:p>
    <w:p w14:paraId="6D236856" w14:textId="77777777" w:rsidR="00972D84" w:rsidRDefault="00972D84" w:rsidP="007057CE">
      <w:pPr>
        <w:tabs>
          <w:tab w:val="left" w:pos="4871"/>
        </w:tabs>
        <w:spacing w:line="480" w:lineRule="auto"/>
      </w:pPr>
    </w:p>
    <w:p w14:paraId="5166013B" w14:textId="64C1B382" w:rsidR="007057CE" w:rsidRPr="00BC167B" w:rsidRDefault="003C4ADA" w:rsidP="007057CE">
      <w:pPr>
        <w:pStyle w:val="berschrift1"/>
        <w:spacing w:before="0"/>
      </w:pPr>
      <w:r w:rsidRPr="003C4ADA">
        <w:drawing>
          <wp:anchor distT="0" distB="0" distL="114300" distR="114300" simplePos="0" relativeHeight="251659264" behindDoc="1" locked="0" layoutInCell="1" allowOverlap="1" wp14:anchorId="25236E8A" wp14:editId="6F881FDF">
            <wp:simplePos x="0" y="0"/>
            <wp:positionH relativeFrom="margin">
              <wp:align>left</wp:align>
            </wp:positionH>
            <wp:positionV relativeFrom="paragraph">
              <wp:posOffset>276860</wp:posOffset>
            </wp:positionV>
            <wp:extent cx="1912620" cy="2180590"/>
            <wp:effectExtent l="0" t="0" r="0" b="0"/>
            <wp:wrapTight wrapText="bothSides">
              <wp:wrapPolygon edited="0">
                <wp:start x="0" y="0"/>
                <wp:lineTo x="0" y="21323"/>
                <wp:lineTo x="21299" y="21323"/>
                <wp:lineTo x="21299" y="0"/>
                <wp:lineTo x="0" y="0"/>
              </wp:wrapPolygon>
            </wp:wrapTight>
            <wp:docPr id="1905451193" name="Grafik 1" descr="Ein Bild, das Entwurf, Diagramm, Reihe,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51193" name="Grafik 1" descr="Ein Bild, das Entwurf, Diagramm, Reihe, Zeichnung enthält.&#10;&#10;KI-generierte Inhalte können fehlerhaft sei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045" cy="2186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167B" w:rsidRPr="00BC167B">
        <w:t>Was macht der Knopf N</w:t>
      </w:r>
      <w:r w:rsidR="00BC167B">
        <w:t>r. 9?</w:t>
      </w:r>
    </w:p>
    <w:p w14:paraId="2319F385" w14:textId="1D242E97" w:rsidR="007057CE" w:rsidRPr="00244732" w:rsidRDefault="007057CE" w:rsidP="007057CE">
      <w:pPr>
        <w:tabs>
          <w:tab w:val="left" w:pos="4871"/>
        </w:tabs>
        <w:spacing w:line="276" w:lineRule="auto"/>
      </w:pPr>
      <w:r w:rsidRPr="00244732">
        <w:rPr>
          <w:b/>
        </w:rPr>
        <w:t>[  ]</w:t>
      </w:r>
      <w:r w:rsidRPr="00244732">
        <w:t xml:space="preserve"> </w:t>
      </w:r>
      <w:r w:rsidR="00C10443" w:rsidRPr="00244732">
        <w:t>Sendeleistung verändern</w:t>
      </w:r>
      <w:r w:rsidR="00C10443" w:rsidRPr="00244732">
        <w:tab/>
      </w:r>
      <w:r w:rsidR="00C10443" w:rsidRPr="00244732">
        <w:tab/>
      </w:r>
      <w:r w:rsidRPr="00244732">
        <w:tab/>
      </w:r>
      <w:r w:rsidRPr="00244732">
        <w:tab/>
      </w:r>
      <w:r w:rsidRPr="00244732">
        <w:tab/>
        <w:t xml:space="preserve"> </w:t>
      </w:r>
      <w:r w:rsidR="003A71F9">
        <w:t>S</w:t>
      </w:r>
    </w:p>
    <w:p w14:paraId="3359C362" w14:textId="21C4AE06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244732">
        <w:t>Scan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3A71F9">
        <w:t>C</w:t>
      </w:r>
    </w:p>
    <w:p w14:paraId="0E5966EC" w14:textId="7F727D65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244732">
        <w:t>Not aus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3A71F9">
        <w:t>Q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10751622" w14:textId="77777777" w:rsidR="00244732" w:rsidRDefault="00244732" w:rsidP="007057CE">
      <w:pPr>
        <w:tabs>
          <w:tab w:val="left" w:pos="4871"/>
        </w:tabs>
        <w:spacing w:line="480" w:lineRule="auto"/>
      </w:pPr>
    </w:p>
    <w:p w14:paraId="5DF9E447" w14:textId="77777777" w:rsidR="00244732" w:rsidRDefault="00244732" w:rsidP="007057CE">
      <w:pPr>
        <w:tabs>
          <w:tab w:val="left" w:pos="4871"/>
        </w:tabs>
        <w:spacing w:line="480" w:lineRule="auto"/>
      </w:pPr>
    </w:p>
    <w:p w14:paraId="54E86150" w14:textId="77777777" w:rsidR="00244732" w:rsidRDefault="00244732" w:rsidP="007057CE">
      <w:pPr>
        <w:tabs>
          <w:tab w:val="left" w:pos="4871"/>
        </w:tabs>
        <w:spacing w:line="480" w:lineRule="auto"/>
      </w:pPr>
    </w:p>
    <w:p w14:paraId="3B861C8A" w14:textId="77777777" w:rsidR="00244732" w:rsidRDefault="00244732" w:rsidP="007057CE">
      <w:pPr>
        <w:tabs>
          <w:tab w:val="left" w:pos="4871"/>
        </w:tabs>
        <w:spacing w:line="480" w:lineRule="auto"/>
      </w:pPr>
    </w:p>
    <w:p w14:paraId="35E9CC51" w14:textId="6A1F9549" w:rsidR="00244732" w:rsidRPr="00A076EA" w:rsidRDefault="00244732" w:rsidP="00244732">
      <w:pPr>
        <w:pStyle w:val="berschrift1"/>
        <w:spacing w:before="0"/>
      </w:pPr>
      <w:r>
        <w:t>Wie heisst das oben genannte Funkgerät?</w:t>
      </w:r>
    </w:p>
    <w:p w14:paraId="12FAADCA" w14:textId="77777777" w:rsidR="00244732" w:rsidRDefault="00244732" w:rsidP="007057CE">
      <w:pPr>
        <w:tabs>
          <w:tab w:val="left" w:pos="4871"/>
        </w:tabs>
        <w:spacing w:line="480" w:lineRule="auto"/>
      </w:pPr>
    </w:p>
    <w:p w14:paraId="4CEEF2E8" w14:textId="7F78C2C4" w:rsidR="00244732" w:rsidRPr="007057CE" w:rsidRDefault="00244732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sectPr w:rsidR="00244732" w:rsidRPr="007057CE" w:rsidSect="00B8268F">
      <w:headerReference w:type="default" r:id="rId13"/>
      <w:footerReference w:type="default" r:id="rId14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12FEF" w14:textId="77777777" w:rsidR="00D63388" w:rsidRDefault="00D63388" w:rsidP="00A076EA">
      <w:r>
        <w:separator/>
      </w:r>
    </w:p>
  </w:endnote>
  <w:endnote w:type="continuationSeparator" w:id="0">
    <w:p w14:paraId="7F1D178C" w14:textId="77777777" w:rsidR="00D63388" w:rsidRDefault="00D63388" w:rsidP="00A076EA">
      <w:r>
        <w:continuationSeparator/>
      </w:r>
    </w:p>
  </w:endnote>
  <w:endnote w:type="continuationNotice" w:id="1">
    <w:p w14:paraId="70FD26D5" w14:textId="77777777" w:rsidR="00D63388" w:rsidRDefault="00D63388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1F0C83AD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972D84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0A08D" w14:textId="77777777" w:rsidR="00D63388" w:rsidRDefault="00D63388" w:rsidP="00A076EA">
      <w:r>
        <w:separator/>
      </w:r>
    </w:p>
  </w:footnote>
  <w:footnote w:type="continuationSeparator" w:id="0">
    <w:p w14:paraId="6BA5EE84" w14:textId="77777777" w:rsidR="00D63388" w:rsidRDefault="00D63388" w:rsidP="00A076EA">
      <w:r>
        <w:continuationSeparator/>
      </w:r>
    </w:p>
  </w:footnote>
  <w:footnote w:type="continuationNotice" w:id="1">
    <w:p w14:paraId="6AA3C1F8" w14:textId="77777777" w:rsidR="00D63388" w:rsidRDefault="00D63388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11BXUXK7G4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44732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A71F9"/>
    <w:rsid w:val="003B774B"/>
    <w:rsid w:val="003C4ADA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72D84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013F"/>
    <w:rsid w:val="00BC167B"/>
    <w:rsid w:val="00BC4124"/>
    <w:rsid w:val="00C10443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3388"/>
    <w:rsid w:val="00D67D5B"/>
    <w:rsid w:val="00D80B36"/>
    <w:rsid w:val="00D90542"/>
    <w:rsid w:val="00D963E8"/>
    <w:rsid w:val="00DA1352"/>
    <w:rsid w:val="00DB6E09"/>
    <w:rsid w:val="00DE4DED"/>
    <w:rsid w:val="00DF7C7F"/>
    <w:rsid w:val="00E13145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Props1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39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Wunderle</cp:lastModifiedBy>
  <cp:revision>11</cp:revision>
  <cp:lastPrinted>2019-05-31T12:56:00Z</cp:lastPrinted>
  <dcterms:created xsi:type="dcterms:W3CDTF">2026-01-26T16:39:00Z</dcterms:created>
  <dcterms:modified xsi:type="dcterms:W3CDTF">2026-03-07T13:36:00Z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