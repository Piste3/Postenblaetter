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198DDC" w14:textId="51755CB1" w:rsidR="00CD5607" w:rsidRPr="00A076EA" w:rsidRDefault="008B2819" w:rsidP="007B5B6E">
      <w:pPr>
        <w:pStyle w:val="berschrift1"/>
        <w:spacing w:before="0"/>
      </w:pPr>
      <w:r>
        <w:t>Wie viele Signalgruppen gibt es?</w:t>
      </w:r>
    </w:p>
    <w:p w14:paraId="1B341239" w14:textId="3471984E" w:rsidR="005478A8" w:rsidRDefault="007057CE" w:rsidP="007057CE">
      <w:pPr>
        <w:tabs>
          <w:tab w:val="left" w:pos="4871"/>
        </w:tabs>
        <w:spacing w:line="480" w:lineRule="auto"/>
      </w:pPr>
      <w:r>
        <w:t>______________________________________________________________________________</w:t>
      </w:r>
      <w:r w:rsidR="00F8542C">
        <w:t>_</w:t>
      </w:r>
    </w:p>
    <w:p w14:paraId="5166013B" w14:textId="30715DAB" w:rsidR="007057CE" w:rsidRPr="00AA01B1" w:rsidRDefault="00B4270A" w:rsidP="007057CE">
      <w:pPr>
        <w:pStyle w:val="berschrift1"/>
        <w:spacing w:before="0"/>
      </w:pPr>
      <w:r>
        <w:t xml:space="preserve">Wie viele Ränge gibt es mit </w:t>
      </w:r>
      <w:r w:rsidR="003C1B2D">
        <w:t>FS-Funktionen?</w:t>
      </w:r>
    </w:p>
    <w:p w14:paraId="2319F385" w14:textId="267C089C" w:rsidR="007057CE" w:rsidRPr="007057CE" w:rsidRDefault="003C1B2D" w:rsidP="007057CE">
      <w:pPr>
        <w:tabs>
          <w:tab w:val="left" w:pos="4871"/>
        </w:tabs>
        <w:spacing w:line="276" w:lineRule="auto"/>
      </w:pPr>
      <w:r>
        <w:rPr>
          <w:b/>
        </w:rPr>
        <w:t>3</w:t>
      </w:r>
      <w:r w:rsidR="007057CE" w:rsidRPr="007057CE">
        <w:t xml:space="preserve"> </w:t>
      </w:r>
      <w:r w:rsidR="00F8542C">
        <w:t xml:space="preserve">Antwort </w:t>
      </w:r>
      <w:r>
        <w:t>T</w:t>
      </w:r>
      <w:r w:rsidR="007057CE" w:rsidRPr="007057CE">
        <w:tab/>
      </w:r>
      <w:r w:rsidR="007057CE" w:rsidRPr="007057CE">
        <w:tab/>
      </w:r>
      <w:r w:rsidR="007057CE" w:rsidRPr="007057CE">
        <w:tab/>
      </w:r>
      <w:r w:rsidR="007057CE" w:rsidRPr="007057CE">
        <w:tab/>
      </w:r>
      <w:r w:rsidR="007057CE" w:rsidRPr="007057CE">
        <w:tab/>
      </w:r>
      <w:r w:rsidR="007057CE" w:rsidRPr="007057CE">
        <w:tab/>
      </w:r>
      <w:r w:rsidR="007057CE" w:rsidRPr="007057CE">
        <w:tab/>
      </w:r>
      <w:r w:rsidR="007057CE" w:rsidRPr="007057CE">
        <w:tab/>
        <w:t xml:space="preserve"> </w:t>
      </w:r>
      <w:proofErr w:type="spellStart"/>
      <w:r>
        <w:t>T</w:t>
      </w:r>
      <w:proofErr w:type="spellEnd"/>
    </w:p>
    <w:p w14:paraId="3359C362" w14:textId="2F0B57F9" w:rsidR="007057CE" w:rsidRPr="007057CE" w:rsidRDefault="003C1B2D" w:rsidP="007057CE">
      <w:pPr>
        <w:tabs>
          <w:tab w:val="left" w:pos="4871"/>
        </w:tabs>
        <w:spacing w:line="276" w:lineRule="auto"/>
      </w:pPr>
      <w:r>
        <w:rPr>
          <w:b/>
        </w:rPr>
        <w:t xml:space="preserve">4 </w:t>
      </w:r>
      <w:r w:rsidR="00F8542C">
        <w:t xml:space="preserve">Antwort </w:t>
      </w:r>
      <w:r>
        <w:t>F</w:t>
      </w:r>
      <w:r w:rsidR="007057CE" w:rsidRPr="007057CE">
        <w:tab/>
      </w:r>
      <w:r w:rsidR="007057CE" w:rsidRPr="007057CE">
        <w:tab/>
      </w:r>
      <w:r w:rsidR="007057CE" w:rsidRPr="007057CE">
        <w:tab/>
      </w:r>
      <w:r w:rsidR="007057CE" w:rsidRPr="007057CE">
        <w:tab/>
      </w:r>
      <w:r w:rsidR="007057CE" w:rsidRPr="007057CE">
        <w:tab/>
      </w:r>
      <w:r w:rsidR="007057CE" w:rsidRPr="007057CE">
        <w:tab/>
      </w:r>
      <w:r w:rsidR="007057CE" w:rsidRPr="007057CE">
        <w:tab/>
      </w:r>
      <w:r w:rsidR="007057CE" w:rsidRPr="007057CE">
        <w:tab/>
        <w:t xml:space="preserve"> </w:t>
      </w:r>
      <w:proofErr w:type="spellStart"/>
      <w:r>
        <w:t>F</w:t>
      </w:r>
      <w:proofErr w:type="spellEnd"/>
    </w:p>
    <w:p w14:paraId="7B3BD283" w14:textId="7F631F83" w:rsidR="007057CE" w:rsidRDefault="003C1B2D" w:rsidP="003C1B2D">
      <w:pPr>
        <w:tabs>
          <w:tab w:val="left" w:pos="4871"/>
        </w:tabs>
        <w:spacing w:line="276" w:lineRule="auto"/>
      </w:pPr>
      <w:r>
        <w:rPr>
          <w:b/>
        </w:rPr>
        <w:t>5</w:t>
      </w:r>
      <w:r w:rsidR="007057CE" w:rsidRPr="007057CE">
        <w:t xml:space="preserve"> </w:t>
      </w:r>
      <w:r w:rsidR="00F8542C">
        <w:t xml:space="preserve">Antwort </w:t>
      </w:r>
      <w:r>
        <w:t>V</w:t>
      </w:r>
      <w:r w:rsidR="007057CE" w:rsidRPr="007057CE">
        <w:tab/>
      </w:r>
      <w:r w:rsidR="007057CE" w:rsidRPr="007057CE">
        <w:tab/>
      </w:r>
      <w:r w:rsidR="007057CE" w:rsidRPr="007057CE">
        <w:tab/>
      </w:r>
      <w:r w:rsidR="007057CE" w:rsidRPr="007057CE">
        <w:tab/>
      </w:r>
      <w:r w:rsidR="007057CE" w:rsidRPr="007057CE">
        <w:tab/>
      </w:r>
      <w:r w:rsidR="007057CE" w:rsidRPr="007057CE">
        <w:tab/>
      </w:r>
      <w:r w:rsidR="007057CE" w:rsidRPr="007057CE">
        <w:tab/>
      </w:r>
      <w:r w:rsidR="007057CE" w:rsidRPr="007057CE">
        <w:tab/>
        <w:t xml:space="preserve"> </w:t>
      </w:r>
      <w:proofErr w:type="spellStart"/>
      <w:r>
        <w:t>V</w:t>
      </w:r>
      <w:proofErr w:type="spellEnd"/>
    </w:p>
    <w:p w14:paraId="698D8EC9" w14:textId="77777777" w:rsidR="003C1B2D" w:rsidRDefault="003C1B2D" w:rsidP="003C1B2D">
      <w:pPr>
        <w:tabs>
          <w:tab w:val="left" w:pos="4871"/>
        </w:tabs>
        <w:spacing w:line="276" w:lineRule="auto"/>
      </w:pPr>
    </w:p>
    <w:p w14:paraId="575BCFE5" w14:textId="01A4EC32" w:rsidR="003C1B2D" w:rsidRPr="00A076EA" w:rsidRDefault="00AE3112" w:rsidP="003C1B2D">
      <w:pPr>
        <w:pStyle w:val="berschrift1"/>
        <w:spacing w:before="0"/>
      </w:pPr>
      <w:r>
        <w:t xml:space="preserve">Worauf ist beim </w:t>
      </w:r>
      <w:proofErr w:type="spellStart"/>
      <w:r>
        <w:t>Rautekgriff</w:t>
      </w:r>
      <w:proofErr w:type="spellEnd"/>
      <w:r>
        <w:t xml:space="preserve"> unbedingt zu achten</w:t>
      </w:r>
      <w:r w:rsidR="000621C7">
        <w:t>?</w:t>
      </w:r>
    </w:p>
    <w:p w14:paraId="78436825" w14:textId="77777777" w:rsidR="003C1B2D" w:rsidRDefault="003C1B2D" w:rsidP="003C1B2D">
      <w:pPr>
        <w:tabs>
          <w:tab w:val="left" w:pos="4871"/>
        </w:tabs>
        <w:spacing w:line="480" w:lineRule="auto"/>
      </w:pPr>
      <w:r>
        <w:t>_______________________________________________________________________________</w:t>
      </w:r>
    </w:p>
    <w:p w14:paraId="3243352D" w14:textId="77777777" w:rsidR="003C1B2D" w:rsidRPr="007057CE" w:rsidRDefault="003C1B2D" w:rsidP="003C1B2D">
      <w:pPr>
        <w:tabs>
          <w:tab w:val="left" w:pos="4871"/>
        </w:tabs>
        <w:spacing w:line="276" w:lineRule="auto"/>
      </w:pPr>
    </w:p>
    <w:sectPr w:rsidR="003C1B2D" w:rsidRPr="007057CE" w:rsidSect="00B8268F">
      <w:headerReference w:type="default" r:id="rId11"/>
      <w:footerReference w:type="default" r:id="rId12"/>
      <w:pgSz w:w="11900" w:h="16840"/>
      <w:pgMar w:top="908" w:right="1080" w:bottom="1229" w:left="108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F04AF6B" w14:textId="77777777" w:rsidR="00FF1127" w:rsidRDefault="00FF1127" w:rsidP="00A076EA">
      <w:r>
        <w:separator/>
      </w:r>
    </w:p>
  </w:endnote>
  <w:endnote w:type="continuationSeparator" w:id="0">
    <w:p w14:paraId="60F58310" w14:textId="77777777" w:rsidR="00FF1127" w:rsidRDefault="00FF1127" w:rsidP="00A076EA">
      <w:r>
        <w:continuationSeparator/>
      </w:r>
    </w:p>
  </w:endnote>
  <w:endnote w:type="continuationNotice" w:id="1">
    <w:p w14:paraId="522E5A38" w14:textId="77777777" w:rsidR="00FF1127" w:rsidRDefault="00FF1127" w:rsidP="00A076EA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F2BEF7" w14:textId="77777777" w:rsidR="00F8542C" w:rsidRPr="00F8542C" w:rsidRDefault="00F8542C" w:rsidP="00024B17">
    <w:pPr>
      <w:pStyle w:val="Fuzeile"/>
      <w:rPr>
        <w:b/>
        <w:color w:val="EE0000"/>
        <w:sz w:val="28"/>
        <w:szCs w:val="28"/>
      </w:rPr>
    </w:pPr>
    <w:r w:rsidRPr="00F8542C">
      <w:rPr>
        <w:b/>
        <w:color w:val="EE0000"/>
        <w:sz w:val="28"/>
        <w:szCs w:val="28"/>
      </w:rPr>
      <w:t xml:space="preserve">BITTE HÄNGEN LASSEN! </w:t>
    </w:r>
  </w:p>
  <w:p w14:paraId="75F788AF" w14:textId="2594E3F2" w:rsidR="00F8542C" w:rsidRPr="00F8542C" w:rsidRDefault="00F8542C" w:rsidP="00024B17">
    <w:pPr>
      <w:pStyle w:val="Fuzeile"/>
      <w:rPr>
        <w:sz w:val="32"/>
        <w:szCs w:val="32"/>
      </w:rPr>
    </w:pPr>
    <w:r w:rsidRPr="00F8542C">
      <w:rPr>
        <w:bCs/>
        <w:sz w:val="28"/>
        <w:szCs w:val="28"/>
      </w:rPr>
      <w:t xml:space="preserve">Wird am </w:t>
    </w:r>
    <w:r w:rsidRPr="00F8542C">
      <w:rPr>
        <w:b/>
        <w:bCs/>
        <w:sz w:val="28"/>
        <w:szCs w:val="28"/>
      </w:rPr>
      <w:t>6. April 2026</w:t>
    </w:r>
    <w:r w:rsidRPr="00F8542C">
      <w:rPr>
        <w:bCs/>
        <w:sz w:val="28"/>
        <w:szCs w:val="28"/>
      </w:rPr>
      <w:t xml:space="preserve"> durch das Kadetten-Korps Basel abgehängt.</w:t>
    </w:r>
  </w:p>
  <w:p w14:paraId="215A445A" w14:textId="77777777" w:rsidR="00F8542C" w:rsidRDefault="00F8542C" w:rsidP="00024B17">
    <w:pPr>
      <w:pStyle w:val="Fuzeile"/>
    </w:pPr>
  </w:p>
  <w:p w14:paraId="6700DB32" w14:textId="77777777" w:rsidR="00F8542C" w:rsidRDefault="00F8542C" w:rsidP="00024B17">
    <w:pPr>
      <w:pStyle w:val="Fuzeile"/>
    </w:pPr>
  </w:p>
  <w:p w14:paraId="06E98A97" w14:textId="184436CF" w:rsidR="009302C0" w:rsidRDefault="00C355D4" w:rsidP="00024B17">
    <w:pPr>
      <w:pStyle w:val="Fuzeile"/>
    </w:pPr>
    <w:r>
      <w:fldChar w:fldCharType="begin"/>
    </w:r>
    <w:r>
      <w:instrText xml:space="preserve"> TIME \@ "dd.MM.yyyy" </w:instrText>
    </w:r>
    <w:r>
      <w:fldChar w:fldCharType="separate"/>
    </w:r>
    <w:r w:rsidR="008B2819">
      <w:rPr>
        <w:noProof/>
      </w:rPr>
      <w:t>08.03.2026</w:t>
    </w:r>
    <w:r>
      <w:fldChar w:fldCharType="end"/>
    </w:r>
    <w:r w:rsidR="005E4D74" w:rsidRPr="005E4D74">
      <w:t>/</w:t>
    </w:r>
    <w:r w:rsidR="00F8542C">
      <w:t>YW</w:t>
    </w:r>
    <w:r w:rsidR="0066129B">
      <w:tab/>
    </w:r>
    <w:r w:rsidR="0066129B">
      <w:tab/>
      <w:t xml:space="preserve">Seite </w:t>
    </w:r>
    <w:r w:rsidR="0066129B">
      <w:fldChar w:fldCharType="begin"/>
    </w:r>
    <w:r w:rsidR="0066129B">
      <w:instrText xml:space="preserve"> PAGE  \* MERGEFORMAT </w:instrText>
    </w:r>
    <w:r w:rsidR="0066129B">
      <w:fldChar w:fldCharType="separate"/>
    </w:r>
    <w:r w:rsidR="0066129B">
      <w:rPr>
        <w:noProof/>
      </w:rPr>
      <w:t>1</w:t>
    </w:r>
    <w:r w:rsidR="0066129B">
      <w:fldChar w:fldCharType="end"/>
    </w:r>
    <w:r w:rsidR="0066129B">
      <w:t xml:space="preserve"> von </w:t>
    </w:r>
    <w:r w:rsidR="007B5B6E">
      <w:rPr>
        <w:noProof/>
      </w:rPr>
      <w:fldChar w:fldCharType="begin"/>
    </w:r>
    <w:r w:rsidR="007B5B6E">
      <w:rPr>
        <w:noProof/>
      </w:rPr>
      <w:instrText xml:space="preserve"> NUMPAGES  \* MERGEFORMAT </w:instrText>
    </w:r>
    <w:r w:rsidR="007B5B6E">
      <w:rPr>
        <w:noProof/>
      </w:rPr>
      <w:fldChar w:fldCharType="separate"/>
    </w:r>
    <w:r w:rsidR="0066129B">
      <w:rPr>
        <w:noProof/>
      </w:rPr>
      <w:t>1</w:t>
    </w:r>
    <w:r w:rsidR="007B5B6E">
      <w:rPr>
        <w:noProof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A574579" w14:textId="77777777" w:rsidR="00FF1127" w:rsidRDefault="00FF1127" w:rsidP="00A076EA">
      <w:r>
        <w:separator/>
      </w:r>
    </w:p>
  </w:footnote>
  <w:footnote w:type="continuationSeparator" w:id="0">
    <w:p w14:paraId="45B784B2" w14:textId="77777777" w:rsidR="00FF1127" w:rsidRDefault="00FF1127" w:rsidP="00A076EA">
      <w:r>
        <w:continuationSeparator/>
      </w:r>
    </w:p>
  </w:footnote>
  <w:footnote w:type="continuationNotice" w:id="1">
    <w:p w14:paraId="0C51F3E2" w14:textId="77777777" w:rsidR="00FF1127" w:rsidRDefault="00FF1127" w:rsidP="00A076EA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ellenraster"/>
      <w:tblW w:w="0" w:type="auto"/>
      <w:tblInd w:w="-113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1843"/>
      <w:gridCol w:w="7750"/>
    </w:tblGrid>
    <w:tr w:rsidR="00305620" w14:paraId="1E000BC2" w14:textId="77777777" w:rsidTr="005B677F">
      <w:tc>
        <w:tcPr>
          <w:tcW w:w="1843" w:type="dxa"/>
        </w:tcPr>
        <w:p w14:paraId="4C34581D" w14:textId="77777777" w:rsidR="00305620" w:rsidRDefault="00305620" w:rsidP="00305620">
          <w:pPr>
            <w:pStyle w:val="Kopfzeile"/>
          </w:pPr>
          <w:r w:rsidRPr="000C571D">
            <w:rPr>
              <w:noProof/>
            </w:rPr>
            <w:drawing>
              <wp:inline distT="0" distB="0" distL="0" distR="0" wp14:anchorId="2C2EB30E" wp14:editId="1697E6F9">
                <wp:extent cx="852128" cy="714375"/>
                <wp:effectExtent l="0" t="0" r="5715" b="0"/>
                <wp:docPr id="4" name="Grafik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KKB_Logo_Kreis.jp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852128" cy="71437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7750" w:type="dxa"/>
          <w:vAlign w:val="center"/>
        </w:tcPr>
        <w:p w14:paraId="0F251E17" w14:textId="3A6D22C8" w:rsidR="00305620" w:rsidRPr="00AA01B1" w:rsidRDefault="00996640" w:rsidP="00305620">
          <w:pPr>
            <w:pStyle w:val="Kopfzeile"/>
            <w:rPr>
              <w:rFonts w:cs="Arial"/>
              <w:b/>
              <w:sz w:val="32"/>
            </w:rPr>
          </w:pPr>
          <w:r w:rsidRPr="00AA01B1">
            <w:rPr>
              <w:rFonts w:cs="Arial"/>
              <w:b/>
              <w:sz w:val="32"/>
            </w:rPr>
            <w:t>11UGF6XUGU3</w:t>
          </w:r>
        </w:p>
      </w:tc>
    </w:tr>
  </w:tbl>
  <w:p w14:paraId="02CFDC2F" w14:textId="77777777" w:rsidR="00DF7C7F" w:rsidRDefault="00DF7C7F" w:rsidP="00A076EA">
    <w:pPr>
      <w:pStyle w:val="Kopfzeil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0AA009D"/>
    <w:multiLevelType w:val="hybridMultilevel"/>
    <w:tmpl w:val="D27C747C"/>
    <w:lvl w:ilvl="0" w:tplc="F898A202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8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36458BD"/>
    <w:multiLevelType w:val="hybridMultilevel"/>
    <w:tmpl w:val="37BCB660"/>
    <w:lvl w:ilvl="0" w:tplc="0407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400493897">
    <w:abstractNumId w:val="1"/>
  </w:num>
  <w:num w:numId="2" w16cid:durableId="26962798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8"/>
  <w:proofState w:spelling="clean"/>
  <w:attachedTemplate r:id="rId1"/>
  <w:defaultTabStop w:val="709"/>
  <w:hyphenationZone w:val="425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57CE"/>
    <w:rsid w:val="0001164D"/>
    <w:rsid w:val="00024B17"/>
    <w:rsid w:val="00026B5A"/>
    <w:rsid w:val="00034045"/>
    <w:rsid w:val="00046B7D"/>
    <w:rsid w:val="000621C7"/>
    <w:rsid w:val="00063DD1"/>
    <w:rsid w:val="00065316"/>
    <w:rsid w:val="00067B82"/>
    <w:rsid w:val="00077C58"/>
    <w:rsid w:val="00081B3E"/>
    <w:rsid w:val="00082034"/>
    <w:rsid w:val="00082193"/>
    <w:rsid w:val="000A272E"/>
    <w:rsid w:val="000A2E06"/>
    <w:rsid w:val="000B79BB"/>
    <w:rsid w:val="000C535F"/>
    <w:rsid w:val="000C571D"/>
    <w:rsid w:val="000E0F74"/>
    <w:rsid w:val="000F41AC"/>
    <w:rsid w:val="000F6426"/>
    <w:rsid w:val="001013C3"/>
    <w:rsid w:val="00110633"/>
    <w:rsid w:val="00113B0F"/>
    <w:rsid w:val="00114236"/>
    <w:rsid w:val="00136059"/>
    <w:rsid w:val="001570BD"/>
    <w:rsid w:val="00166A97"/>
    <w:rsid w:val="00172284"/>
    <w:rsid w:val="001722AF"/>
    <w:rsid w:val="00173F97"/>
    <w:rsid w:val="00177CD7"/>
    <w:rsid w:val="00183974"/>
    <w:rsid w:val="0019045A"/>
    <w:rsid w:val="001C609A"/>
    <w:rsid w:val="0020247B"/>
    <w:rsid w:val="00211918"/>
    <w:rsid w:val="002337AD"/>
    <w:rsid w:val="002341F6"/>
    <w:rsid w:val="00244657"/>
    <w:rsid w:val="00261615"/>
    <w:rsid w:val="002634B5"/>
    <w:rsid w:val="00293F09"/>
    <w:rsid w:val="002C580E"/>
    <w:rsid w:val="002D2879"/>
    <w:rsid w:val="002D2F1C"/>
    <w:rsid w:val="002F30EF"/>
    <w:rsid w:val="00301B76"/>
    <w:rsid w:val="00305620"/>
    <w:rsid w:val="00346FED"/>
    <w:rsid w:val="00354CED"/>
    <w:rsid w:val="00372C78"/>
    <w:rsid w:val="003A08D5"/>
    <w:rsid w:val="003A1855"/>
    <w:rsid w:val="003A6209"/>
    <w:rsid w:val="003B774B"/>
    <w:rsid w:val="003C1B2D"/>
    <w:rsid w:val="003C5DEB"/>
    <w:rsid w:val="003D1E79"/>
    <w:rsid w:val="003D5A5A"/>
    <w:rsid w:val="00403A90"/>
    <w:rsid w:val="00410BE1"/>
    <w:rsid w:val="00413151"/>
    <w:rsid w:val="0043052F"/>
    <w:rsid w:val="00433FCC"/>
    <w:rsid w:val="004528B5"/>
    <w:rsid w:val="0047196A"/>
    <w:rsid w:val="00472009"/>
    <w:rsid w:val="004761BB"/>
    <w:rsid w:val="00487CDB"/>
    <w:rsid w:val="0049254A"/>
    <w:rsid w:val="004A5603"/>
    <w:rsid w:val="004B0EE5"/>
    <w:rsid w:val="004E2895"/>
    <w:rsid w:val="00511E3F"/>
    <w:rsid w:val="00512E35"/>
    <w:rsid w:val="00514B69"/>
    <w:rsid w:val="0052678F"/>
    <w:rsid w:val="005274B8"/>
    <w:rsid w:val="005413EF"/>
    <w:rsid w:val="005478A8"/>
    <w:rsid w:val="005A0DA4"/>
    <w:rsid w:val="005B0498"/>
    <w:rsid w:val="005E4D74"/>
    <w:rsid w:val="005F099C"/>
    <w:rsid w:val="00601D1C"/>
    <w:rsid w:val="00622B45"/>
    <w:rsid w:val="00622BE7"/>
    <w:rsid w:val="006459EC"/>
    <w:rsid w:val="00647E74"/>
    <w:rsid w:val="00651ED5"/>
    <w:rsid w:val="0066129B"/>
    <w:rsid w:val="00667EA0"/>
    <w:rsid w:val="006770C3"/>
    <w:rsid w:val="00681610"/>
    <w:rsid w:val="006953D4"/>
    <w:rsid w:val="006A4886"/>
    <w:rsid w:val="006A4980"/>
    <w:rsid w:val="006B0008"/>
    <w:rsid w:val="006B62AE"/>
    <w:rsid w:val="006C343F"/>
    <w:rsid w:val="006D221D"/>
    <w:rsid w:val="006E0C87"/>
    <w:rsid w:val="006F27F2"/>
    <w:rsid w:val="006F2E4B"/>
    <w:rsid w:val="0070088F"/>
    <w:rsid w:val="007057CE"/>
    <w:rsid w:val="00751230"/>
    <w:rsid w:val="0075487A"/>
    <w:rsid w:val="00764EF1"/>
    <w:rsid w:val="007669A9"/>
    <w:rsid w:val="00784ECC"/>
    <w:rsid w:val="007949CE"/>
    <w:rsid w:val="007B0B9C"/>
    <w:rsid w:val="007B417B"/>
    <w:rsid w:val="007B5B6E"/>
    <w:rsid w:val="007C0AA8"/>
    <w:rsid w:val="007D3717"/>
    <w:rsid w:val="007F43C8"/>
    <w:rsid w:val="007F5947"/>
    <w:rsid w:val="007F7AFF"/>
    <w:rsid w:val="00801064"/>
    <w:rsid w:val="00805298"/>
    <w:rsid w:val="00813D8E"/>
    <w:rsid w:val="0082047C"/>
    <w:rsid w:val="00824740"/>
    <w:rsid w:val="008337B3"/>
    <w:rsid w:val="00836829"/>
    <w:rsid w:val="00846CA6"/>
    <w:rsid w:val="00847D6B"/>
    <w:rsid w:val="0085236A"/>
    <w:rsid w:val="0085401D"/>
    <w:rsid w:val="00865DC9"/>
    <w:rsid w:val="008713F7"/>
    <w:rsid w:val="008809D6"/>
    <w:rsid w:val="008835EE"/>
    <w:rsid w:val="00887F0F"/>
    <w:rsid w:val="00897277"/>
    <w:rsid w:val="008B2819"/>
    <w:rsid w:val="008B4E1F"/>
    <w:rsid w:val="008C7888"/>
    <w:rsid w:val="008D371B"/>
    <w:rsid w:val="008D43DF"/>
    <w:rsid w:val="008F3549"/>
    <w:rsid w:val="0090622A"/>
    <w:rsid w:val="00906C12"/>
    <w:rsid w:val="00914D6B"/>
    <w:rsid w:val="0092675C"/>
    <w:rsid w:val="009302C0"/>
    <w:rsid w:val="0094139A"/>
    <w:rsid w:val="009702A3"/>
    <w:rsid w:val="009857A5"/>
    <w:rsid w:val="00985B3F"/>
    <w:rsid w:val="00986FDC"/>
    <w:rsid w:val="009939A6"/>
    <w:rsid w:val="00996640"/>
    <w:rsid w:val="009A1890"/>
    <w:rsid w:val="009A3742"/>
    <w:rsid w:val="009D61B3"/>
    <w:rsid w:val="009E26F6"/>
    <w:rsid w:val="00A06393"/>
    <w:rsid w:val="00A076EA"/>
    <w:rsid w:val="00A14758"/>
    <w:rsid w:val="00A171CD"/>
    <w:rsid w:val="00A407E0"/>
    <w:rsid w:val="00A536D6"/>
    <w:rsid w:val="00A62BB2"/>
    <w:rsid w:val="00A62D0A"/>
    <w:rsid w:val="00A66756"/>
    <w:rsid w:val="00A77B27"/>
    <w:rsid w:val="00A8363D"/>
    <w:rsid w:val="00A85A43"/>
    <w:rsid w:val="00A93121"/>
    <w:rsid w:val="00A942DD"/>
    <w:rsid w:val="00AA01B1"/>
    <w:rsid w:val="00AB26F1"/>
    <w:rsid w:val="00AB6996"/>
    <w:rsid w:val="00AC1A73"/>
    <w:rsid w:val="00AC6BF6"/>
    <w:rsid w:val="00AD40C4"/>
    <w:rsid w:val="00AE3112"/>
    <w:rsid w:val="00AF3A27"/>
    <w:rsid w:val="00AF4FED"/>
    <w:rsid w:val="00AF5F63"/>
    <w:rsid w:val="00AF622A"/>
    <w:rsid w:val="00AF7FEF"/>
    <w:rsid w:val="00B05173"/>
    <w:rsid w:val="00B17514"/>
    <w:rsid w:val="00B25D8E"/>
    <w:rsid w:val="00B33310"/>
    <w:rsid w:val="00B4101C"/>
    <w:rsid w:val="00B4270A"/>
    <w:rsid w:val="00B54FED"/>
    <w:rsid w:val="00B557E7"/>
    <w:rsid w:val="00B76673"/>
    <w:rsid w:val="00B8268F"/>
    <w:rsid w:val="00B85566"/>
    <w:rsid w:val="00B911C1"/>
    <w:rsid w:val="00BA71A5"/>
    <w:rsid w:val="00BB6EC0"/>
    <w:rsid w:val="00BC4124"/>
    <w:rsid w:val="00C1660E"/>
    <w:rsid w:val="00C2175C"/>
    <w:rsid w:val="00C2484F"/>
    <w:rsid w:val="00C3313F"/>
    <w:rsid w:val="00C355D4"/>
    <w:rsid w:val="00C45CF9"/>
    <w:rsid w:val="00C46F6F"/>
    <w:rsid w:val="00C63608"/>
    <w:rsid w:val="00C701DC"/>
    <w:rsid w:val="00C71A50"/>
    <w:rsid w:val="00C809FE"/>
    <w:rsid w:val="00C860F3"/>
    <w:rsid w:val="00C925B2"/>
    <w:rsid w:val="00CA7AE3"/>
    <w:rsid w:val="00CB06D0"/>
    <w:rsid w:val="00CB6FF0"/>
    <w:rsid w:val="00CC5EE9"/>
    <w:rsid w:val="00CD1EF9"/>
    <w:rsid w:val="00CD5607"/>
    <w:rsid w:val="00CD7D77"/>
    <w:rsid w:val="00D01765"/>
    <w:rsid w:val="00D06FE9"/>
    <w:rsid w:val="00D07101"/>
    <w:rsid w:val="00D22152"/>
    <w:rsid w:val="00D44E03"/>
    <w:rsid w:val="00D4525D"/>
    <w:rsid w:val="00D542D6"/>
    <w:rsid w:val="00D57971"/>
    <w:rsid w:val="00D67D5B"/>
    <w:rsid w:val="00D80B36"/>
    <w:rsid w:val="00D90542"/>
    <w:rsid w:val="00D963E8"/>
    <w:rsid w:val="00DA1352"/>
    <w:rsid w:val="00DB6E09"/>
    <w:rsid w:val="00DE4DED"/>
    <w:rsid w:val="00DF7C7F"/>
    <w:rsid w:val="00E176EC"/>
    <w:rsid w:val="00E24185"/>
    <w:rsid w:val="00E268B7"/>
    <w:rsid w:val="00E52BA2"/>
    <w:rsid w:val="00E56270"/>
    <w:rsid w:val="00E83ECE"/>
    <w:rsid w:val="00EA0252"/>
    <w:rsid w:val="00EA2F80"/>
    <w:rsid w:val="00EC0CFF"/>
    <w:rsid w:val="00ED1583"/>
    <w:rsid w:val="00EE3654"/>
    <w:rsid w:val="00F17B81"/>
    <w:rsid w:val="00F41E92"/>
    <w:rsid w:val="00F431A3"/>
    <w:rsid w:val="00F4551C"/>
    <w:rsid w:val="00F500B5"/>
    <w:rsid w:val="00F8041A"/>
    <w:rsid w:val="00F8542C"/>
    <w:rsid w:val="00FA4A37"/>
    <w:rsid w:val="00FB459D"/>
    <w:rsid w:val="00FC2194"/>
    <w:rsid w:val="00FD5268"/>
    <w:rsid w:val="00FF1127"/>
    <w:rsid w:val="00FF48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C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5A5201EE"/>
  <w15:chartTrackingRefBased/>
  <w15:docId w15:val="{93283691-A26B-4756-9C30-35B7B6BD06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de-CH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A076EA"/>
    <w:pPr>
      <w:autoSpaceDE w:val="0"/>
      <w:autoSpaceDN w:val="0"/>
      <w:adjustRightInd w:val="0"/>
    </w:pPr>
    <w:rPr>
      <w:rFonts w:ascii="Arial" w:hAnsi="Arial"/>
      <w:sz w:val="22"/>
      <w:szCs w:val="22"/>
    </w:rPr>
  </w:style>
  <w:style w:type="paragraph" w:styleId="berschrift1">
    <w:name w:val="heading 1"/>
    <w:basedOn w:val="Standard"/>
    <w:next w:val="Standard"/>
    <w:link w:val="berschrift1Zchn"/>
    <w:uiPriority w:val="9"/>
    <w:qFormat/>
    <w:rsid w:val="00A076EA"/>
    <w:pPr>
      <w:shd w:val="clear" w:color="auto" w:fill="D9D9D9"/>
      <w:spacing w:before="240" w:after="120"/>
      <w:outlineLvl w:val="0"/>
    </w:pPr>
    <w:rPr>
      <w:b/>
      <w:sz w:val="28"/>
      <w:szCs w:val="28"/>
    </w:rPr>
  </w:style>
  <w:style w:type="paragraph" w:styleId="berschrift2">
    <w:name w:val="heading 2"/>
    <w:basedOn w:val="Standard"/>
    <w:next w:val="Standard"/>
    <w:link w:val="berschrift2Zchn"/>
    <w:uiPriority w:val="9"/>
    <w:unhideWhenUsed/>
    <w:qFormat/>
    <w:rsid w:val="00211918"/>
    <w:pPr>
      <w:spacing w:line="288" w:lineRule="auto"/>
      <w:ind w:right="-113"/>
      <w:outlineLvl w:val="1"/>
    </w:pPr>
    <w:rPr>
      <w:rFonts w:eastAsia="Times New Roman" w:cs="Times New Roman"/>
      <w:b/>
      <w:lang w:eastAsia="de-DE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styleId="Hyperlink">
    <w:name w:val="Hyperlink"/>
    <w:basedOn w:val="Absatz-Standardschriftart"/>
    <w:uiPriority w:val="99"/>
    <w:unhideWhenUsed/>
    <w:rsid w:val="005E4D74"/>
    <w:rPr>
      <w:color w:val="0563C1" w:themeColor="hyperlink"/>
      <w:u w:val="single"/>
    </w:rPr>
  </w:style>
  <w:style w:type="character" w:styleId="NichtaufgelsteErwhnung">
    <w:name w:val="Unresolved Mention"/>
    <w:basedOn w:val="Absatz-Standardschriftart"/>
    <w:uiPriority w:val="99"/>
    <w:semiHidden/>
    <w:unhideWhenUsed/>
    <w:rsid w:val="005E4D74"/>
    <w:rPr>
      <w:color w:val="605E5C"/>
      <w:shd w:val="clear" w:color="auto" w:fill="E1DFDD"/>
    </w:rPr>
  </w:style>
  <w:style w:type="paragraph" w:styleId="Kopfzeile">
    <w:name w:val="header"/>
    <w:basedOn w:val="Standard"/>
    <w:link w:val="KopfzeileZchn"/>
    <w:uiPriority w:val="99"/>
    <w:unhideWhenUsed/>
    <w:rsid w:val="005E4D74"/>
    <w:pPr>
      <w:tabs>
        <w:tab w:val="center" w:pos="4536"/>
        <w:tab w:val="right" w:pos="9072"/>
      </w:tabs>
    </w:pPr>
  </w:style>
  <w:style w:type="character" w:customStyle="1" w:styleId="KopfzeileZchn">
    <w:name w:val="Kopfzeile Zchn"/>
    <w:basedOn w:val="Absatz-Standardschriftart"/>
    <w:link w:val="Kopfzeile"/>
    <w:uiPriority w:val="99"/>
    <w:rsid w:val="005E4D74"/>
  </w:style>
  <w:style w:type="paragraph" w:styleId="Fuzeile">
    <w:name w:val="footer"/>
    <w:basedOn w:val="Standard"/>
    <w:link w:val="FuzeileZchn"/>
    <w:uiPriority w:val="99"/>
    <w:unhideWhenUsed/>
    <w:rsid w:val="005E4D74"/>
    <w:pPr>
      <w:tabs>
        <w:tab w:val="center" w:pos="4536"/>
        <w:tab w:val="right" w:pos="9072"/>
      </w:tabs>
    </w:pPr>
  </w:style>
  <w:style w:type="character" w:customStyle="1" w:styleId="FuzeileZchn">
    <w:name w:val="Fußzeile Zchn"/>
    <w:basedOn w:val="Absatz-Standardschriftart"/>
    <w:link w:val="Fuzeile"/>
    <w:uiPriority w:val="99"/>
    <w:rsid w:val="005E4D74"/>
  </w:style>
  <w:style w:type="paragraph" w:styleId="Sprechblasentext">
    <w:name w:val="Balloon Text"/>
    <w:basedOn w:val="Standard"/>
    <w:link w:val="SprechblasentextZchn"/>
    <w:uiPriority w:val="99"/>
    <w:semiHidden/>
    <w:unhideWhenUsed/>
    <w:rsid w:val="00B25D8E"/>
    <w:rPr>
      <w:rFonts w:ascii="Times New Roman" w:hAnsi="Times New Roman" w:cs="Times New Roman"/>
      <w:sz w:val="18"/>
      <w:szCs w:val="18"/>
    </w:rPr>
  </w:style>
  <w:style w:type="character" w:customStyle="1" w:styleId="SprechblasentextZchn">
    <w:name w:val="Sprechblasentext Zchn"/>
    <w:basedOn w:val="Absatz-Standardschriftart"/>
    <w:link w:val="Sprechblasentext"/>
    <w:uiPriority w:val="99"/>
    <w:semiHidden/>
    <w:rsid w:val="00B25D8E"/>
    <w:rPr>
      <w:rFonts w:ascii="Times New Roman" w:hAnsi="Times New Roman" w:cs="Times New Roman"/>
      <w:sz w:val="18"/>
      <w:szCs w:val="18"/>
    </w:rPr>
  </w:style>
  <w:style w:type="table" w:styleId="Tabellenraster">
    <w:name w:val="Table Grid"/>
    <w:basedOn w:val="NormaleTabelle"/>
    <w:rsid w:val="00B8268F"/>
    <w:rPr>
      <w:rFonts w:ascii="Times New Roman" w:eastAsia="Times New Roman" w:hAnsi="Times New Roman" w:cs="Times New Roman"/>
      <w:sz w:val="20"/>
      <w:szCs w:val="20"/>
      <w:lang w:eastAsia="de-D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itel">
    <w:name w:val="Title"/>
    <w:basedOn w:val="Standard"/>
    <w:next w:val="Standard"/>
    <w:link w:val="TitelZchn"/>
    <w:uiPriority w:val="10"/>
    <w:qFormat/>
    <w:rsid w:val="00906C12"/>
    <w:pPr>
      <w:ind w:right="362"/>
    </w:pPr>
    <w:rPr>
      <w:b/>
      <w:sz w:val="36"/>
      <w:szCs w:val="36"/>
    </w:rPr>
  </w:style>
  <w:style w:type="character" w:customStyle="1" w:styleId="TitelZchn">
    <w:name w:val="Titel Zchn"/>
    <w:basedOn w:val="Absatz-Standardschriftart"/>
    <w:link w:val="Titel"/>
    <w:uiPriority w:val="10"/>
    <w:rsid w:val="00906C12"/>
    <w:rPr>
      <w:rFonts w:ascii="Arial" w:hAnsi="Arial"/>
      <w:b/>
      <w:sz w:val="36"/>
      <w:szCs w:val="36"/>
    </w:rPr>
  </w:style>
  <w:style w:type="character" w:customStyle="1" w:styleId="berschrift1Zchn">
    <w:name w:val="Überschrift 1 Zchn"/>
    <w:basedOn w:val="Absatz-Standardschriftart"/>
    <w:link w:val="berschrift1"/>
    <w:uiPriority w:val="9"/>
    <w:rsid w:val="00A076EA"/>
    <w:rPr>
      <w:rFonts w:ascii="Arial" w:hAnsi="Arial"/>
      <w:b/>
      <w:sz w:val="28"/>
      <w:szCs w:val="28"/>
      <w:shd w:val="clear" w:color="auto" w:fill="D9D9D9"/>
    </w:rPr>
  </w:style>
  <w:style w:type="paragraph" w:styleId="KeinLeerraum">
    <w:name w:val="No Spacing"/>
    <w:aliases w:val="Kadetten-Korps Basel"/>
    <w:basedOn w:val="Standard"/>
    <w:uiPriority w:val="1"/>
    <w:qFormat/>
    <w:rsid w:val="00211918"/>
    <w:pPr>
      <w:tabs>
        <w:tab w:val="left" w:pos="5760"/>
      </w:tabs>
    </w:pPr>
    <w:rPr>
      <w:b/>
      <w:noProof/>
    </w:rPr>
  </w:style>
  <w:style w:type="character" w:customStyle="1" w:styleId="berschrift2Zchn">
    <w:name w:val="Überschrift 2 Zchn"/>
    <w:basedOn w:val="Absatz-Standardschriftart"/>
    <w:link w:val="berschrift2"/>
    <w:uiPriority w:val="9"/>
    <w:rsid w:val="00211918"/>
    <w:rPr>
      <w:rFonts w:ascii="Arial" w:eastAsia="Times New Roman" w:hAnsi="Arial" w:cs="Times New Roman"/>
      <w:b/>
      <w:sz w:val="22"/>
      <w:szCs w:val="22"/>
      <w:lang w:eastAsia="de-DE"/>
    </w:rPr>
  </w:style>
  <w:style w:type="paragraph" w:styleId="Listenabsatz">
    <w:name w:val="List Paragraph"/>
    <w:basedOn w:val="Standard"/>
    <w:uiPriority w:val="34"/>
    <w:rsid w:val="00114236"/>
    <w:pPr>
      <w:ind w:left="720"/>
      <w:contextualSpacing/>
    </w:pPr>
  </w:style>
  <w:style w:type="paragraph" w:styleId="StandardWeb">
    <w:name w:val="Normal (Web)"/>
    <w:basedOn w:val="Standard"/>
    <w:uiPriority w:val="99"/>
    <w:semiHidden/>
    <w:unhideWhenUsed/>
    <w:rsid w:val="00681610"/>
    <w:pPr>
      <w:spacing w:before="100" w:beforeAutospacing="1" w:after="100" w:afterAutospacing="1"/>
    </w:pPr>
    <w:rPr>
      <w:rFonts w:ascii="Times New Roman" w:eastAsia="Times New Roman" w:hAnsi="Times New Roman" w:cs="Times New Roman"/>
      <w:lang w:eastAsia="de-CH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31963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710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YannWunderle\Kadetten-Korps%20Basel\Kader%20-%20Vorlagen\2025_Dokument_Allgemein_Vorlage.dotx" TargetMode="Externa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697662fa-0d53-40c0-a512-acadf67491a0">
      <Terms xmlns="http://schemas.microsoft.com/office/infopath/2007/PartnerControls"/>
    </lcf76f155ced4ddcb4097134ff3c332f>
    <TaxCatchAll xmlns="bfd9b54c-4b3f-4f20-bba9-85c7ac865caa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934C2101AA7E1441BA4447A12141EAC2" ma:contentTypeVersion="17" ma:contentTypeDescription="Ein neues Dokument erstellen." ma:contentTypeScope="" ma:versionID="746559d4336677a7d74523fc11632242">
  <xsd:schema xmlns:xsd="http://www.w3.org/2001/XMLSchema" xmlns:xs="http://www.w3.org/2001/XMLSchema" xmlns:p="http://schemas.microsoft.com/office/2006/metadata/properties" xmlns:ns2="697662fa-0d53-40c0-a512-acadf67491a0" xmlns:ns3="bfd9b54c-4b3f-4f20-bba9-85c7ac865caa" targetNamespace="http://schemas.microsoft.com/office/2006/metadata/properties" ma:root="true" ma:fieldsID="c35d430652f0278b44fcda53cee071ca" ns2:_="" ns3:_="">
    <xsd:import namespace="697662fa-0d53-40c0-a512-acadf67491a0"/>
    <xsd:import namespace="bfd9b54c-4b3f-4f20-bba9-85c7ac865caa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ServiceAutoTags" minOccurs="0"/>
                <xsd:element ref="ns2:MediaServiceOCR" minOccurs="0"/>
                <xsd:element ref="ns2:MediaServiceLocation" minOccurs="0"/>
                <xsd:element ref="ns3:SharedWithUsers" minOccurs="0"/>
                <xsd:element ref="ns3:SharedWithDetails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97662fa-0d53-40c0-a512-acadf67491a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1" nillable="true" ma:displayName="Tags" ma:internalName="MediaServiceAutoTags" ma:readOnly="true">
      <xsd:simpleType>
        <xsd:restriction base="dms:Text"/>
      </xsd:simpleType>
    </xsd:element>
    <xsd:element name="MediaServiceOCR" ma:index="12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13" nillable="true" ma:displayName="Location" ma:internalName="MediaServiceLocation" ma:readOnly="true">
      <xsd:simpleType>
        <xsd:restriction base="dms:Text"/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20" nillable="true" ma:taxonomy="true" ma:internalName="lcf76f155ced4ddcb4097134ff3c332f" ma:taxonomyFieldName="MediaServiceImageTags" ma:displayName="Bildmarkierungen" ma:readOnly="false" ma:fieldId="{5cf76f15-5ced-4ddc-b409-7134ff3c332f}" ma:taxonomyMulti="true" ma:sspId="8212a52e-8f02-477c-bead-9eb1e8459cf2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3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fd9b54c-4b3f-4f20-bba9-85c7ac865caa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Freigegeben für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Freigegeben für -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1" nillable="true" ma:displayName="Taxonomy Catch All Column" ma:hidden="true" ma:list="{a1c55817-a5b1-4318-8376-318583589e70}" ma:internalName="TaxCatchAll" ma:showField="CatchAllData" ma:web="bfd9b54c-4b3f-4f20-bba9-85c7ac865ca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altstyp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1C1221B8-3B6A-4027-A181-27EAB40B1117}">
  <ds:schemaRefs>
    <ds:schemaRef ds:uri="http://schemas.microsoft.com/office/2006/metadata/properties"/>
    <ds:schemaRef ds:uri="http://schemas.microsoft.com/office/infopath/2007/PartnerControls"/>
    <ds:schemaRef ds:uri="697662fa-0d53-40c0-a512-acadf67491a0"/>
    <ds:schemaRef ds:uri="bfd9b54c-4b3f-4f20-bba9-85c7ac865caa"/>
  </ds:schemaRefs>
</ds:datastoreItem>
</file>

<file path=customXml/itemProps2.xml><?xml version="1.0" encoding="utf-8"?>
<ds:datastoreItem xmlns:ds="http://schemas.openxmlformats.org/officeDocument/2006/customXml" ds:itemID="{D11063F7-CC37-4D90-BE7F-E6C9AE6557B3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0943EF67-D2FC-4D31-B0A8-490111DC511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697662fa-0d53-40c0-a512-acadf67491a0"/>
    <ds:schemaRef ds:uri="bfd9b54c-4b3f-4f20-bba9-85c7ac865ca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75998DF3-40B7-43C6-BFF4-2F2037F3771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2025_Dokument_Allgemein_Vorlage</Template>
  <TotalTime>0</TotalTime>
  <Pages>1</Pages>
  <Words>48</Words>
  <Characters>305</Characters>
  <Application>Microsoft Office Word</Application>
  <DocSecurity>0</DocSecurity>
  <Lines>2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Yann Wunderle</dc:creator>
  <cp:keywords/>
  <dc:description/>
  <cp:lastModifiedBy>Kian Dal Molin</cp:lastModifiedBy>
  <cp:revision>10</cp:revision>
  <cp:lastPrinted>2019-05-31T12:56:00Z</cp:lastPrinted>
  <dcterms:created xsi:type="dcterms:W3CDTF">2026-01-26T16:39:00Z</dcterms:created>
  <dcterms:modified xsi:type="dcterms:W3CDTF">2026-03-08T20:55:00Z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Ids_UIVersion_512">
    <vt:lpwstr>14</vt:lpwstr>
  </property>
  <property fmtid="{D5CDD505-2E9C-101B-9397-08002B2CF9AE}" pid="3" name="ContentTypeId">
    <vt:lpwstr>0x010100934C2101AA7E1441BA4447A12141EAC2</vt:lpwstr>
  </property>
  <property fmtid="{D5CDD505-2E9C-101B-9397-08002B2CF9AE}" pid="4" name="Order">
    <vt:r8>5755700</vt:r8>
  </property>
  <property fmtid="{D5CDD505-2E9C-101B-9397-08002B2CF9AE}" pid="5" name="xd_Signature">
    <vt:bool>false</vt:bool>
  </property>
  <property fmtid="{D5CDD505-2E9C-101B-9397-08002B2CF9AE}" pid="6" name="xd_ProgID">
    <vt:lpwstr/>
  </property>
  <property fmtid="{D5CDD505-2E9C-101B-9397-08002B2CF9AE}" pid="7" name="ComplianceAssetId">
    <vt:lpwstr/>
  </property>
  <property fmtid="{D5CDD505-2E9C-101B-9397-08002B2CF9AE}" pid="8" name="TemplateUrl">
    <vt:lpwstr/>
  </property>
  <property fmtid="{D5CDD505-2E9C-101B-9397-08002B2CF9AE}" pid="9" name="AuthorIds_UIVersion_1024">
    <vt:lpwstr>27</vt:lpwstr>
  </property>
  <property fmtid="{D5CDD505-2E9C-101B-9397-08002B2CF9AE}" pid="10" name="AuthorIds_UIVersion_2048">
    <vt:lpwstr>27</vt:lpwstr>
  </property>
  <property fmtid="{D5CDD505-2E9C-101B-9397-08002B2CF9AE}" pid="11" name="AuthorIds_UIVersion_2560">
    <vt:lpwstr>27</vt:lpwstr>
  </property>
  <property fmtid="{D5CDD505-2E9C-101B-9397-08002B2CF9AE}" pid="12" name="MediaServiceImageTags">
    <vt:lpwstr/>
  </property>
</Properties>
</file>