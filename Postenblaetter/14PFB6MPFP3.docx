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2E362C3E" w:rsidR="00CD5607" w:rsidRPr="00A076EA" w:rsidRDefault="00B72321" w:rsidP="007B5B6E">
      <w:pPr>
        <w:pStyle w:val="berschrift1"/>
        <w:spacing w:before="0"/>
      </w:pPr>
      <w:r>
        <w:t>Wo fanden die diesjährigen Beförderungen der Aspirantenschule statt?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661A214D" w:rsidR="007057CE" w:rsidRPr="00AA01B1" w:rsidRDefault="009365FB" w:rsidP="007057CE">
      <w:pPr>
        <w:pStyle w:val="berschrift1"/>
        <w:spacing w:before="0"/>
      </w:pPr>
      <w:r>
        <w:t xml:space="preserve">Wie viele </w:t>
      </w:r>
      <w:r w:rsidR="00455722">
        <w:t>Personen waren auf dem Titelbild der letzten KKBost?</w:t>
      </w:r>
    </w:p>
    <w:p w14:paraId="2319F385" w14:textId="424CDD20" w:rsidR="007057CE" w:rsidRPr="007057CE" w:rsidRDefault="00455722" w:rsidP="007057CE">
      <w:pPr>
        <w:tabs>
          <w:tab w:val="left" w:pos="4871"/>
        </w:tabs>
        <w:spacing w:line="276" w:lineRule="auto"/>
      </w:pPr>
      <w:r>
        <w:rPr>
          <w:b/>
        </w:rPr>
        <w:t>3</w:t>
      </w:r>
      <w:r w:rsidR="007057CE" w:rsidRPr="007057CE">
        <w:t xml:space="preserve"> </w:t>
      </w:r>
      <w:r w:rsidR="00F8542C">
        <w:t>Antwort A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A</w:t>
      </w:r>
    </w:p>
    <w:p w14:paraId="3359C362" w14:textId="0CE5AD81" w:rsidR="007057CE" w:rsidRPr="007057CE" w:rsidRDefault="00455722" w:rsidP="007057CE">
      <w:pPr>
        <w:tabs>
          <w:tab w:val="left" w:pos="4871"/>
        </w:tabs>
        <w:spacing w:line="276" w:lineRule="auto"/>
      </w:pPr>
      <w:r>
        <w:rPr>
          <w:b/>
        </w:rPr>
        <w:t>4</w:t>
      </w:r>
      <w:r w:rsidR="007057CE" w:rsidRPr="007057CE">
        <w:t xml:space="preserve"> </w:t>
      </w:r>
      <w:r w:rsidR="00F8542C">
        <w:t>Antwort B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7057CE">
        <w:t>B</w:t>
      </w:r>
    </w:p>
    <w:p w14:paraId="0E5966EC" w14:textId="70E15D35" w:rsidR="007057CE" w:rsidRPr="007057CE" w:rsidRDefault="00455722" w:rsidP="007057CE">
      <w:pPr>
        <w:tabs>
          <w:tab w:val="left" w:pos="4871"/>
        </w:tabs>
        <w:spacing w:line="276" w:lineRule="auto"/>
      </w:pPr>
      <w:r>
        <w:rPr>
          <w:b/>
        </w:rPr>
        <w:t>5</w:t>
      </w:r>
      <w:r w:rsidR="007057CE" w:rsidRPr="007057CE">
        <w:t xml:space="preserve"> </w:t>
      </w:r>
      <w:r w:rsidR="00F8542C">
        <w:t>Antwort C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7057CE">
        <w:t>C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337CE6EE" w14:textId="712DFFA4" w:rsidR="00E14110" w:rsidRPr="00A076EA" w:rsidRDefault="00E14110" w:rsidP="00E14110">
      <w:pPr>
        <w:pStyle w:val="berschrift1"/>
        <w:spacing w:before="0"/>
      </w:pPr>
      <w:r>
        <w:t>Wer leitete die letzte Aspirantsnschule?</w:t>
      </w:r>
    </w:p>
    <w:p w14:paraId="59B40B41" w14:textId="77777777" w:rsidR="00E14110" w:rsidRDefault="00E14110" w:rsidP="00E14110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24358004" w14:textId="77777777" w:rsidR="00E14110" w:rsidRPr="007057CE" w:rsidRDefault="00E14110" w:rsidP="007057CE">
      <w:pPr>
        <w:tabs>
          <w:tab w:val="left" w:pos="4871"/>
        </w:tabs>
        <w:spacing w:line="480" w:lineRule="auto"/>
      </w:pPr>
    </w:p>
    <w:sectPr w:rsidR="00E14110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C99AC" w14:textId="77777777" w:rsidR="004C7A64" w:rsidRDefault="004C7A64" w:rsidP="00A076EA">
      <w:r>
        <w:separator/>
      </w:r>
    </w:p>
  </w:endnote>
  <w:endnote w:type="continuationSeparator" w:id="0">
    <w:p w14:paraId="08BC5B4A" w14:textId="77777777" w:rsidR="004C7A64" w:rsidRDefault="004C7A64" w:rsidP="00A076EA">
      <w:r>
        <w:continuationSeparator/>
      </w:r>
    </w:p>
  </w:endnote>
  <w:endnote w:type="continuationNotice" w:id="1">
    <w:p w14:paraId="49730FAD" w14:textId="77777777" w:rsidR="004C7A64" w:rsidRDefault="004C7A64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46815D0F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B72321">
      <w:rPr>
        <w:noProof/>
      </w:rPr>
      <w:t>07.03.2026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EA01A" w14:textId="77777777" w:rsidR="004C7A64" w:rsidRDefault="004C7A64" w:rsidP="00A076EA">
      <w:r>
        <w:separator/>
      </w:r>
    </w:p>
  </w:footnote>
  <w:footnote w:type="continuationSeparator" w:id="0">
    <w:p w14:paraId="0E9C63B7" w14:textId="77777777" w:rsidR="004C7A64" w:rsidRDefault="004C7A64" w:rsidP="00A076EA">
      <w:r>
        <w:continuationSeparator/>
      </w:r>
    </w:p>
  </w:footnote>
  <w:footnote w:type="continuationNotice" w:id="1">
    <w:p w14:paraId="3A33B02C" w14:textId="77777777" w:rsidR="004C7A64" w:rsidRDefault="004C7A64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14PFB6MPFP3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55722"/>
    <w:rsid w:val="0047196A"/>
    <w:rsid w:val="00472009"/>
    <w:rsid w:val="004761BB"/>
    <w:rsid w:val="00487CDB"/>
    <w:rsid w:val="0049254A"/>
    <w:rsid w:val="004A5603"/>
    <w:rsid w:val="004B0EE5"/>
    <w:rsid w:val="004C7A64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365FB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2321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4110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72707"/>
    <w:rsid w:val="00F8041A"/>
    <w:rsid w:val="00F8542C"/>
    <w:rsid w:val="00FA4A37"/>
    <w:rsid w:val="00FB459D"/>
    <w:rsid w:val="00FC2194"/>
    <w:rsid w:val="00FD2D0A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54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9</cp:revision>
  <cp:lastPrinted>2019-05-31T12:56:00Z</cp:lastPrinted>
  <dcterms:created xsi:type="dcterms:W3CDTF">2026-01-26T16:39:00Z</dcterms:created>
  <dcterms:modified xsi:type="dcterms:W3CDTF">2026-03-07T22:59:00Z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