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13DE6A4" w:rsidR="00CD5607" w:rsidRPr="00A076EA" w:rsidRDefault="003108D4" w:rsidP="007B5B6E">
      <w:pPr>
        <w:pStyle w:val="berschrift1"/>
        <w:spacing w:before="0"/>
      </w:pPr>
      <w:r>
        <w:t>Wie heisst Nr. 1 (Motorola DP 4600)</w:t>
      </w:r>
    </w:p>
    <w:p w14:paraId="5816395D" w14:textId="51374261" w:rsidR="003108D4" w:rsidRDefault="003108D4" w:rsidP="007057CE">
      <w:pPr>
        <w:tabs>
          <w:tab w:val="left" w:pos="4871"/>
        </w:tabs>
        <w:spacing w:line="480" w:lineRule="auto"/>
      </w:pPr>
      <w:r w:rsidRPr="003108D4">
        <w:drawing>
          <wp:anchor distT="0" distB="0" distL="114300" distR="114300" simplePos="0" relativeHeight="251658240" behindDoc="1" locked="0" layoutInCell="1" allowOverlap="1" wp14:anchorId="42B7A800" wp14:editId="7EC5FA37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635250" cy="1906905"/>
            <wp:effectExtent l="0" t="0" r="0" b="0"/>
            <wp:wrapTight wrapText="bothSides">
              <wp:wrapPolygon edited="0">
                <wp:start x="0" y="0"/>
                <wp:lineTo x="0" y="21363"/>
                <wp:lineTo x="21392" y="21363"/>
                <wp:lineTo x="21392" y="0"/>
                <wp:lineTo x="0" y="0"/>
              </wp:wrapPolygon>
            </wp:wrapTight>
            <wp:docPr id="1661232603" name="Grafik 1" descr="Ein Bild, das Text, Diagramm, Entwurf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2603" name="Grafik 1" descr="Ein Bild, das Text, Diagramm, Entwurf, Reihe enthält.&#10;&#10;KI-generierte Inhalte können fehlerhaft sein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90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E68EF" w14:textId="77777777" w:rsidR="003108D4" w:rsidRDefault="003108D4" w:rsidP="007057CE">
      <w:pPr>
        <w:pBdr>
          <w:bottom w:val="single" w:sz="12" w:space="1" w:color="auto"/>
        </w:pBdr>
        <w:tabs>
          <w:tab w:val="left" w:pos="4871"/>
        </w:tabs>
        <w:spacing w:line="480" w:lineRule="auto"/>
      </w:pPr>
    </w:p>
    <w:p w14:paraId="50391970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7835BAA2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54092FCC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3EE4ABE8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4C9F2060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0F08660E" w14:textId="77777777" w:rsidR="003108D4" w:rsidRDefault="003108D4" w:rsidP="007057CE">
      <w:pPr>
        <w:tabs>
          <w:tab w:val="left" w:pos="4871"/>
        </w:tabs>
        <w:spacing w:line="480" w:lineRule="auto"/>
      </w:pPr>
    </w:p>
    <w:p w14:paraId="5166013B" w14:textId="474D3559" w:rsidR="007057CE" w:rsidRPr="00AA01B1" w:rsidRDefault="001552AB" w:rsidP="007057CE">
      <w:pPr>
        <w:pStyle w:val="berschrift1"/>
        <w:spacing w:before="0"/>
      </w:pPr>
      <w:r>
        <w:t xml:space="preserve">Wieviel Milliliter Blut </w:t>
      </w:r>
      <w:r w:rsidR="005D6FC1">
        <w:t>werden bei einer Blutspende abgenommen?</w:t>
      </w:r>
    </w:p>
    <w:p w14:paraId="2319F385" w14:textId="1278259C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5D6FC1">
        <w:t>120ml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75A62">
        <w:t>T</w:t>
      </w:r>
    </w:p>
    <w:p w14:paraId="3359C362" w14:textId="2127D05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5D6FC1">
        <w:t>650ml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75A62">
        <w:t>E</w:t>
      </w:r>
    </w:p>
    <w:p w14:paraId="0E5966EC" w14:textId="65748BD4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75A62">
        <w:t>450ml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75A62">
        <w:t>A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8F2A3FE" w14:textId="77777777" w:rsidR="00EE04D6" w:rsidRDefault="00EE04D6" w:rsidP="007057CE">
      <w:pPr>
        <w:tabs>
          <w:tab w:val="left" w:pos="4871"/>
        </w:tabs>
        <w:spacing w:line="480" w:lineRule="auto"/>
      </w:pPr>
    </w:p>
    <w:p w14:paraId="43B77A4D" w14:textId="430F995A" w:rsidR="00EE04D6" w:rsidRDefault="00EE04D6" w:rsidP="00EE04D6">
      <w:pPr>
        <w:pStyle w:val="berschrift1"/>
        <w:spacing w:before="0"/>
      </w:pPr>
      <w:r>
        <w:t>Wie nennt sich der schlechteste Verständlichkeitswert?</w:t>
      </w:r>
    </w:p>
    <w:p w14:paraId="2C1E35CD" w14:textId="77777777" w:rsidR="00EE04D6" w:rsidRPr="00EE04D6" w:rsidRDefault="00EE04D6" w:rsidP="00EE04D6"/>
    <w:p w14:paraId="1113E7FC" w14:textId="62392E3E" w:rsidR="00EE04D6" w:rsidRPr="007057CE" w:rsidRDefault="00EE04D6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EE04D6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5A3E" w14:textId="77777777" w:rsidR="00337E59" w:rsidRDefault="00337E59" w:rsidP="00A076EA">
      <w:r>
        <w:separator/>
      </w:r>
    </w:p>
  </w:endnote>
  <w:endnote w:type="continuationSeparator" w:id="0">
    <w:p w14:paraId="448389CE" w14:textId="77777777" w:rsidR="00337E59" w:rsidRDefault="00337E59" w:rsidP="00A076EA">
      <w:r>
        <w:continuationSeparator/>
      </w:r>
    </w:p>
  </w:endnote>
  <w:endnote w:type="continuationNotice" w:id="1">
    <w:p w14:paraId="1362C2F1" w14:textId="77777777" w:rsidR="00337E59" w:rsidRDefault="00337E59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09E0F7B5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EE04D6">
      <w:rPr>
        <w:noProof/>
      </w:rPr>
      <w:t>14.02.2026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43673" w14:textId="77777777" w:rsidR="00337E59" w:rsidRDefault="00337E59" w:rsidP="00A076EA">
      <w:r>
        <w:separator/>
      </w:r>
    </w:p>
  </w:footnote>
  <w:footnote w:type="continuationSeparator" w:id="0">
    <w:p w14:paraId="23165EC2" w14:textId="77777777" w:rsidR="00337E59" w:rsidRDefault="00337E59" w:rsidP="00A076EA">
      <w:r>
        <w:continuationSeparator/>
      </w:r>
    </w:p>
  </w:footnote>
  <w:footnote w:type="continuationNotice" w:id="1">
    <w:p w14:paraId="60802B11" w14:textId="77777777" w:rsidR="00337E59" w:rsidRDefault="00337E59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08GFXGG7P4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34C1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52AB"/>
    <w:rsid w:val="001570BD"/>
    <w:rsid w:val="00166A97"/>
    <w:rsid w:val="00172284"/>
    <w:rsid w:val="001722AF"/>
    <w:rsid w:val="00173F97"/>
    <w:rsid w:val="00175A62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108D4"/>
    <w:rsid w:val="00337E59"/>
    <w:rsid w:val="00346FED"/>
    <w:rsid w:val="00354CED"/>
    <w:rsid w:val="00372C78"/>
    <w:rsid w:val="003A08D5"/>
    <w:rsid w:val="003A1855"/>
    <w:rsid w:val="003A6209"/>
    <w:rsid w:val="003B073F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C02D8"/>
    <w:rsid w:val="005D6FC1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56E5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90796"/>
    <w:rsid w:val="00EA0252"/>
    <w:rsid w:val="00EA2F80"/>
    <w:rsid w:val="00EC0CFF"/>
    <w:rsid w:val="00ED1583"/>
    <w:rsid w:val="00EE04D6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42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11</cp:revision>
  <cp:lastPrinted>2019-05-31T12:56:00Z</cp:lastPrinted>
  <dcterms:created xsi:type="dcterms:W3CDTF">2026-01-26T16:39:00Z</dcterms:created>
  <dcterms:modified xsi:type="dcterms:W3CDTF">2026-02-14T18:47:00Z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