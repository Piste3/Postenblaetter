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20DE697" w:rsidR="00CD5607" w:rsidRPr="00A076EA" w:rsidRDefault="00456025" w:rsidP="007B5B6E">
      <w:pPr>
        <w:pStyle w:val="Heading1"/>
        <w:spacing w:before="0"/>
      </w:pPr>
      <w:r>
        <w:t>Was brauchen wir damit wir einen Verein sein dürfen?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A349D0A" w:rsidR="007057CE" w:rsidRPr="00AA01B1" w:rsidRDefault="00EA6D84" w:rsidP="007057CE">
      <w:pPr>
        <w:pStyle w:val="Heading1"/>
        <w:spacing w:before="0"/>
      </w:pPr>
      <w:r>
        <w:t>Warum haben wir den Jarap</w:t>
      </w:r>
      <w:r w:rsidR="00E23DFF">
        <w:t>?</w:t>
      </w:r>
    </w:p>
    <w:p w14:paraId="2319F385" w14:textId="35C23923" w:rsidR="007057CE" w:rsidRPr="007057CE" w:rsidRDefault="00147B9C" w:rsidP="007057CE">
      <w:pPr>
        <w:tabs>
          <w:tab w:val="left" w:pos="4871"/>
        </w:tabs>
        <w:spacing w:line="276" w:lineRule="auto"/>
      </w:pPr>
      <w:r>
        <w:rPr>
          <w:b/>
        </w:rPr>
        <w:t xml:space="preserve">Um eine lustige Zeit miteinander zu </w:t>
      </w:r>
      <w:r w:rsidR="008D099C">
        <w:rPr>
          <w:b/>
        </w:rPr>
        <w:t>haben</w:t>
      </w:r>
      <w:r w:rsidR="007057CE" w:rsidRPr="007057CE">
        <w:t xml:space="preserve"> </w:t>
      </w:r>
      <w:r w:rsidR="00F8542C">
        <w:t xml:space="preserve">Antwort </w:t>
      </w:r>
      <w:r w:rsidR="00D773AA">
        <w:t>Z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9F2F36">
        <w:t>Z</w:t>
      </w:r>
    </w:p>
    <w:p w14:paraId="3359C362" w14:textId="25B8CF6A" w:rsidR="007057CE" w:rsidRPr="007057CE" w:rsidRDefault="009F2F36" w:rsidP="007057CE">
      <w:pPr>
        <w:tabs>
          <w:tab w:val="left" w:pos="4871"/>
        </w:tabs>
        <w:spacing w:line="276" w:lineRule="auto"/>
      </w:pPr>
      <w:r>
        <w:rPr>
          <w:b/>
        </w:rPr>
        <w:t xml:space="preserve">Um </w:t>
      </w:r>
      <w:r w:rsidR="000F17D0">
        <w:rPr>
          <w:b/>
        </w:rPr>
        <w:t>über das vergangene Jahr</w:t>
      </w:r>
      <w:r>
        <w:rPr>
          <w:b/>
        </w:rPr>
        <w:t xml:space="preserve"> zu berichten</w:t>
      </w:r>
      <w:r w:rsidR="007057CE" w:rsidRPr="007057CE">
        <w:t xml:space="preserve"> </w:t>
      </w:r>
      <w:r w:rsidR="00F8542C">
        <w:t xml:space="preserve">Antwort </w:t>
      </w:r>
      <w:r w:rsidR="00D773AA">
        <w:t>J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J</w:t>
      </w:r>
    </w:p>
    <w:p w14:paraId="0E5966EC" w14:textId="49E99133" w:rsidR="007057CE" w:rsidRPr="007057CE" w:rsidRDefault="00665C99" w:rsidP="007057CE">
      <w:pPr>
        <w:tabs>
          <w:tab w:val="left" w:pos="4871"/>
        </w:tabs>
        <w:spacing w:line="276" w:lineRule="auto"/>
      </w:pPr>
      <w:r>
        <w:rPr>
          <w:b/>
        </w:rPr>
        <w:t>U</w:t>
      </w:r>
      <w:r w:rsidR="00C31233">
        <w:rPr>
          <w:b/>
        </w:rPr>
        <w:t>m</w:t>
      </w:r>
      <w:r w:rsidR="007057CE" w:rsidRPr="007057CE">
        <w:t xml:space="preserve"> </w:t>
      </w:r>
      <w:r w:rsidR="00605D69">
        <w:t>gratis essen zu gehen</w:t>
      </w:r>
      <w:r w:rsidR="00EA6D84">
        <w:t xml:space="preserve"> </w:t>
      </w:r>
      <w:r w:rsidR="00F8542C">
        <w:t xml:space="preserve">Antwort </w:t>
      </w:r>
      <w:r w:rsidR="00D773AA">
        <w:t>G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D773AA">
        <w:t>G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836383E" w14:textId="17414E2F" w:rsidR="00E00877" w:rsidRPr="00A076EA" w:rsidRDefault="00B575FC" w:rsidP="00E00877">
      <w:pPr>
        <w:pStyle w:val="Heading1"/>
        <w:spacing w:before="0"/>
      </w:pPr>
      <w:r>
        <w:t>Welches VD Zeichen gibt es welches nur auf 3-Arm Kreuzungen gibt</w:t>
      </w:r>
      <w:r w:rsidR="00E00877">
        <w:t>?</w:t>
      </w:r>
    </w:p>
    <w:p w14:paraId="3318862E" w14:textId="77777777" w:rsidR="00E00877" w:rsidRDefault="00E00877" w:rsidP="00E00877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5E3E632F" w14:textId="77777777" w:rsidR="008517C6" w:rsidRDefault="008517C6" w:rsidP="007057CE">
      <w:pPr>
        <w:tabs>
          <w:tab w:val="left" w:pos="4871"/>
        </w:tabs>
        <w:spacing w:line="480" w:lineRule="auto"/>
      </w:pPr>
    </w:p>
    <w:p w14:paraId="53E0C8D0" w14:textId="77777777" w:rsidR="008517C6" w:rsidRPr="007057CE" w:rsidRDefault="008517C6" w:rsidP="007057CE">
      <w:pPr>
        <w:tabs>
          <w:tab w:val="left" w:pos="4871"/>
        </w:tabs>
        <w:spacing w:line="480" w:lineRule="auto"/>
      </w:pPr>
    </w:p>
    <w:sectPr w:rsidR="008517C6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5110" w14:textId="77777777" w:rsidR="00560B48" w:rsidRDefault="00560B48" w:rsidP="00A076EA">
      <w:r>
        <w:separator/>
      </w:r>
    </w:p>
  </w:endnote>
  <w:endnote w:type="continuationSeparator" w:id="0">
    <w:p w14:paraId="263DF606" w14:textId="77777777" w:rsidR="00560B48" w:rsidRDefault="00560B48" w:rsidP="00A076EA">
      <w:r>
        <w:continuationSeparator/>
      </w:r>
    </w:p>
  </w:endnote>
  <w:endnote w:type="continuationNotice" w:id="1">
    <w:p w14:paraId="4547003A" w14:textId="77777777" w:rsidR="00560B48" w:rsidRDefault="00560B4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ooter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ooter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ooter"/>
    </w:pPr>
  </w:p>
  <w:p w14:paraId="6700DB32" w14:textId="77777777" w:rsidR="00F8542C" w:rsidRDefault="00F8542C" w:rsidP="00024B17">
    <w:pPr>
      <w:pStyle w:val="Footer"/>
    </w:pPr>
  </w:p>
  <w:p w14:paraId="06E98A97" w14:textId="60AE6EC2" w:rsidR="009302C0" w:rsidRDefault="00C355D4" w:rsidP="00024B17">
    <w:pPr>
      <w:pStyle w:val="Footer"/>
    </w:pPr>
    <w:r>
      <w:fldChar w:fldCharType="begin"/>
    </w:r>
    <w:r>
      <w:instrText xml:space="preserve"> TIME \@ "dd.MM.yyyy" </w:instrText>
    </w:r>
    <w:r>
      <w:fldChar w:fldCharType="separate"/>
    </w:r>
    <w:r w:rsidR="00456025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2595A" w14:textId="77777777" w:rsidR="00560B48" w:rsidRDefault="00560B48" w:rsidP="00A076EA">
      <w:r>
        <w:separator/>
      </w:r>
    </w:p>
  </w:footnote>
  <w:footnote w:type="continuationSeparator" w:id="0">
    <w:p w14:paraId="376EFE13" w14:textId="77777777" w:rsidR="00560B48" w:rsidRDefault="00560B48" w:rsidP="00A076EA">
      <w:r>
        <w:continuationSeparator/>
      </w:r>
    </w:p>
  </w:footnote>
  <w:footnote w:type="continuationNotice" w:id="1">
    <w:p w14:paraId="3F617245" w14:textId="77777777" w:rsidR="00560B48" w:rsidRDefault="00560B4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>
      <w:tc>
        <w:tcPr>
          <w:tcW w:w="1843" w:type="dxa"/>
        </w:tcPr>
        <w:p w14:paraId="4C34581D" w14:textId="77777777" w:rsidR="00305620" w:rsidRDefault="00305620" w:rsidP="00305620">
          <w:pPr>
            <w:pStyle w:val="Header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Header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18RKN6MRKR3</w:t>
          </w:r>
        </w:p>
      </w:tc>
    </w:tr>
  </w:tbl>
  <w:p w14:paraId="02CFDC2F" w14:textId="77777777" w:rsidR="00DF7C7F" w:rsidRDefault="00DF7C7F" w:rsidP="00A07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03225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A3635"/>
    <w:rsid w:val="000B79BB"/>
    <w:rsid w:val="000C535F"/>
    <w:rsid w:val="000C571D"/>
    <w:rsid w:val="000E0F74"/>
    <w:rsid w:val="000F17D0"/>
    <w:rsid w:val="000F41AC"/>
    <w:rsid w:val="000F6426"/>
    <w:rsid w:val="001013C3"/>
    <w:rsid w:val="00110633"/>
    <w:rsid w:val="00113B0F"/>
    <w:rsid w:val="00114236"/>
    <w:rsid w:val="00136059"/>
    <w:rsid w:val="00147B9C"/>
    <w:rsid w:val="001570BD"/>
    <w:rsid w:val="00166A97"/>
    <w:rsid w:val="00172284"/>
    <w:rsid w:val="001722AF"/>
    <w:rsid w:val="00173F97"/>
    <w:rsid w:val="00177CD7"/>
    <w:rsid w:val="0019045A"/>
    <w:rsid w:val="00190518"/>
    <w:rsid w:val="001C609A"/>
    <w:rsid w:val="001D35E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1003"/>
    <w:rsid w:val="00372C78"/>
    <w:rsid w:val="00380C58"/>
    <w:rsid w:val="00383CBC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56025"/>
    <w:rsid w:val="0047196A"/>
    <w:rsid w:val="00472009"/>
    <w:rsid w:val="004761BB"/>
    <w:rsid w:val="00487CDB"/>
    <w:rsid w:val="0049254A"/>
    <w:rsid w:val="004A4735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60B48"/>
    <w:rsid w:val="005A0DA4"/>
    <w:rsid w:val="005B0498"/>
    <w:rsid w:val="005E4D74"/>
    <w:rsid w:val="005F099C"/>
    <w:rsid w:val="00601D1C"/>
    <w:rsid w:val="00605D69"/>
    <w:rsid w:val="00622B45"/>
    <w:rsid w:val="00622BE7"/>
    <w:rsid w:val="006459EC"/>
    <w:rsid w:val="00647E74"/>
    <w:rsid w:val="00651ED5"/>
    <w:rsid w:val="006557BD"/>
    <w:rsid w:val="0066129B"/>
    <w:rsid w:val="00665C99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1AC1"/>
    <w:rsid w:val="0075487A"/>
    <w:rsid w:val="00764EF1"/>
    <w:rsid w:val="007669A9"/>
    <w:rsid w:val="00784ECC"/>
    <w:rsid w:val="007949CE"/>
    <w:rsid w:val="007A75D5"/>
    <w:rsid w:val="007B0B9C"/>
    <w:rsid w:val="007B417B"/>
    <w:rsid w:val="007B5B6E"/>
    <w:rsid w:val="007C0AA8"/>
    <w:rsid w:val="007C1A95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1D9C"/>
    <w:rsid w:val="00846CA6"/>
    <w:rsid w:val="00847D6B"/>
    <w:rsid w:val="008517C6"/>
    <w:rsid w:val="00851D89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099C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D7594"/>
    <w:rsid w:val="009E26F6"/>
    <w:rsid w:val="009F2F36"/>
    <w:rsid w:val="009F708E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5859"/>
    <w:rsid w:val="00AB6996"/>
    <w:rsid w:val="00AC1A73"/>
    <w:rsid w:val="00AC6BF6"/>
    <w:rsid w:val="00AD40C4"/>
    <w:rsid w:val="00AE25CA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422D4"/>
    <w:rsid w:val="00B54FED"/>
    <w:rsid w:val="00B557E7"/>
    <w:rsid w:val="00B575FC"/>
    <w:rsid w:val="00B76673"/>
    <w:rsid w:val="00B8268F"/>
    <w:rsid w:val="00B85566"/>
    <w:rsid w:val="00B911C1"/>
    <w:rsid w:val="00BA71A5"/>
    <w:rsid w:val="00BB6EC0"/>
    <w:rsid w:val="00BC4124"/>
    <w:rsid w:val="00C11C0F"/>
    <w:rsid w:val="00C1660E"/>
    <w:rsid w:val="00C2175C"/>
    <w:rsid w:val="00C2484F"/>
    <w:rsid w:val="00C31233"/>
    <w:rsid w:val="00C3313F"/>
    <w:rsid w:val="00C355D4"/>
    <w:rsid w:val="00C45CF9"/>
    <w:rsid w:val="00C46F6F"/>
    <w:rsid w:val="00C5422A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773AA"/>
    <w:rsid w:val="00D80B36"/>
    <w:rsid w:val="00D90542"/>
    <w:rsid w:val="00D963E8"/>
    <w:rsid w:val="00DA1352"/>
    <w:rsid w:val="00DB6E09"/>
    <w:rsid w:val="00DE4DED"/>
    <w:rsid w:val="00DF7C7F"/>
    <w:rsid w:val="00E00877"/>
    <w:rsid w:val="00E176EC"/>
    <w:rsid w:val="00E23DFF"/>
    <w:rsid w:val="00E24185"/>
    <w:rsid w:val="00E268B7"/>
    <w:rsid w:val="00E52BA2"/>
    <w:rsid w:val="00E56270"/>
    <w:rsid w:val="00E83ECE"/>
    <w:rsid w:val="00E9602C"/>
    <w:rsid w:val="00EA0252"/>
    <w:rsid w:val="00EA2F80"/>
    <w:rsid w:val="00EA6D84"/>
    <w:rsid w:val="00EC0CFF"/>
    <w:rsid w:val="00ED1583"/>
    <w:rsid w:val="00ED2E25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201EE"/>
  <w15:chartTrackingRefBased/>
  <w15:docId w15:val="{7D53FD47-4EA9-4AB3-995F-14DBB8A4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4D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D74"/>
  </w:style>
  <w:style w:type="paragraph" w:styleId="Footer">
    <w:name w:val="footer"/>
    <w:basedOn w:val="Normal"/>
    <w:link w:val="Foot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D74"/>
  </w:style>
  <w:style w:type="paragraph" w:styleId="BalloonText">
    <w:name w:val="Balloon Text"/>
    <w:basedOn w:val="Normal"/>
    <w:link w:val="BalloonTextChar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06C12"/>
    <w:rPr>
      <w:rFonts w:ascii="Arial" w:hAnsi="Arial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NoSpacing">
    <w:name w:val="No Spacing"/>
    <w:aliases w:val="Kadetten-Korps Basel"/>
    <w:basedOn w:val="Normal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Paragraph">
    <w:name w:val="List Paragraph"/>
    <w:basedOn w:val="Normal"/>
    <w:uiPriority w:val="34"/>
    <w:rsid w:val="001142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70</Words>
  <Characters>403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28</cp:revision>
  <cp:lastPrinted>2019-05-31T21:56:00Z</cp:lastPrinted>
  <dcterms:created xsi:type="dcterms:W3CDTF">2026-01-27T01:39:00Z</dcterms:created>
  <dcterms:modified xsi:type="dcterms:W3CDTF">2026-03-07T10:36:00Z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