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034FF521" w:rsidR="00CD5607" w:rsidRDefault="00C606CD" w:rsidP="007B5B6E">
      <w:pPr>
        <w:pStyle w:val="berschrift1"/>
        <w:spacing w:before="0"/>
      </w:pPr>
      <w:r>
        <w:t>Wer hat das Protokoll des JARAPs 2024 geschrieben?</w:t>
      </w:r>
    </w:p>
    <w:p w14:paraId="7C322EF4" w14:textId="77777777" w:rsidR="00C606CD" w:rsidRPr="00C606CD" w:rsidRDefault="00C606CD" w:rsidP="00C606CD"/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3D1FE502" w:rsidR="007057CE" w:rsidRDefault="00F775DE" w:rsidP="007057CE">
      <w:pPr>
        <w:pStyle w:val="berschrift1"/>
        <w:spacing w:before="0"/>
      </w:pPr>
      <w:r>
        <w:t>Aus welchem Bereich kommt das Wort Pilotton</w:t>
      </w:r>
      <w:r w:rsidR="00DE0826">
        <w:t>?</w:t>
      </w:r>
    </w:p>
    <w:p w14:paraId="09283584" w14:textId="77777777" w:rsidR="00DE0826" w:rsidRDefault="00DE0826" w:rsidP="00DE0826"/>
    <w:p w14:paraId="329C7C9C" w14:textId="6F2D81BC" w:rsidR="00DE0826" w:rsidRDefault="00DE0826" w:rsidP="00DE0826">
      <w:r>
        <w:t>_______________________________________________________________________________</w:t>
      </w:r>
    </w:p>
    <w:p w14:paraId="3674D22E" w14:textId="77777777" w:rsidR="00DE0826" w:rsidRDefault="00DE0826" w:rsidP="00DE0826"/>
    <w:p w14:paraId="6DC7ED7A" w14:textId="0101D87C" w:rsidR="00DE0826" w:rsidRDefault="00E62678" w:rsidP="00DE0826">
      <w:pPr>
        <w:pStyle w:val="berschrift1"/>
        <w:spacing w:before="0"/>
      </w:pPr>
      <w:r>
        <w:t xml:space="preserve">Was </w:t>
      </w:r>
      <w:r w:rsidR="00F86F5A">
        <w:t>ist das höchste Organ des KKBs?</w:t>
      </w:r>
    </w:p>
    <w:p w14:paraId="534C6E25" w14:textId="77777777" w:rsidR="00DE0826" w:rsidRPr="00DE0826" w:rsidRDefault="00DE0826" w:rsidP="00DE0826"/>
    <w:p w14:paraId="2319F385" w14:textId="174FA202" w:rsidR="007057CE" w:rsidRPr="007149AB" w:rsidRDefault="007057CE" w:rsidP="007057CE">
      <w:pPr>
        <w:tabs>
          <w:tab w:val="left" w:pos="4871"/>
        </w:tabs>
        <w:spacing w:line="276" w:lineRule="auto"/>
      </w:pPr>
      <w:proofErr w:type="gramStart"/>
      <w:r w:rsidRPr="007149AB">
        <w:rPr>
          <w:b/>
        </w:rPr>
        <w:t>[  ]</w:t>
      </w:r>
      <w:proofErr w:type="gramEnd"/>
      <w:r w:rsidRPr="007149AB">
        <w:t xml:space="preserve"> </w:t>
      </w:r>
      <w:r w:rsidR="002C2E00" w:rsidRPr="007149AB">
        <w:t>Gehirn</w:t>
      </w:r>
      <w:r w:rsidRPr="007149AB">
        <w:tab/>
      </w:r>
      <w:r w:rsidRPr="007149AB">
        <w:tab/>
      </w:r>
      <w:r w:rsidRPr="007149AB">
        <w:tab/>
      </w:r>
      <w:r w:rsidRPr="007149AB">
        <w:tab/>
      </w:r>
      <w:r w:rsidRPr="007149AB">
        <w:tab/>
      </w:r>
      <w:r w:rsidRPr="007149AB">
        <w:tab/>
      </w:r>
      <w:r w:rsidRPr="007149AB">
        <w:tab/>
      </w:r>
      <w:r w:rsidRPr="007149AB">
        <w:tab/>
        <w:t xml:space="preserve"> </w:t>
      </w:r>
      <w:r w:rsidR="007149AB" w:rsidRPr="007149AB">
        <w:t>F</w:t>
      </w:r>
    </w:p>
    <w:p w14:paraId="3359C362" w14:textId="51BA3C66" w:rsidR="007057CE" w:rsidRPr="00A93DE6" w:rsidRDefault="007057CE" w:rsidP="007057CE">
      <w:pPr>
        <w:tabs>
          <w:tab w:val="left" w:pos="4871"/>
        </w:tabs>
        <w:spacing w:line="276" w:lineRule="auto"/>
      </w:pPr>
      <w:proofErr w:type="gramStart"/>
      <w:r w:rsidRPr="00A93DE6">
        <w:rPr>
          <w:b/>
        </w:rPr>
        <w:t>[  ]</w:t>
      </w:r>
      <w:proofErr w:type="gramEnd"/>
      <w:r w:rsidRPr="00A93DE6">
        <w:t xml:space="preserve"> </w:t>
      </w:r>
      <w:r w:rsidR="00A93DE6" w:rsidRPr="00A93DE6">
        <w:t>Noah Syed</w:t>
      </w:r>
      <w:r w:rsidRPr="00A93DE6">
        <w:tab/>
      </w:r>
      <w:r w:rsidRPr="00A93DE6">
        <w:tab/>
      </w:r>
      <w:r w:rsidRPr="00A93DE6">
        <w:tab/>
      </w:r>
      <w:r w:rsidRPr="00A93DE6">
        <w:tab/>
      </w:r>
      <w:r w:rsidRPr="00A93DE6">
        <w:tab/>
      </w:r>
      <w:r w:rsidRPr="00A93DE6">
        <w:tab/>
      </w:r>
      <w:r w:rsidRPr="00A93DE6">
        <w:tab/>
      </w:r>
      <w:r w:rsidRPr="00A93DE6">
        <w:tab/>
        <w:t xml:space="preserve"> </w:t>
      </w:r>
      <w:r w:rsidR="007149AB">
        <w:t>E</w:t>
      </w:r>
    </w:p>
    <w:p w14:paraId="0E5966EC" w14:textId="11BE98EC" w:rsidR="007057CE" w:rsidRPr="00A93DE6" w:rsidRDefault="007057CE" w:rsidP="007057CE">
      <w:pPr>
        <w:tabs>
          <w:tab w:val="left" w:pos="4871"/>
        </w:tabs>
        <w:spacing w:line="276" w:lineRule="auto"/>
      </w:pPr>
      <w:proofErr w:type="gramStart"/>
      <w:r w:rsidRPr="00A93DE6">
        <w:rPr>
          <w:b/>
        </w:rPr>
        <w:t>[  ]</w:t>
      </w:r>
      <w:proofErr w:type="gramEnd"/>
      <w:r w:rsidRPr="00A93DE6">
        <w:t xml:space="preserve"> </w:t>
      </w:r>
      <w:r w:rsidR="00A93DE6" w:rsidRPr="00A93DE6">
        <w:t>JA</w:t>
      </w:r>
      <w:r w:rsidR="00A93DE6">
        <w:t>RAP</w:t>
      </w:r>
      <w:r w:rsidRPr="00A93DE6">
        <w:tab/>
      </w:r>
      <w:r w:rsidRPr="00A93DE6">
        <w:tab/>
      </w:r>
      <w:r w:rsidRPr="00A93DE6">
        <w:tab/>
      </w:r>
      <w:r w:rsidRPr="00A93DE6">
        <w:tab/>
      </w:r>
      <w:r w:rsidRPr="00A93DE6">
        <w:tab/>
      </w:r>
      <w:r w:rsidRPr="00A93DE6">
        <w:tab/>
      </w:r>
      <w:r w:rsidRPr="00A93DE6">
        <w:tab/>
      </w:r>
      <w:r w:rsidRPr="00A93DE6">
        <w:tab/>
        <w:t xml:space="preserve"> </w:t>
      </w:r>
      <w:r w:rsidR="007149AB">
        <w:t>Q</w:t>
      </w:r>
    </w:p>
    <w:p w14:paraId="7B3BD283" w14:textId="36C79E8A" w:rsidR="007057CE" w:rsidRPr="00A93DE6" w:rsidRDefault="007057CE" w:rsidP="007057CE">
      <w:pPr>
        <w:tabs>
          <w:tab w:val="left" w:pos="4871"/>
        </w:tabs>
        <w:spacing w:line="480" w:lineRule="auto"/>
      </w:pPr>
    </w:p>
    <w:sectPr w:rsidR="007057CE" w:rsidRPr="00A93DE6" w:rsidSect="00B8268F">
      <w:headerReference w:type="default" r:id="rId11"/>
      <w:footerReference w:type="default" r:id="rId12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399FA" w14:textId="77777777" w:rsidR="004F03A5" w:rsidRDefault="004F03A5" w:rsidP="00A076EA">
      <w:r>
        <w:separator/>
      </w:r>
    </w:p>
  </w:endnote>
  <w:endnote w:type="continuationSeparator" w:id="0">
    <w:p w14:paraId="2011F591" w14:textId="77777777" w:rsidR="004F03A5" w:rsidRDefault="004F03A5" w:rsidP="00A076EA">
      <w:r>
        <w:continuationSeparator/>
      </w:r>
    </w:p>
  </w:endnote>
  <w:endnote w:type="continuationNotice" w:id="1">
    <w:p w14:paraId="5218EC58" w14:textId="77777777" w:rsidR="004F03A5" w:rsidRDefault="004F03A5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1D54B263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F775DE">
      <w:rPr>
        <w:noProof/>
      </w:rPr>
      <w:t>11.02.2026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AF57A" w14:textId="77777777" w:rsidR="004F03A5" w:rsidRDefault="004F03A5" w:rsidP="00A076EA">
      <w:r>
        <w:separator/>
      </w:r>
    </w:p>
  </w:footnote>
  <w:footnote w:type="continuationSeparator" w:id="0">
    <w:p w14:paraId="0C2AC32F" w14:textId="77777777" w:rsidR="004F03A5" w:rsidRDefault="004F03A5" w:rsidP="00A076EA">
      <w:r>
        <w:continuationSeparator/>
      </w:r>
    </w:p>
  </w:footnote>
  <w:footnote w:type="continuationNotice" w:id="1">
    <w:p w14:paraId="7CA18D2B" w14:textId="77777777" w:rsidR="004F03A5" w:rsidRDefault="004F03A5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07LF5WMLL2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2E00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4F03A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149AB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3DE6"/>
    <w:rsid w:val="00A942DD"/>
    <w:rsid w:val="00AA01B1"/>
    <w:rsid w:val="00AB26F1"/>
    <w:rsid w:val="00AB6996"/>
    <w:rsid w:val="00AC1A73"/>
    <w:rsid w:val="00AC56E5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06CD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0826"/>
    <w:rsid w:val="00DE4DED"/>
    <w:rsid w:val="00DF7C7F"/>
    <w:rsid w:val="00E176EC"/>
    <w:rsid w:val="00E24185"/>
    <w:rsid w:val="00E268B7"/>
    <w:rsid w:val="00E52BA2"/>
    <w:rsid w:val="00E56270"/>
    <w:rsid w:val="00E62678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775DE"/>
    <w:rsid w:val="00F8041A"/>
    <w:rsid w:val="00F8542C"/>
    <w:rsid w:val="00F86F5A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Props1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2025_Dokument_Allgemein_Vorlage.dotx</Template>
  <TotalTime>0</TotalTime>
  <Pages>1</Pages>
  <Words>50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Yann Pascal Wunderle</cp:lastModifiedBy>
  <cp:revision>12</cp:revision>
  <cp:lastPrinted>2019-05-31T12:56:00Z</cp:lastPrinted>
  <dcterms:created xsi:type="dcterms:W3CDTF">2026-01-26T16:39:00Z</dcterms:created>
  <dcterms:modified xsi:type="dcterms:W3CDTF">2026-02-11T19:01:00Z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