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58ED55D" w:rsidR="00CD5607" w:rsidRDefault="00232C0C" w:rsidP="007B5B6E">
      <w:pPr>
        <w:pStyle w:val="berschrift1"/>
        <w:spacing w:before="0"/>
      </w:pPr>
      <w:r>
        <w:t>Durch wenn wird eine Kaderschule 1 vorgenommen?</w:t>
      </w:r>
    </w:p>
    <w:p w14:paraId="70852FD3" w14:textId="77777777" w:rsidR="00FD6761" w:rsidRPr="00FD6761" w:rsidRDefault="00FD6761" w:rsidP="00FD6761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94A50AD" w:rsidR="007057CE" w:rsidRPr="00AA01B1" w:rsidRDefault="00437B5F" w:rsidP="007057CE">
      <w:pPr>
        <w:pStyle w:val="berschrift1"/>
        <w:spacing w:before="0"/>
      </w:pPr>
      <w:r>
        <w:t xml:space="preserve">Wie viel kostet </w:t>
      </w:r>
      <w:r w:rsidR="001C3812">
        <w:t>ein</w:t>
      </w:r>
      <w:r w:rsidR="00A4151C">
        <w:t>e Passivmitgliedschaft</w:t>
      </w:r>
      <w:r w:rsidR="00C861A5">
        <w:t xml:space="preserve"> mindestens</w:t>
      </w:r>
      <w:r w:rsidR="00A4151C">
        <w:t>?</w:t>
      </w:r>
    </w:p>
    <w:p w14:paraId="2319F385" w14:textId="5D2E2159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C861A5">
        <w:t>30 CHF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D77C6">
        <w:t>F</w:t>
      </w:r>
    </w:p>
    <w:p w14:paraId="3359C362" w14:textId="2E2358F5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C861A5">
        <w:t>40 CHF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D77C6">
        <w:t>B</w:t>
      </w:r>
    </w:p>
    <w:p w14:paraId="0E5966EC" w14:textId="50E1FCAB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C861A5">
        <w:t>50 CHF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D77C6">
        <w:t>Q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092FEBAD" w14:textId="69171B4F" w:rsidR="00FD6761" w:rsidRDefault="00FD6761" w:rsidP="00FD6761">
      <w:pPr>
        <w:pStyle w:val="berschrift1"/>
        <w:spacing w:before="0"/>
      </w:pPr>
      <w:r>
        <w:t>Wie viel im Voraus müssen Anträge für einen ordentlichen JARAP eingereicht werden?</w:t>
      </w:r>
    </w:p>
    <w:p w14:paraId="0E7108D8" w14:textId="77777777" w:rsidR="00FD6761" w:rsidRPr="00FD6761" w:rsidRDefault="00FD6761" w:rsidP="00FD6761"/>
    <w:p w14:paraId="216CF467" w14:textId="77777777" w:rsidR="00FD6761" w:rsidRDefault="00FD6761" w:rsidP="00FD6761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4FC30F54" w14:textId="77777777" w:rsidR="00FD6761" w:rsidRPr="007057CE" w:rsidRDefault="00FD6761" w:rsidP="007057CE">
      <w:pPr>
        <w:tabs>
          <w:tab w:val="left" w:pos="4871"/>
        </w:tabs>
        <w:spacing w:line="480" w:lineRule="auto"/>
      </w:pPr>
    </w:p>
    <w:sectPr w:rsidR="00FD6761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EBEF5" w14:textId="77777777" w:rsidR="00521976" w:rsidRDefault="00521976" w:rsidP="00A076EA">
      <w:r>
        <w:separator/>
      </w:r>
    </w:p>
  </w:endnote>
  <w:endnote w:type="continuationSeparator" w:id="0">
    <w:p w14:paraId="213A7935" w14:textId="77777777" w:rsidR="00521976" w:rsidRDefault="00521976" w:rsidP="00A076EA">
      <w:r>
        <w:continuationSeparator/>
      </w:r>
    </w:p>
  </w:endnote>
  <w:endnote w:type="continuationNotice" w:id="1">
    <w:p w14:paraId="0F9F7A2C" w14:textId="77777777" w:rsidR="00521976" w:rsidRDefault="00521976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8231171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437B5F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9667D" w14:textId="77777777" w:rsidR="00521976" w:rsidRDefault="00521976" w:rsidP="00A076EA">
      <w:r>
        <w:separator/>
      </w:r>
    </w:p>
  </w:footnote>
  <w:footnote w:type="continuationSeparator" w:id="0">
    <w:p w14:paraId="24BF692A" w14:textId="77777777" w:rsidR="00521976" w:rsidRDefault="00521976" w:rsidP="00A076EA">
      <w:r>
        <w:continuationSeparator/>
      </w:r>
    </w:p>
  </w:footnote>
  <w:footnote w:type="continuationNotice" w:id="1">
    <w:p w14:paraId="4826ABB7" w14:textId="77777777" w:rsidR="00521976" w:rsidRDefault="00521976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07E4JUXXWM1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3812"/>
    <w:rsid w:val="001C609A"/>
    <w:rsid w:val="0020247B"/>
    <w:rsid w:val="00211918"/>
    <w:rsid w:val="00232C0C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37B5F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1976"/>
    <w:rsid w:val="0052678F"/>
    <w:rsid w:val="005274B8"/>
    <w:rsid w:val="005413EF"/>
    <w:rsid w:val="005478A8"/>
    <w:rsid w:val="005A0DA4"/>
    <w:rsid w:val="005B0498"/>
    <w:rsid w:val="005D77C6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4151C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56E5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861A5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D6761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D6761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56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11</cp:revision>
  <cp:lastPrinted>2019-05-31T12:56:00Z</cp:lastPrinted>
  <dcterms:created xsi:type="dcterms:W3CDTF">2026-01-26T16:39:00Z</dcterms:created>
  <dcterms:modified xsi:type="dcterms:W3CDTF">2026-02-11T18:50:00Z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