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548F984B" w:rsidR="00CD5607" w:rsidRPr="00A076EA" w:rsidRDefault="00AF7FB1" w:rsidP="007B5B6E">
      <w:pPr>
        <w:pStyle w:val="berschrift1"/>
        <w:spacing w:before="0"/>
      </w:pPr>
      <w:r>
        <w:t xml:space="preserve">In welchem Bus sind die </w:t>
      </w:r>
      <w:proofErr w:type="spellStart"/>
      <w:r>
        <w:t>Polizeitriopane</w:t>
      </w:r>
      <w:proofErr w:type="spellEnd"/>
      <w:r>
        <w:t xml:space="preserve"> gelagert?</w:t>
      </w:r>
    </w:p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62C20E95" w:rsidR="007057CE" w:rsidRPr="00AA01B1" w:rsidRDefault="00EC0A58" w:rsidP="007057CE">
      <w:pPr>
        <w:pStyle w:val="berschrift1"/>
        <w:spacing w:before="0"/>
      </w:pPr>
      <w:r>
        <w:t>Welche Farbe hatte der alte KKBus?</w:t>
      </w:r>
    </w:p>
    <w:p w14:paraId="2319F385" w14:textId="7119A62E" w:rsidR="007057CE" w:rsidRPr="007057CE" w:rsidRDefault="00EC0A58" w:rsidP="007057CE">
      <w:pPr>
        <w:tabs>
          <w:tab w:val="left" w:pos="4871"/>
        </w:tabs>
        <w:spacing w:line="276" w:lineRule="auto"/>
      </w:pPr>
      <w:r>
        <w:rPr>
          <w:b/>
        </w:rPr>
        <w:t>Blau</w:t>
      </w:r>
      <w:r w:rsidR="007057CE" w:rsidRPr="007057CE">
        <w:t xml:space="preserve"> </w:t>
      </w:r>
      <w:r w:rsidR="00F8542C">
        <w:t>Antwort A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 w:rsidRPr="007057CE">
        <w:t>A</w:t>
      </w:r>
      <w:proofErr w:type="spellEnd"/>
    </w:p>
    <w:p w14:paraId="3359C362" w14:textId="3B05BFB2" w:rsidR="007057CE" w:rsidRPr="007057CE" w:rsidRDefault="00EC0A58" w:rsidP="007057CE">
      <w:pPr>
        <w:tabs>
          <w:tab w:val="left" w:pos="4871"/>
        </w:tabs>
        <w:spacing w:line="276" w:lineRule="auto"/>
      </w:pPr>
      <w:r>
        <w:rPr>
          <w:b/>
        </w:rPr>
        <w:t>Neon Gelb</w:t>
      </w:r>
      <w:r w:rsidR="007057CE" w:rsidRPr="007057CE">
        <w:t xml:space="preserve"> </w:t>
      </w:r>
      <w:r w:rsidR="00F8542C">
        <w:t>Antwort B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>
        <w:t>B</w:t>
      </w:r>
      <w:proofErr w:type="spellEnd"/>
    </w:p>
    <w:p w14:paraId="0E5966EC" w14:textId="6164B6B5" w:rsidR="007057CE" w:rsidRDefault="00EC0A58" w:rsidP="007057CE">
      <w:pPr>
        <w:tabs>
          <w:tab w:val="left" w:pos="4871"/>
        </w:tabs>
        <w:spacing w:line="276" w:lineRule="auto"/>
      </w:pPr>
      <w:r>
        <w:t>Orange</w:t>
      </w:r>
      <w:r w:rsidR="007057CE" w:rsidRPr="007057CE">
        <w:t xml:space="preserve"> </w:t>
      </w:r>
      <w:r w:rsidR="00F8542C">
        <w:t>Antwort C</w:t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</w:r>
      <w:r w:rsidR="007057CE" w:rsidRPr="007057CE">
        <w:tab/>
        <w:t xml:space="preserve"> </w:t>
      </w:r>
      <w:proofErr w:type="spellStart"/>
      <w:r w:rsidR="007057CE">
        <w:t>C</w:t>
      </w:r>
      <w:proofErr w:type="spellEnd"/>
    </w:p>
    <w:p w14:paraId="1911467D" w14:textId="77777777" w:rsidR="00733818" w:rsidRDefault="00733818" w:rsidP="007057CE">
      <w:pPr>
        <w:tabs>
          <w:tab w:val="left" w:pos="4871"/>
        </w:tabs>
        <w:spacing w:line="276" w:lineRule="auto"/>
      </w:pPr>
    </w:p>
    <w:p w14:paraId="4A6AD3C8" w14:textId="77777777" w:rsidR="00733818" w:rsidRPr="007057CE" w:rsidRDefault="00733818" w:rsidP="007057CE">
      <w:pPr>
        <w:tabs>
          <w:tab w:val="left" w:pos="4871"/>
        </w:tabs>
        <w:spacing w:line="276" w:lineRule="auto"/>
      </w:pPr>
    </w:p>
    <w:p w14:paraId="4F41A3B2" w14:textId="023D8ACA" w:rsidR="00733818" w:rsidRDefault="00084B6D" w:rsidP="00084B6D">
      <w:pPr>
        <w:pStyle w:val="berschrift1"/>
        <w:spacing w:before="0"/>
      </w:pPr>
      <w:r>
        <w:t>Wo waren wir 2023 im Lager?</w:t>
      </w:r>
    </w:p>
    <w:p w14:paraId="76B8ED9F" w14:textId="3B229437" w:rsidR="00084B6D" w:rsidRPr="007057CE" w:rsidRDefault="00084B6D" w:rsidP="00084B6D">
      <w:pPr>
        <w:tabs>
          <w:tab w:val="left" w:pos="4871"/>
        </w:tabs>
        <w:spacing w:line="276" w:lineRule="auto"/>
      </w:pPr>
      <w:r>
        <w:rPr>
          <w:b/>
        </w:rPr>
        <w:t>Küsnacht am Riggi</w:t>
      </w:r>
      <w:r w:rsidRPr="007057CE">
        <w:t xml:space="preserve"> </w:t>
      </w:r>
      <w:r>
        <w:t>Antwort A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A </w:t>
      </w:r>
      <w:r>
        <w:t>Art</w:t>
      </w:r>
      <w:r w:rsidR="00DC197A">
        <w:t xml:space="preserve">h Goldau </w:t>
      </w:r>
      <w:r>
        <w:t>Antwort B</w:t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</w:r>
      <w:r w:rsidRPr="007057CE">
        <w:tab/>
        <w:t xml:space="preserve"> </w:t>
      </w:r>
      <w:proofErr w:type="spellStart"/>
      <w:r>
        <w:t>B</w:t>
      </w:r>
      <w:proofErr w:type="spellEnd"/>
    </w:p>
    <w:p w14:paraId="2F80D211" w14:textId="3050E3D0" w:rsidR="00084B6D" w:rsidRDefault="00DC197A" w:rsidP="00084B6D">
      <w:pPr>
        <w:tabs>
          <w:tab w:val="left" w:pos="4871"/>
        </w:tabs>
        <w:spacing w:line="276" w:lineRule="auto"/>
      </w:pPr>
      <w:r w:rsidRPr="00DC197A">
        <w:t>Moléson-</w:t>
      </w:r>
      <w:proofErr w:type="spellStart"/>
      <w:r w:rsidRPr="00DC197A">
        <w:t>sur</w:t>
      </w:r>
      <w:proofErr w:type="spellEnd"/>
      <w:r w:rsidRPr="00DC197A">
        <w:t>-Gruyères</w:t>
      </w:r>
      <w:r>
        <w:t xml:space="preserve"> </w:t>
      </w:r>
      <w:r w:rsidR="00084B6D">
        <w:t>Antwort C</w:t>
      </w:r>
      <w:r w:rsidR="00084B6D" w:rsidRPr="007057CE">
        <w:tab/>
      </w:r>
      <w:r w:rsidR="00084B6D" w:rsidRPr="007057CE">
        <w:tab/>
      </w:r>
      <w:r w:rsidR="00084B6D" w:rsidRPr="007057CE">
        <w:tab/>
      </w:r>
      <w:r w:rsidR="00084B6D" w:rsidRPr="007057CE">
        <w:tab/>
      </w:r>
      <w:r w:rsidR="00084B6D" w:rsidRPr="007057CE">
        <w:tab/>
      </w:r>
      <w:r w:rsidR="00084B6D" w:rsidRPr="007057CE">
        <w:tab/>
      </w:r>
      <w:r w:rsidR="00084B6D" w:rsidRPr="007057CE">
        <w:tab/>
      </w:r>
      <w:r w:rsidR="00084B6D" w:rsidRPr="007057CE">
        <w:tab/>
        <w:t xml:space="preserve"> </w:t>
      </w:r>
      <w:proofErr w:type="spellStart"/>
      <w:r w:rsidR="00084B6D">
        <w:t>C</w:t>
      </w:r>
      <w:proofErr w:type="spellEnd"/>
    </w:p>
    <w:p w14:paraId="7B3BD283" w14:textId="36C79E8A" w:rsidR="007057CE" w:rsidRPr="007057CE" w:rsidRDefault="007057CE" w:rsidP="007057CE">
      <w:pPr>
        <w:tabs>
          <w:tab w:val="left" w:pos="4871"/>
        </w:tabs>
        <w:spacing w:line="480" w:lineRule="auto"/>
      </w:pPr>
    </w:p>
    <w:sectPr w:rsidR="007057CE" w:rsidRPr="007057CE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8D629" w14:textId="77777777" w:rsidR="009C071E" w:rsidRDefault="009C071E" w:rsidP="00A076EA">
      <w:r>
        <w:separator/>
      </w:r>
    </w:p>
  </w:endnote>
  <w:endnote w:type="continuationSeparator" w:id="0">
    <w:p w14:paraId="145F7196" w14:textId="77777777" w:rsidR="009C071E" w:rsidRDefault="009C071E" w:rsidP="00A076EA">
      <w:r>
        <w:continuationSeparator/>
      </w:r>
    </w:p>
  </w:endnote>
  <w:endnote w:type="continuationNotice" w:id="1">
    <w:p w14:paraId="78007FDA" w14:textId="77777777" w:rsidR="009C071E" w:rsidRDefault="009C071E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uzeile"/>
    </w:pPr>
  </w:p>
  <w:p w14:paraId="6700DB32" w14:textId="77777777" w:rsidR="00F8542C" w:rsidRDefault="00F8542C" w:rsidP="00024B17">
    <w:pPr>
      <w:pStyle w:val="Fuzeile"/>
    </w:pPr>
  </w:p>
  <w:p w14:paraId="06E98A97" w14:textId="7A66C720" w:rsidR="009302C0" w:rsidRDefault="00C355D4" w:rsidP="00024B17">
    <w:pPr>
      <w:pStyle w:val="Fuzeile"/>
    </w:pPr>
    <w:r>
      <w:fldChar w:fldCharType="begin"/>
    </w:r>
    <w:r>
      <w:instrText xml:space="preserve"> TIME \@ "dd.MM.yyyy" </w:instrText>
    </w:r>
    <w:r>
      <w:fldChar w:fldCharType="separate"/>
    </w:r>
    <w:r w:rsidR="00AF7FB1">
      <w:rPr>
        <w:noProof/>
      </w:rPr>
      <w:t>07.03.2026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B728" w14:textId="77777777" w:rsidR="009C071E" w:rsidRDefault="009C071E" w:rsidP="00A076EA">
      <w:r>
        <w:separator/>
      </w:r>
    </w:p>
  </w:footnote>
  <w:footnote w:type="continuationSeparator" w:id="0">
    <w:p w14:paraId="580464E3" w14:textId="77777777" w:rsidR="009C071E" w:rsidRDefault="009C071E" w:rsidP="00A076EA">
      <w:r>
        <w:continuationSeparator/>
      </w:r>
    </w:p>
  </w:footnote>
  <w:footnote w:type="continuationNotice" w:id="1">
    <w:p w14:paraId="67F48E01" w14:textId="77777777" w:rsidR="009C071E" w:rsidRDefault="009C071E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 w:rsidTr="005B677F">
      <w:tc>
        <w:tcPr>
          <w:tcW w:w="1843" w:type="dxa"/>
        </w:tcPr>
        <w:p w14:paraId="4C34581D" w14:textId="77777777" w:rsidR="00305620" w:rsidRDefault="00305620" w:rsidP="00305620">
          <w:pPr>
            <w:pStyle w:val="Kopfzeile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Kopfzeile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14WJMWD7F4</w:t>
          </w:r>
        </w:p>
      </w:tc>
    </w:tr>
  </w:tbl>
  <w:p w14:paraId="02CFDC2F" w14:textId="77777777" w:rsidR="00DF7C7F" w:rsidRDefault="00DF7C7F" w:rsidP="00A076E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1164D"/>
    <w:rsid w:val="00024B17"/>
    <w:rsid w:val="00026B5A"/>
    <w:rsid w:val="00034045"/>
    <w:rsid w:val="00046B7D"/>
    <w:rsid w:val="00054CBE"/>
    <w:rsid w:val="00063DD1"/>
    <w:rsid w:val="00065316"/>
    <w:rsid w:val="00067B82"/>
    <w:rsid w:val="00077C58"/>
    <w:rsid w:val="00081B3E"/>
    <w:rsid w:val="00082034"/>
    <w:rsid w:val="00082193"/>
    <w:rsid w:val="00084B6D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20247B"/>
    <w:rsid w:val="00211918"/>
    <w:rsid w:val="002337AD"/>
    <w:rsid w:val="002341F6"/>
    <w:rsid w:val="00244657"/>
    <w:rsid w:val="00261615"/>
    <w:rsid w:val="002634B5"/>
    <w:rsid w:val="00293F09"/>
    <w:rsid w:val="002C580E"/>
    <w:rsid w:val="002D2879"/>
    <w:rsid w:val="002D2F1C"/>
    <w:rsid w:val="002F30EF"/>
    <w:rsid w:val="00301B76"/>
    <w:rsid w:val="00305620"/>
    <w:rsid w:val="00346FED"/>
    <w:rsid w:val="00354CED"/>
    <w:rsid w:val="00372C78"/>
    <w:rsid w:val="003A08D5"/>
    <w:rsid w:val="003A1855"/>
    <w:rsid w:val="003A6209"/>
    <w:rsid w:val="003B774B"/>
    <w:rsid w:val="003C5DEB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37C44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33818"/>
    <w:rsid w:val="00751230"/>
    <w:rsid w:val="0075487A"/>
    <w:rsid w:val="00764EF1"/>
    <w:rsid w:val="007669A9"/>
    <w:rsid w:val="00784ECC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C071E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B1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CE6712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C197A"/>
    <w:rsid w:val="00DE4DED"/>
    <w:rsid w:val="00DF7C7F"/>
    <w:rsid w:val="00E176EC"/>
    <w:rsid w:val="00E24185"/>
    <w:rsid w:val="00E268B7"/>
    <w:rsid w:val="00E52BA2"/>
    <w:rsid w:val="00E56270"/>
    <w:rsid w:val="00E83ECE"/>
    <w:rsid w:val="00EA0252"/>
    <w:rsid w:val="00EA2F80"/>
    <w:rsid w:val="00EC0A58"/>
    <w:rsid w:val="00EC0CFF"/>
    <w:rsid w:val="00ED1583"/>
    <w:rsid w:val="00EE3654"/>
    <w:rsid w:val="00F17B81"/>
    <w:rsid w:val="00F41E92"/>
    <w:rsid w:val="00F431A3"/>
    <w:rsid w:val="00F4551C"/>
    <w:rsid w:val="00F500B5"/>
    <w:rsid w:val="00F8041A"/>
    <w:rsid w:val="00F8542C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A5201EE"/>
  <w15:chartTrackingRefBased/>
  <w15:docId w15:val="{93283691-A26B-4756-9C30-35B7B6BD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076EA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5E4D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4D74"/>
  </w:style>
  <w:style w:type="paragraph" w:styleId="Fuzeile">
    <w:name w:val="footer"/>
    <w:basedOn w:val="Standard"/>
    <w:link w:val="FuzeileZchn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4D74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ellenraster">
    <w:name w:val="Table Grid"/>
    <w:basedOn w:val="NormaleTabelle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elZchn">
    <w:name w:val="Titel Zchn"/>
    <w:basedOn w:val="Absatz-Standardschriftart"/>
    <w:link w:val="Titel"/>
    <w:uiPriority w:val="10"/>
    <w:rsid w:val="00906C12"/>
    <w:rPr>
      <w:rFonts w:ascii="Arial" w:hAnsi="Arial"/>
      <w:b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KeinLeerraum">
    <w:name w:val="No Spacing"/>
    <w:aliases w:val="Kadetten-Korps Basel"/>
    <w:basedOn w:val="Standard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enabsatz">
    <w:name w:val="List Paragraph"/>
    <w:basedOn w:val="Standard"/>
    <w:uiPriority w:val="34"/>
    <w:rsid w:val="00114236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2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</Template>
  <TotalTime>0</TotalTime>
  <Pages>1</Pages>
  <Words>53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Kian Dal Molin</cp:lastModifiedBy>
  <cp:revision>11</cp:revision>
  <cp:lastPrinted>2019-05-31T12:56:00Z</cp:lastPrinted>
  <dcterms:created xsi:type="dcterms:W3CDTF">2026-01-26T16:39:00Z</dcterms:created>
  <dcterms:modified xsi:type="dcterms:W3CDTF">2026-03-07T22:40:00Z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