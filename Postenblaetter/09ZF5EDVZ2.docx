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0E0E51D" w:rsidR="00CD5607" w:rsidRDefault="00C8688A" w:rsidP="007B5B6E">
      <w:pPr>
        <w:pStyle w:val="berschrift1"/>
        <w:spacing w:before="0"/>
      </w:pPr>
      <w:r>
        <w:t>Im Winkel wird die Stablampe in der _____ Hand gehalten</w:t>
      </w:r>
      <w:r w:rsidR="000A309D">
        <w:t>.</w:t>
      </w:r>
    </w:p>
    <w:p w14:paraId="52DB4681" w14:textId="77777777" w:rsidR="000A309D" w:rsidRPr="000A309D" w:rsidRDefault="000A309D" w:rsidP="000A309D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5100E04" w:rsidR="007057CE" w:rsidRPr="00CE1BEF" w:rsidRDefault="00CE1BEF" w:rsidP="007057CE">
      <w:pPr>
        <w:pStyle w:val="berschrift1"/>
        <w:spacing w:before="0"/>
      </w:pPr>
      <w:r w:rsidRPr="00CE1BEF">
        <w:t>Welches ist KEINE Aufgabe d</w:t>
      </w:r>
      <w:r>
        <w:t>es Beifahrers im KKB?</w:t>
      </w:r>
    </w:p>
    <w:p w14:paraId="2319F385" w14:textId="0C0D78FB" w:rsidR="007057CE" w:rsidRPr="00CE1BEF" w:rsidRDefault="000A309D" w:rsidP="007057CE">
      <w:pPr>
        <w:tabs>
          <w:tab w:val="left" w:pos="4871"/>
        </w:tabs>
        <w:spacing w:line="276" w:lineRule="auto"/>
      </w:pPr>
      <w:r w:rsidRPr="00CE1BEF">
        <w:rPr>
          <w:b/>
        </w:rPr>
        <w:t>[  ]</w:t>
      </w:r>
      <w:r w:rsidR="00CE1BEF" w:rsidRPr="00CE1BEF">
        <w:t xml:space="preserve"> Navigieren</w:t>
      </w:r>
      <w:r w:rsidR="007057CE" w:rsidRPr="00CE1BEF">
        <w:tab/>
      </w:r>
      <w:r w:rsidR="007057CE" w:rsidRPr="00CE1BEF">
        <w:tab/>
      </w:r>
      <w:r w:rsidR="007057CE" w:rsidRPr="00CE1BEF">
        <w:tab/>
      </w:r>
      <w:r w:rsidR="007057CE" w:rsidRPr="00CE1BEF">
        <w:tab/>
      </w:r>
      <w:r w:rsidR="007057CE" w:rsidRPr="00CE1BEF">
        <w:tab/>
      </w:r>
      <w:r w:rsidR="007057CE" w:rsidRPr="00CE1BEF">
        <w:tab/>
      </w:r>
      <w:r w:rsidR="007057CE" w:rsidRPr="00CE1BEF">
        <w:tab/>
      </w:r>
      <w:r w:rsidR="007057CE" w:rsidRPr="00CE1BEF">
        <w:tab/>
        <w:t xml:space="preserve"> </w:t>
      </w:r>
      <w:r w:rsidR="00584367">
        <w:t>G</w:t>
      </w:r>
    </w:p>
    <w:p w14:paraId="3359C362" w14:textId="63111D3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CE1BEF">
        <w:t>Funken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84367">
        <w:t>C</w:t>
      </w:r>
    </w:p>
    <w:p w14:paraId="0E5966EC" w14:textId="69AD926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143F05">
        <w:t xml:space="preserve"> Hindernisse zur Seite räumen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84367">
        <w:t>B</w:t>
      </w:r>
    </w:p>
    <w:p w14:paraId="1105AF28" w14:textId="0E6DA4F8" w:rsidR="00143F05" w:rsidRPr="007057CE" w:rsidRDefault="00143F05" w:rsidP="00143F05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584367">
        <w:t xml:space="preserve"> Gelblicht bedienen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84367">
        <w:t>N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5ADF079" w14:textId="3CC9C651" w:rsidR="00D83CF5" w:rsidRPr="00CE1BEF" w:rsidRDefault="00D83CF5" w:rsidP="00D83CF5">
      <w:pPr>
        <w:pStyle w:val="berschrift1"/>
        <w:spacing w:before="0"/>
      </w:pPr>
      <w:r>
        <w:t>In welchem Land liegt der Nullpunkt des Schwei</w:t>
      </w:r>
      <w:r w:rsidR="003631DF">
        <w:t>zer Koordinatensystems</w:t>
      </w:r>
    </w:p>
    <w:p w14:paraId="1CEF2248" w14:textId="07699AFA" w:rsidR="00D83CF5" w:rsidRPr="00CE1BEF" w:rsidRDefault="00D83CF5" w:rsidP="00D83CF5">
      <w:pPr>
        <w:tabs>
          <w:tab w:val="left" w:pos="4871"/>
        </w:tabs>
        <w:spacing w:line="276" w:lineRule="auto"/>
      </w:pPr>
      <w:r w:rsidRPr="00CE1BEF">
        <w:rPr>
          <w:b/>
        </w:rPr>
        <w:t>[  ]</w:t>
      </w:r>
      <w:r w:rsidR="004B7A86">
        <w:t xml:space="preserve"> Deutschland</w:t>
      </w:r>
      <w:r w:rsidRPr="00CE1BEF">
        <w:tab/>
      </w:r>
      <w:r w:rsidRPr="00CE1BEF">
        <w:tab/>
      </w:r>
      <w:r w:rsidRPr="00CE1BEF">
        <w:tab/>
      </w:r>
      <w:r w:rsidRPr="00CE1BEF">
        <w:tab/>
      </w:r>
      <w:r w:rsidRPr="00CE1BEF">
        <w:tab/>
      </w:r>
      <w:r w:rsidRPr="00CE1BEF">
        <w:tab/>
      </w:r>
      <w:r w:rsidRPr="00CE1BEF">
        <w:tab/>
      </w:r>
      <w:r w:rsidRPr="00CE1BEF">
        <w:tab/>
        <w:t xml:space="preserve"> </w:t>
      </w:r>
      <w:r w:rsidR="006B5E34">
        <w:t>V</w:t>
      </w:r>
    </w:p>
    <w:p w14:paraId="1D02F335" w14:textId="2354DC02" w:rsidR="00D83CF5" w:rsidRPr="007057CE" w:rsidRDefault="00D83CF5" w:rsidP="00D83CF5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4B7A86">
        <w:t>Frankreich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B5E34">
        <w:t>Q</w:t>
      </w:r>
    </w:p>
    <w:p w14:paraId="153903EF" w14:textId="16B8392E" w:rsidR="00D83CF5" w:rsidRPr="007057CE" w:rsidRDefault="00D83CF5" w:rsidP="00D83CF5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>
        <w:t xml:space="preserve"> </w:t>
      </w:r>
      <w:r w:rsidR="004B7A86">
        <w:t>Östereich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B5E34">
        <w:t>R</w:t>
      </w:r>
    </w:p>
    <w:p w14:paraId="4758ACD5" w14:textId="143FF3F0" w:rsidR="00D83CF5" w:rsidRPr="007057CE" w:rsidRDefault="00D83CF5" w:rsidP="00D83CF5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4B7A86">
        <w:t xml:space="preserve"> Lichtenstein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B5E34">
        <w:t>P</w:t>
      </w:r>
    </w:p>
    <w:p w14:paraId="2E23923D" w14:textId="77777777" w:rsidR="00D83CF5" w:rsidRPr="007057CE" w:rsidRDefault="00D83CF5" w:rsidP="007057CE">
      <w:pPr>
        <w:tabs>
          <w:tab w:val="left" w:pos="4871"/>
        </w:tabs>
        <w:spacing w:line="480" w:lineRule="auto"/>
      </w:pPr>
    </w:p>
    <w:sectPr w:rsidR="00D83CF5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F36F" w14:textId="77777777" w:rsidR="00776888" w:rsidRDefault="00776888" w:rsidP="00A076EA">
      <w:r>
        <w:separator/>
      </w:r>
    </w:p>
  </w:endnote>
  <w:endnote w:type="continuationSeparator" w:id="0">
    <w:p w14:paraId="53E37061" w14:textId="77777777" w:rsidR="00776888" w:rsidRDefault="00776888" w:rsidP="00A076EA">
      <w:r>
        <w:continuationSeparator/>
      </w:r>
    </w:p>
  </w:endnote>
  <w:endnote w:type="continuationNotice" w:id="1">
    <w:p w14:paraId="5E7B9AF8" w14:textId="77777777" w:rsidR="00776888" w:rsidRDefault="0077688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7E5917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B7A86">
      <w:rPr>
        <w:noProof/>
      </w:rPr>
      <w:t>15.02.2026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394C" w14:textId="77777777" w:rsidR="00776888" w:rsidRDefault="00776888" w:rsidP="00A076EA">
      <w:r>
        <w:separator/>
      </w:r>
    </w:p>
  </w:footnote>
  <w:footnote w:type="continuationSeparator" w:id="0">
    <w:p w14:paraId="3DAB805B" w14:textId="77777777" w:rsidR="00776888" w:rsidRDefault="00776888" w:rsidP="00A076EA">
      <w:r>
        <w:continuationSeparator/>
      </w:r>
    </w:p>
  </w:footnote>
  <w:footnote w:type="continuationNotice" w:id="1">
    <w:p w14:paraId="6CAB4639" w14:textId="77777777" w:rsidR="00776888" w:rsidRDefault="0077688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09ZF5EDVZ2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A309D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3F05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B2920"/>
    <w:rsid w:val="002C580E"/>
    <w:rsid w:val="002D2879"/>
    <w:rsid w:val="002D2F1C"/>
    <w:rsid w:val="002F30EF"/>
    <w:rsid w:val="00301B76"/>
    <w:rsid w:val="00305620"/>
    <w:rsid w:val="00346FED"/>
    <w:rsid w:val="00354CED"/>
    <w:rsid w:val="003631DF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B7A86"/>
    <w:rsid w:val="004E2895"/>
    <w:rsid w:val="00511E3F"/>
    <w:rsid w:val="00512E35"/>
    <w:rsid w:val="00514B69"/>
    <w:rsid w:val="0052678F"/>
    <w:rsid w:val="005274B8"/>
    <w:rsid w:val="005413EF"/>
    <w:rsid w:val="005478A8"/>
    <w:rsid w:val="00584367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5E34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76888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8688A"/>
    <w:rsid w:val="00C925B2"/>
    <w:rsid w:val="00CA7AE3"/>
    <w:rsid w:val="00CB06D0"/>
    <w:rsid w:val="00CB6FF0"/>
    <w:rsid w:val="00CC5EE9"/>
    <w:rsid w:val="00CD1EF9"/>
    <w:rsid w:val="00CD5607"/>
    <w:rsid w:val="00CD7D77"/>
    <w:rsid w:val="00CE1BEF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83CF5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83CF5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67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