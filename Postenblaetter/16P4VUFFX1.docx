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A750" w14:textId="76342371" w:rsidR="002D3281" w:rsidRDefault="002D3281" w:rsidP="002D3281">
      <w:pPr>
        <w:pStyle w:val="berschrift1"/>
        <w:spacing w:before="0"/>
      </w:pPr>
      <w:r>
        <w:t>Welches Schild ist das?</w:t>
      </w:r>
    </w:p>
    <w:p w14:paraId="1B341239" w14:textId="7E6F84F5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71BA3DC2" w14:textId="08A12D2A" w:rsidR="002D3281" w:rsidRDefault="002D3281" w:rsidP="007057CE">
      <w:pPr>
        <w:tabs>
          <w:tab w:val="left" w:pos="4871"/>
        </w:tabs>
        <w:spacing w:line="480" w:lineRule="auto"/>
      </w:pPr>
      <w:r w:rsidRPr="002D3281">
        <w:drawing>
          <wp:inline distT="0" distB="0" distL="0" distR="0" wp14:anchorId="2A4E5FC1" wp14:editId="5D2309CA">
            <wp:extent cx="1330872" cy="1035698"/>
            <wp:effectExtent l="0" t="0" r="3175" b="0"/>
            <wp:docPr id="13530599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59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2748" cy="104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013B" w14:textId="75813A6A" w:rsidR="007057CE" w:rsidRPr="00AA01B1" w:rsidRDefault="00E038D9" w:rsidP="007057CE">
      <w:pPr>
        <w:pStyle w:val="berschrift1"/>
        <w:spacing w:before="0"/>
      </w:pPr>
      <w:r>
        <w:t>Welche Signatur ist das?</w:t>
      </w:r>
    </w:p>
    <w:p w14:paraId="344F6B9A" w14:textId="5992A62B" w:rsidR="00E038D9" w:rsidRDefault="00E038D9" w:rsidP="007057CE">
      <w:pPr>
        <w:tabs>
          <w:tab w:val="left" w:pos="4871"/>
        </w:tabs>
        <w:spacing w:line="276" w:lineRule="auto"/>
        <w:rPr>
          <w:b/>
        </w:rPr>
      </w:pPr>
      <w:r w:rsidRPr="00E038D9">
        <w:rPr>
          <w:b/>
        </w:rPr>
        <w:drawing>
          <wp:inline distT="0" distB="0" distL="0" distR="0" wp14:anchorId="69FDAB97" wp14:editId="57E5C552">
            <wp:extent cx="1302981" cy="1104320"/>
            <wp:effectExtent l="0" t="0" r="0" b="635"/>
            <wp:docPr id="6912321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2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3707" cy="111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F385" w14:textId="4C556079" w:rsidR="007057CE" w:rsidRPr="007057CE" w:rsidRDefault="00E038D9" w:rsidP="007057CE">
      <w:pPr>
        <w:tabs>
          <w:tab w:val="left" w:pos="4871"/>
        </w:tabs>
        <w:spacing w:line="276" w:lineRule="auto"/>
      </w:pPr>
      <w:r>
        <w:rPr>
          <w:b/>
        </w:rPr>
        <w:t>Haus</w:t>
      </w:r>
      <w:r w:rsidR="007057CE" w:rsidRPr="007057CE">
        <w:t xml:space="preserve"> </w:t>
      </w:r>
      <w:r w:rsidR="00F8542C">
        <w:t xml:space="preserve">Antwort </w:t>
      </w:r>
      <w:r w:rsidR="0099173F">
        <w:t>H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99173F">
        <w:t>H</w:t>
      </w:r>
    </w:p>
    <w:p w14:paraId="3359C362" w14:textId="5E378DBE" w:rsidR="007057CE" w:rsidRPr="007057CE" w:rsidRDefault="0099173F" w:rsidP="007057CE">
      <w:pPr>
        <w:tabs>
          <w:tab w:val="left" w:pos="4871"/>
        </w:tabs>
        <w:spacing w:line="276" w:lineRule="auto"/>
      </w:pPr>
      <w:r>
        <w:rPr>
          <w:b/>
        </w:rPr>
        <w:t>Ruine</w:t>
      </w:r>
      <w:r w:rsidR="007057CE" w:rsidRPr="007057CE">
        <w:t xml:space="preserve"> </w:t>
      </w:r>
      <w:r w:rsidR="00F8542C">
        <w:t xml:space="preserve">Antwort </w:t>
      </w:r>
      <w:r>
        <w:t>R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R</w:t>
      </w:r>
    </w:p>
    <w:p w14:paraId="0E5966EC" w14:textId="53F89B3F" w:rsidR="007057CE" w:rsidRPr="007057CE" w:rsidRDefault="0099173F" w:rsidP="007057CE">
      <w:pPr>
        <w:tabs>
          <w:tab w:val="left" w:pos="4871"/>
        </w:tabs>
        <w:spacing w:line="276" w:lineRule="auto"/>
      </w:pPr>
      <w:r>
        <w:rPr>
          <w:b/>
        </w:rPr>
        <w:t>Turm</w:t>
      </w:r>
      <w:r w:rsidR="007057CE" w:rsidRPr="007057CE">
        <w:t xml:space="preserve"> </w:t>
      </w:r>
      <w:r w:rsidR="00F8542C">
        <w:t xml:space="preserve">Antwort </w:t>
      </w:r>
      <w:r>
        <w:t>T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T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708D5FA5" w14:textId="77777777" w:rsidR="00C15374" w:rsidRDefault="00C15374" w:rsidP="00C15374">
      <w:pPr>
        <w:pStyle w:val="berschrift1"/>
        <w:spacing w:before="0"/>
      </w:pPr>
      <w:r>
        <w:t>Welches Schild ist das?</w:t>
      </w:r>
    </w:p>
    <w:p w14:paraId="46EBF2FE" w14:textId="77777777" w:rsidR="00C15374" w:rsidRDefault="00C15374" w:rsidP="00C15374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7ED1422B" w14:textId="5C638A41" w:rsidR="00C15374" w:rsidRPr="007057CE" w:rsidRDefault="00C15374" w:rsidP="007057CE">
      <w:pPr>
        <w:tabs>
          <w:tab w:val="left" w:pos="4871"/>
        </w:tabs>
        <w:spacing w:line="480" w:lineRule="auto"/>
      </w:pPr>
      <w:r w:rsidRPr="00C15374">
        <w:drawing>
          <wp:inline distT="0" distB="0" distL="0" distR="0" wp14:anchorId="71BBD27A" wp14:editId="140FF792">
            <wp:extent cx="1231057" cy="1090810"/>
            <wp:effectExtent l="0" t="0" r="7620" b="0"/>
            <wp:docPr id="5164546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54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3754" cy="110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374" w:rsidRPr="007057CE" w:rsidSect="00B8268F">
      <w:headerReference w:type="default" r:id="rId14"/>
      <w:footerReference w:type="default" r:id="rId15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F34DF" w14:textId="77777777" w:rsidR="0054588C" w:rsidRDefault="0054588C" w:rsidP="00A076EA">
      <w:r>
        <w:separator/>
      </w:r>
    </w:p>
  </w:endnote>
  <w:endnote w:type="continuationSeparator" w:id="0">
    <w:p w14:paraId="1E60AAA2" w14:textId="77777777" w:rsidR="0054588C" w:rsidRDefault="0054588C" w:rsidP="00A076EA">
      <w:r>
        <w:continuationSeparator/>
      </w:r>
    </w:p>
  </w:endnote>
  <w:endnote w:type="continuationNotice" w:id="1">
    <w:p w14:paraId="0416F3A8" w14:textId="77777777" w:rsidR="0054588C" w:rsidRDefault="0054588C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64AE9671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07219D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6A434" w14:textId="77777777" w:rsidR="0054588C" w:rsidRDefault="0054588C" w:rsidP="00A076EA">
      <w:r>
        <w:separator/>
      </w:r>
    </w:p>
  </w:footnote>
  <w:footnote w:type="continuationSeparator" w:id="0">
    <w:p w14:paraId="53A7C8F4" w14:textId="77777777" w:rsidR="0054588C" w:rsidRDefault="0054588C" w:rsidP="00A076EA">
      <w:r>
        <w:continuationSeparator/>
      </w:r>
    </w:p>
  </w:footnote>
  <w:footnote w:type="continuationNotice" w:id="1">
    <w:p w14:paraId="1777C741" w14:textId="77777777" w:rsidR="0054588C" w:rsidRDefault="0054588C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16P4VUFFX1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066A"/>
    <w:rsid w:val="0007219D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D3281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588C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173F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537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038D9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43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9</cp:revision>
  <cp:lastPrinted>2019-05-31T12:56:00Z</cp:lastPrinted>
  <dcterms:created xsi:type="dcterms:W3CDTF">2026-01-26T16:39:00Z</dcterms:created>
  <dcterms:modified xsi:type="dcterms:W3CDTF">2026-03-07T21:45:00Z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