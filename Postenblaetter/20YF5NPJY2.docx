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3FC34FAB" w:rsidR="00CD5607" w:rsidRPr="00A076EA" w:rsidRDefault="007A6838" w:rsidP="007B5B6E">
      <w:pPr>
        <w:pStyle w:val="berschrift1"/>
        <w:spacing w:before="0"/>
      </w:pPr>
      <w:r>
        <w:t>Welche Park</w:t>
      </w:r>
      <w:r w:rsidR="00971A02">
        <w:t>f</w:t>
      </w:r>
      <w:r>
        <w:t>ormation</w:t>
      </w:r>
      <w:r w:rsidR="00971A02">
        <w:t xml:space="preserve"> </w:t>
      </w:r>
      <w:r w:rsidR="00B43709">
        <w:t>ist abgebildet?</w:t>
      </w:r>
    </w:p>
    <w:p w14:paraId="0E310B52" w14:textId="77777777" w:rsidR="008C3D8A" w:rsidRDefault="008C3D8A" w:rsidP="007057CE">
      <w:pPr>
        <w:tabs>
          <w:tab w:val="left" w:pos="4871"/>
        </w:tabs>
        <w:spacing w:line="480" w:lineRule="auto"/>
      </w:pPr>
    </w:p>
    <w:p w14:paraId="1B341239" w14:textId="38C58FF9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6237DABE" w14:textId="061AA4A0" w:rsidR="00B43709" w:rsidRDefault="008C3D8A" w:rsidP="007057CE">
      <w:pPr>
        <w:tabs>
          <w:tab w:val="left" w:pos="4871"/>
        </w:tabs>
        <w:spacing w:line="480" w:lineRule="auto"/>
      </w:pPr>
      <w:r w:rsidRPr="008C3D8A">
        <w:drawing>
          <wp:inline distT="0" distB="0" distL="0" distR="0" wp14:anchorId="472A377C" wp14:editId="79F0F89D">
            <wp:extent cx="1436914" cy="1674495"/>
            <wp:effectExtent l="0" t="0" r="0" b="1905"/>
            <wp:docPr id="21051850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85044" name=""/>
                    <pic:cNvPicPr/>
                  </pic:nvPicPr>
                  <pic:blipFill rotWithShape="1">
                    <a:blip r:embed="rId11"/>
                    <a:srcRect r="39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488" cy="1705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6013B" w14:textId="04D347A0" w:rsidR="007057CE" w:rsidRPr="00AA01B1" w:rsidRDefault="000E1838" w:rsidP="007057CE">
      <w:pPr>
        <w:pStyle w:val="berschrift1"/>
        <w:spacing w:before="0"/>
      </w:pPr>
      <w:r>
        <w:t xml:space="preserve">Wie nennt sich die korrekte </w:t>
      </w:r>
      <w:r w:rsidR="003D3D4C">
        <w:t>Ausrichtung dieser geraden Doppelreihe?</w:t>
      </w:r>
    </w:p>
    <w:p w14:paraId="2319F385" w14:textId="6B7A63C9" w:rsidR="007057CE" w:rsidRPr="007057CE" w:rsidRDefault="00002396" w:rsidP="007057CE">
      <w:pPr>
        <w:tabs>
          <w:tab w:val="left" w:pos="4871"/>
        </w:tabs>
        <w:spacing w:line="276" w:lineRule="auto"/>
      </w:pPr>
      <w:r>
        <w:rPr>
          <w:b/>
        </w:rPr>
        <w:t>Zueinander</w:t>
      </w:r>
      <w:r w:rsidR="007057CE" w:rsidRPr="007057CE">
        <w:t xml:space="preserve"> </w:t>
      </w:r>
      <w:r w:rsidR="00F8542C">
        <w:t xml:space="preserve">Antwort </w:t>
      </w:r>
      <w:r>
        <w:t>Z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Z</w:t>
      </w:r>
    </w:p>
    <w:p w14:paraId="3359C362" w14:textId="77668A0B" w:rsidR="007057CE" w:rsidRPr="007057CE" w:rsidRDefault="00AF441B" w:rsidP="007057CE">
      <w:pPr>
        <w:tabs>
          <w:tab w:val="left" w:pos="4871"/>
        </w:tabs>
        <w:spacing w:line="276" w:lineRule="auto"/>
      </w:pPr>
      <w:r>
        <w:rPr>
          <w:b/>
        </w:rPr>
        <w:t>Vis-à-vis</w:t>
      </w:r>
      <w:r w:rsidR="007057CE" w:rsidRPr="007057CE">
        <w:t xml:space="preserve"> </w:t>
      </w:r>
      <w:r w:rsidR="00F8542C">
        <w:t xml:space="preserve">Antwort </w:t>
      </w:r>
      <w:r w:rsidR="00002396">
        <w:t>V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002396">
        <w:t>V</w:t>
      </w:r>
    </w:p>
    <w:p w14:paraId="0E5966EC" w14:textId="03B75224" w:rsidR="007057CE" w:rsidRPr="007057CE" w:rsidRDefault="00AF441B" w:rsidP="007057CE">
      <w:pPr>
        <w:tabs>
          <w:tab w:val="left" w:pos="4871"/>
        </w:tabs>
        <w:spacing w:line="276" w:lineRule="auto"/>
      </w:pPr>
      <w:r>
        <w:rPr>
          <w:b/>
        </w:rPr>
        <w:t>Front zu Front</w:t>
      </w:r>
      <w:r w:rsidR="007057CE" w:rsidRPr="007057CE">
        <w:t xml:space="preserve"> </w:t>
      </w:r>
      <w:r w:rsidR="00F8542C">
        <w:t xml:space="preserve">Antwort </w:t>
      </w:r>
      <w:r w:rsidR="00002396">
        <w:t>F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002396">
        <w:t>F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279D3B8F" w14:textId="0CCA215A" w:rsidR="000E1838" w:rsidRDefault="000E1838" w:rsidP="007057CE">
      <w:pPr>
        <w:tabs>
          <w:tab w:val="left" w:pos="4871"/>
        </w:tabs>
        <w:spacing w:line="480" w:lineRule="auto"/>
      </w:pPr>
      <w:r w:rsidRPr="000E1838">
        <w:drawing>
          <wp:inline distT="0" distB="0" distL="0" distR="0" wp14:anchorId="416E4094" wp14:editId="0075E0C9">
            <wp:extent cx="1057469" cy="1948350"/>
            <wp:effectExtent l="0" t="0" r="9525" b="0"/>
            <wp:docPr id="22555371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53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4990" cy="196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0509" w14:textId="0930BC06" w:rsidR="005D0B93" w:rsidRPr="00A076EA" w:rsidRDefault="005D0B93" w:rsidP="005D0B93">
      <w:pPr>
        <w:pStyle w:val="berschrift1"/>
        <w:spacing w:before="0"/>
      </w:pPr>
      <w:r>
        <w:t>Wie viele Pins dürfen maximal am Bèret befestigt werden?</w:t>
      </w:r>
    </w:p>
    <w:p w14:paraId="6C1A1ABC" w14:textId="77777777" w:rsidR="005D0B93" w:rsidRDefault="005D0B93" w:rsidP="005D0B93">
      <w:pPr>
        <w:tabs>
          <w:tab w:val="left" w:pos="4871"/>
        </w:tabs>
        <w:spacing w:line="480" w:lineRule="auto"/>
      </w:pPr>
    </w:p>
    <w:p w14:paraId="408090DD" w14:textId="77777777" w:rsidR="005D0B93" w:rsidRDefault="005D0B93" w:rsidP="005D0B93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336CB70C" w14:textId="7977671F" w:rsidR="005D0B93" w:rsidRPr="007057CE" w:rsidRDefault="005D0B93" w:rsidP="007057CE">
      <w:pPr>
        <w:tabs>
          <w:tab w:val="left" w:pos="4871"/>
        </w:tabs>
        <w:spacing w:line="480" w:lineRule="auto"/>
      </w:pPr>
    </w:p>
    <w:sectPr w:rsidR="005D0B93" w:rsidRPr="007057CE" w:rsidSect="00B8268F">
      <w:headerReference w:type="default" r:id="rId13"/>
      <w:footerReference w:type="default" r:id="rId14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5B996" w14:textId="77777777" w:rsidR="00BB7F8C" w:rsidRDefault="00BB7F8C" w:rsidP="00A076EA">
      <w:r>
        <w:separator/>
      </w:r>
    </w:p>
  </w:endnote>
  <w:endnote w:type="continuationSeparator" w:id="0">
    <w:p w14:paraId="51DC3483" w14:textId="77777777" w:rsidR="00BB7F8C" w:rsidRDefault="00BB7F8C" w:rsidP="00A076EA">
      <w:r>
        <w:continuationSeparator/>
      </w:r>
    </w:p>
  </w:endnote>
  <w:endnote w:type="continuationNotice" w:id="1">
    <w:p w14:paraId="6DAB42AA" w14:textId="77777777" w:rsidR="00BB7F8C" w:rsidRDefault="00BB7F8C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718C8C38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7A6838">
      <w:rPr>
        <w:noProof/>
      </w:rPr>
      <w:t>05.03.2026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A0FAC" w14:textId="77777777" w:rsidR="00BB7F8C" w:rsidRDefault="00BB7F8C" w:rsidP="00A076EA">
      <w:r>
        <w:separator/>
      </w:r>
    </w:p>
  </w:footnote>
  <w:footnote w:type="continuationSeparator" w:id="0">
    <w:p w14:paraId="08F78959" w14:textId="77777777" w:rsidR="00BB7F8C" w:rsidRDefault="00BB7F8C" w:rsidP="00A076EA">
      <w:r>
        <w:continuationSeparator/>
      </w:r>
    </w:p>
  </w:footnote>
  <w:footnote w:type="continuationNotice" w:id="1">
    <w:p w14:paraId="523D2F75" w14:textId="77777777" w:rsidR="00BB7F8C" w:rsidRDefault="00BB7F8C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20YF5NPJY2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02396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E1838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B0D70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3D4C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36289"/>
    <w:rsid w:val="005413EF"/>
    <w:rsid w:val="005478A8"/>
    <w:rsid w:val="005A0DA4"/>
    <w:rsid w:val="005B0498"/>
    <w:rsid w:val="005D0B93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A6838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3D8A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71A02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41B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43709"/>
    <w:rsid w:val="00B54FED"/>
    <w:rsid w:val="00B557E7"/>
    <w:rsid w:val="00B76673"/>
    <w:rsid w:val="00B8268F"/>
    <w:rsid w:val="00B85566"/>
    <w:rsid w:val="00B911C1"/>
    <w:rsid w:val="00BA71A5"/>
    <w:rsid w:val="00BB6EC0"/>
    <w:rsid w:val="00BB7F8C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58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15</cp:revision>
  <cp:lastPrinted>2019-05-31T12:56:00Z</cp:lastPrinted>
  <dcterms:created xsi:type="dcterms:W3CDTF">2026-01-26T16:39:00Z</dcterms:created>
  <dcterms:modified xsi:type="dcterms:W3CDTF">2026-03-05T19:36:00Z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