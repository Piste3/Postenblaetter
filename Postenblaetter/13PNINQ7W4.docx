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9513C1F" w:rsidR="00CD5607" w:rsidRPr="00A076EA" w:rsidRDefault="0009744E" w:rsidP="007B5B6E">
      <w:pPr>
        <w:pStyle w:val="berschrift1"/>
        <w:spacing w:before="0"/>
      </w:pPr>
      <w:r>
        <w:t>Wie viele Arten von Blutzellen haben wir?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1AAC5FFC" w:rsidR="007057CE" w:rsidRPr="00AA01B1" w:rsidRDefault="00461957" w:rsidP="007057CE">
      <w:pPr>
        <w:pStyle w:val="berschrift1"/>
        <w:spacing w:before="0"/>
      </w:pPr>
      <w:r>
        <w:t>Wie entsteht der Ana</w:t>
      </w:r>
      <w:r w:rsidR="00D52E24">
        <w:t>phylaktische Schock</w:t>
      </w:r>
    </w:p>
    <w:p w14:paraId="2319F385" w14:textId="41854841" w:rsidR="007057CE" w:rsidRPr="007057CE" w:rsidRDefault="00D52E24" w:rsidP="007057CE">
      <w:pPr>
        <w:tabs>
          <w:tab w:val="left" w:pos="4871"/>
        </w:tabs>
        <w:spacing w:line="276" w:lineRule="auto"/>
      </w:pPr>
      <w:r>
        <w:rPr>
          <w:b/>
        </w:rPr>
        <w:t>Er ist eine Krankheit</w:t>
      </w:r>
      <w:r w:rsidR="007057CE" w:rsidRPr="007057CE">
        <w:t xml:space="preserve"> </w:t>
      </w:r>
      <w:r w:rsidR="00F8542C">
        <w:t xml:space="preserve">Antwort </w:t>
      </w:r>
      <w:r>
        <w:t>K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243FD3">
        <w:t>K</w:t>
      </w:r>
    </w:p>
    <w:p w14:paraId="3359C362" w14:textId="476DE13C" w:rsidR="007057CE" w:rsidRPr="007057CE" w:rsidRDefault="00D52E24" w:rsidP="007057CE">
      <w:pPr>
        <w:tabs>
          <w:tab w:val="left" w:pos="4871"/>
        </w:tabs>
        <w:spacing w:line="276" w:lineRule="auto"/>
      </w:pPr>
      <w:r>
        <w:rPr>
          <w:b/>
        </w:rPr>
        <w:t>Er ist eine Allergische Reaktion</w:t>
      </w:r>
      <w:r w:rsidR="007057CE" w:rsidRPr="007057CE">
        <w:t xml:space="preserve"> </w:t>
      </w:r>
      <w:r w:rsidR="00F8542C">
        <w:t xml:space="preserve">Antwort </w:t>
      </w:r>
      <w:r>
        <w:t>R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243FD3">
        <w:t>R</w:t>
      </w:r>
    </w:p>
    <w:p w14:paraId="0E5966EC" w14:textId="00CF0FBE" w:rsidR="007057CE" w:rsidRPr="007057CE" w:rsidRDefault="00D52E24" w:rsidP="007057CE">
      <w:pPr>
        <w:tabs>
          <w:tab w:val="left" w:pos="4871"/>
        </w:tabs>
        <w:spacing w:line="276" w:lineRule="auto"/>
      </w:pPr>
      <w:r>
        <w:rPr>
          <w:b/>
        </w:rPr>
        <w:t xml:space="preserve">Er </w:t>
      </w:r>
      <w:r w:rsidR="00243FD3">
        <w:rPr>
          <w:b/>
        </w:rPr>
        <w:t>ist zufällig</w:t>
      </w:r>
      <w:r w:rsidR="007057CE" w:rsidRPr="007057CE">
        <w:t xml:space="preserve"> </w:t>
      </w:r>
      <w:r w:rsidR="00F8542C">
        <w:t xml:space="preserve">Antwort </w:t>
      </w:r>
      <w:r w:rsidR="00243FD3">
        <w:t>Z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243FD3">
        <w:t>Z</w:t>
      </w:r>
    </w:p>
    <w:p w14:paraId="7B3BD283" w14:textId="74A073CB" w:rsidR="007057CE" w:rsidRDefault="007057CE" w:rsidP="007057CE">
      <w:pPr>
        <w:tabs>
          <w:tab w:val="left" w:pos="4871"/>
        </w:tabs>
        <w:spacing w:line="480" w:lineRule="auto"/>
      </w:pPr>
    </w:p>
    <w:p w14:paraId="138C00EE" w14:textId="086EF321" w:rsidR="00243FD3" w:rsidRPr="00A076EA" w:rsidRDefault="00FD04F2" w:rsidP="00243FD3">
      <w:pPr>
        <w:pStyle w:val="berschrift1"/>
        <w:spacing w:before="0"/>
      </w:pPr>
      <w:r>
        <w:t>Google Maps macht es automatisch, mit der Karte machen wir es von Hand. Was ist gemeint?</w:t>
      </w:r>
    </w:p>
    <w:p w14:paraId="7D0C60EE" w14:textId="77777777" w:rsidR="00243FD3" w:rsidRDefault="00243FD3" w:rsidP="00243FD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A2DA127" w14:textId="77777777" w:rsidR="00243FD3" w:rsidRPr="007057CE" w:rsidRDefault="00243FD3" w:rsidP="007057CE">
      <w:pPr>
        <w:tabs>
          <w:tab w:val="left" w:pos="4871"/>
        </w:tabs>
        <w:spacing w:line="480" w:lineRule="auto"/>
      </w:pPr>
    </w:p>
    <w:sectPr w:rsidR="00243FD3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266C" w14:textId="77777777" w:rsidR="003F19A5" w:rsidRDefault="003F19A5" w:rsidP="00A076EA">
      <w:r>
        <w:separator/>
      </w:r>
    </w:p>
  </w:endnote>
  <w:endnote w:type="continuationSeparator" w:id="0">
    <w:p w14:paraId="4E766B65" w14:textId="77777777" w:rsidR="003F19A5" w:rsidRDefault="003F19A5" w:rsidP="00A076EA">
      <w:r>
        <w:continuationSeparator/>
      </w:r>
    </w:p>
  </w:endnote>
  <w:endnote w:type="continuationNotice" w:id="1">
    <w:p w14:paraId="77A72DD8" w14:textId="77777777" w:rsidR="003F19A5" w:rsidRDefault="003F19A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364A30C9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09744E">
      <w:rPr>
        <w:noProof/>
      </w:rPr>
      <w:t>08.03.2026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CAA74" w14:textId="77777777" w:rsidR="003F19A5" w:rsidRDefault="003F19A5" w:rsidP="00A076EA">
      <w:r>
        <w:separator/>
      </w:r>
    </w:p>
  </w:footnote>
  <w:footnote w:type="continuationSeparator" w:id="0">
    <w:p w14:paraId="5481BB9C" w14:textId="77777777" w:rsidR="003F19A5" w:rsidRDefault="003F19A5" w:rsidP="00A076EA">
      <w:r>
        <w:continuationSeparator/>
      </w:r>
    </w:p>
  </w:footnote>
  <w:footnote w:type="continuationNotice" w:id="1">
    <w:p w14:paraId="7EE16BF9" w14:textId="77777777" w:rsidR="003F19A5" w:rsidRDefault="003F19A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13PNINQ7W4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9744E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3FD3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3F19A5"/>
    <w:rsid w:val="00403A90"/>
    <w:rsid w:val="00410BE1"/>
    <w:rsid w:val="00413151"/>
    <w:rsid w:val="0043052F"/>
    <w:rsid w:val="00433FCC"/>
    <w:rsid w:val="004528B5"/>
    <w:rsid w:val="00461957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580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2E24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04F2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63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9</cp:revision>
  <cp:lastPrinted>2019-05-31T12:56:00Z</cp:lastPrinted>
  <dcterms:created xsi:type="dcterms:W3CDTF">2026-01-26T16:39:00Z</dcterms:created>
  <dcterms:modified xsi:type="dcterms:W3CDTF">2026-03-08T21:57:00Z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