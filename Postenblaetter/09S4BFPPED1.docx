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9A1A8CE" w:rsidR="00CD5607" w:rsidRDefault="00A61B41" w:rsidP="007B5B6E">
      <w:pPr>
        <w:pStyle w:val="berschrift1"/>
        <w:spacing w:before="0"/>
      </w:pPr>
      <w:r>
        <w:t>Welcher General begann in die Schweiz zu vermessen.</w:t>
      </w:r>
    </w:p>
    <w:p w14:paraId="043560E7" w14:textId="77777777" w:rsidR="005D072A" w:rsidRPr="005D072A" w:rsidRDefault="005D072A" w:rsidP="005D072A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8E80BD0" w:rsidR="007057CE" w:rsidRPr="00AA01B1" w:rsidRDefault="007246F2" w:rsidP="007057CE">
      <w:pPr>
        <w:pStyle w:val="berschrift1"/>
        <w:spacing w:before="0"/>
      </w:pPr>
      <w:r>
        <w:t>Welchen Massstab hat in der Schweiz die grüne Karte?</w:t>
      </w:r>
    </w:p>
    <w:p w14:paraId="2319F385" w14:textId="0A29CF41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="007246F2">
        <w:rPr>
          <w:b/>
        </w:rPr>
        <w:t xml:space="preserve"> </w:t>
      </w:r>
      <w:r w:rsidR="007246F2">
        <w:t>1:25’000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14D1F">
        <w:t>R</w:t>
      </w:r>
    </w:p>
    <w:p w14:paraId="3359C362" w14:textId="11087381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3E3E1F">
        <w:t>1:50’000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14D1F">
        <w:t>X</w:t>
      </w:r>
    </w:p>
    <w:p w14:paraId="0E5966EC" w14:textId="21C66AA6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3E3E1F">
        <w:t>1:100’000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14D1F">
        <w:t>A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9DCA9E2" w14:textId="50116BFF" w:rsidR="00B92D79" w:rsidRPr="00AA01B1" w:rsidRDefault="00B92D79" w:rsidP="00B92D79">
      <w:pPr>
        <w:pStyle w:val="berschrift1"/>
        <w:spacing w:before="0"/>
      </w:pPr>
      <w:r>
        <w:t>Wie lauten d</w:t>
      </w:r>
      <w:r w:rsidR="007B4E19">
        <w:t>ie</w:t>
      </w:r>
      <w:r>
        <w:t xml:space="preserve"> Koordinaten des Referenzpunkts </w:t>
      </w:r>
      <w:proofErr w:type="spellStart"/>
      <w:r w:rsidR="007B4E19">
        <w:t>schweizer</w:t>
      </w:r>
      <w:proofErr w:type="spellEnd"/>
      <w:r w:rsidR="007B4E19">
        <w:t xml:space="preserve"> Karten?</w:t>
      </w:r>
    </w:p>
    <w:p w14:paraId="116E11AB" w14:textId="67D6B793" w:rsidR="00B92D79" w:rsidRPr="000F6D77" w:rsidRDefault="00B92D79" w:rsidP="00B92D79">
      <w:pPr>
        <w:tabs>
          <w:tab w:val="left" w:pos="4871"/>
        </w:tabs>
        <w:spacing w:line="276" w:lineRule="auto"/>
        <w:rPr>
          <w:lang w:val="fr-CH"/>
        </w:rPr>
      </w:pPr>
      <w:proofErr w:type="gramStart"/>
      <w:r w:rsidRPr="000F6D77">
        <w:rPr>
          <w:b/>
          <w:lang w:val="fr-CH"/>
        </w:rPr>
        <w:t>[  ]</w:t>
      </w:r>
      <w:proofErr w:type="gramEnd"/>
      <w:r w:rsidRPr="000F6D77">
        <w:rPr>
          <w:b/>
          <w:lang w:val="fr-CH"/>
        </w:rPr>
        <w:t xml:space="preserve"> </w:t>
      </w:r>
      <w:r w:rsidR="00EE3700" w:rsidRPr="000F6D77">
        <w:rPr>
          <w:lang w:val="fr-CH"/>
        </w:rPr>
        <w:t>2'500'000, 1'250’000</w:t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  <w:t xml:space="preserve"> </w:t>
      </w:r>
      <w:r w:rsidR="000F6D77">
        <w:rPr>
          <w:lang w:val="fr-CH"/>
        </w:rPr>
        <w:t>R</w:t>
      </w:r>
    </w:p>
    <w:p w14:paraId="46A87EB0" w14:textId="77CA306B" w:rsidR="00B92D79" w:rsidRPr="000F6D77" w:rsidRDefault="00B92D79" w:rsidP="00B92D79">
      <w:pPr>
        <w:tabs>
          <w:tab w:val="left" w:pos="4871"/>
        </w:tabs>
        <w:spacing w:line="276" w:lineRule="auto"/>
        <w:rPr>
          <w:lang w:val="fr-CH"/>
        </w:rPr>
      </w:pPr>
      <w:proofErr w:type="gramStart"/>
      <w:r w:rsidRPr="000F6D77">
        <w:rPr>
          <w:b/>
          <w:lang w:val="fr-CH"/>
        </w:rPr>
        <w:t>[  ]</w:t>
      </w:r>
      <w:proofErr w:type="gramEnd"/>
      <w:r w:rsidRPr="000F6D77">
        <w:rPr>
          <w:lang w:val="fr-CH"/>
        </w:rPr>
        <w:t xml:space="preserve"> </w:t>
      </w:r>
      <w:r w:rsidR="007B4E19" w:rsidRPr="000F6D77">
        <w:rPr>
          <w:lang w:val="fr-CH"/>
        </w:rPr>
        <w:t xml:space="preserve">2'600'000, </w:t>
      </w:r>
      <w:r w:rsidR="00EE3700" w:rsidRPr="000F6D77">
        <w:rPr>
          <w:lang w:val="fr-CH"/>
        </w:rPr>
        <w:t>1'200’000</w:t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  <w:t xml:space="preserve"> </w:t>
      </w:r>
      <w:r w:rsidR="000F6D77">
        <w:rPr>
          <w:lang w:val="fr-CH"/>
        </w:rPr>
        <w:t>V</w:t>
      </w:r>
    </w:p>
    <w:p w14:paraId="4910F28D" w14:textId="34DDD3DC" w:rsidR="00B92D79" w:rsidRPr="000F6D77" w:rsidRDefault="00B92D79" w:rsidP="00B92D79">
      <w:pPr>
        <w:tabs>
          <w:tab w:val="left" w:pos="4871"/>
        </w:tabs>
        <w:spacing w:line="276" w:lineRule="auto"/>
        <w:rPr>
          <w:lang w:val="fr-CH"/>
        </w:rPr>
      </w:pPr>
      <w:proofErr w:type="gramStart"/>
      <w:r w:rsidRPr="000F6D77">
        <w:rPr>
          <w:b/>
          <w:lang w:val="fr-CH"/>
        </w:rPr>
        <w:t>[  ]</w:t>
      </w:r>
      <w:proofErr w:type="gramEnd"/>
      <w:r w:rsidRPr="000F6D77">
        <w:rPr>
          <w:lang w:val="fr-CH"/>
        </w:rPr>
        <w:t xml:space="preserve"> </w:t>
      </w:r>
      <w:r w:rsidR="00EE3700" w:rsidRPr="000F6D77">
        <w:rPr>
          <w:lang w:val="fr-CH"/>
        </w:rPr>
        <w:t>2</w:t>
      </w:r>
      <w:r w:rsidR="000F6D77" w:rsidRPr="000F6D77">
        <w:rPr>
          <w:lang w:val="fr-CH"/>
        </w:rPr>
        <w:t>'100'000, 1'100’000</w:t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</w:r>
      <w:r w:rsidRPr="000F6D77">
        <w:rPr>
          <w:lang w:val="fr-CH"/>
        </w:rPr>
        <w:tab/>
        <w:t xml:space="preserve"> </w:t>
      </w:r>
      <w:r w:rsidR="000F6D77" w:rsidRPr="000F6D77">
        <w:rPr>
          <w:lang w:val="fr-CH"/>
        </w:rPr>
        <w:t>Q</w:t>
      </w:r>
    </w:p>
    <w:p w14:paraId="3534137E" w14:textId="77777777" w:rsidR="00B92D79" w:rsidRPr="000F6D77" w:rsidRDefault="00B92D79" w:rsidP="007057CE">
      <w:pPr>
        <w:tabs>
          <w:tab w:val="left" w:pos="4871"/>
        </w:tabs>
        <w:spacing w:line="480" w:lineRule="auto"/>
        <w:rPr>
          <w:lang w:val="fr-CH"/>
        </w:rPr>
      </w:pPr>
    </w:p>
    <w:sectPr w:rsidR="00B92D79" w:rsidRPr="000F6D77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C70F8" w14:textId="77777777" w:rsidR="00B51FA5" w:rsidRDefault="00B51FA5" w:rsidP="00A076EA">
      <w:r>
        <w:separator/>
      </w:r>
    </w:p>
  </w:endnote>
  <w:endnote w:type="continuationSeparator" w:id="0">
    <w:p w14:paraId="30A2AE8F" w14:textId="77777777" w:rsidR="00B51FA5" w:rsidRDefault="00B51FA5" w:rsidP="00A076EA">
      <w:r>
        <w:continuationSeparator/>
      </w:r>
    </w:p>
  </w:endnote>
  <w:endnote w:type="continuationNotice" w:id="1">
    <w:p w14:paraId="259F2AFE" w14:textId="77777777" w:rsidR="00B51FA5" w:rsidRDefault="00B51FA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03E9C08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A61B41">
      <w:rPr>
        <w:noProof/>
      </w:rPr>
      <w:t>15.02.2026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84E2" w14:textId="77777777" w:rsidR="00B51FA5" w:rsidRDefault="00B51FA5" w:rsidP="00A076EA">
      <w:r>
        <w:separator/>
      </w:r>
    </w:p>
  </w:footnote>
  <w:footnote w:type="continuationSeparator" w:id="0">
    <w:p w14:paraId="3214A15D" w14:textId="77777777" w:rsidR="00B51FA5" w:rsidRDefault="00B51FA5" w:rsidP="00A076EA">
      <w:r>
        <w:continuationSeparator/>
      </w:r>
    </w:p>
  </w:footnote>
  <w:footnote w:type="continuationNotice" w:id="1">
    <w:p w14:paraId="191E814D" w14:textId="77777777" w:rsidR="00B51FA5" w:rsidRDefault="00B51FA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09S4BFPPED1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0F6D77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073F"/>
    <w:rsid w:val="003B774B"/>
    <w:rsid w:val="003C5DEB"/>
    <w:rsid w:val="003D1E79"/>
    <w:rsid w:val="003D5A5A"/>
    <w:rsid w:val="003E3E1F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D072A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246F2"/>
    <w:rsid w:val="00751230"/>
    <w:rsid w:val="0075487A"/>
    <w:rsid w:val="00764EF1"/>
    <w:rsid w:val="007669A9"/>
    <w:rsid w:val="00784ECC"/>
    <w:rsid w:val="007949CE"/>
    <w:rsid w:val="007B0B9C"/>
    <w:rsid w:val="007B417B"/>
    <w:rsid w:val="007B4E19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1B41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1FA5"/>
    <w:rsid w:val="00B54FED"/>
    <w:rsid w:val="00B557E7"/>
    <w:rsid w:val="00B76673"/>
    <w:rsid w:val="00B8268F"/>
    <w:rsid w:val="00B85566"/>
    <w:rsid w:val="00B911C1"/>
    <w:rsid w:val="00B92D79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D1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EE3700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92D79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13</cp:revision>
  <cp:lastPrinted>2019-05-31T12:56:00Z</cp:lastPrinted>
  <dcterms:created xsi:type="dcterms:W3CDTF">2026-01-26T16:39:00Z</dcterms:created>
  <dcterms:modified xsi:type="dcterms:W3CDTF">2026-02-15T18:35:00Z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