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B3F6AFD" w:rsidR="00CD5607" w:rsidRDefault="00D53B89" w:rsidP="007B5B6E">
      <w:pPr>
        <w:pStyle w:val="berschrift1"/>
        <w:spacing w:before="0"/>
      </w:pPr>
      <w:r>
        <w:t xml:space="preserve">Kapillaren </w:t>
      </w:r>
      <w:proofErr w:type="spellStart"/>
      <w:r>
        <w:t>sind fü</w:t>
      </w:r>
      <w:proofErr w:type="spellEnd"/>
      <w:r>
        <w:t>r den ___________ verantwortlich.</w:t>
      </w:r>
    </w:p>
    <w:p w14:paraId="60DC6809" w14:textId="77777777" w:rsidR="00655D54" w:rsidRPr="00655D54" w:rsidRDefault="00655D54" w:rsidP="00655D54"/>
    <w:p w14:paraId="1B341239" w14:textId="655161AB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CF70003" w:rsidR="007057CE" w:rsidRPr="00AA01B1" w:rsidRDefault="0005515B" w:rsidP="007057CE">
      <w:pPr>
        <w:pStyle w:val="berschrift1"/>
        <w:spacing w:before="0"/>
      </w:pPr>
      <w:r>
        <w:t>Wie heisst die abgebildete Parkformation?</w:t>
      </w:r>
    </w:p>
    <w:p w14:paraId="2319F385" w14:textId="7A4339F1" w:rsidR="007057CE" w:rsidRPr="007057CE" w:rsidRDefault="00EE6F83" w:rsidP="007057CE">
      <w:pPr>
        <w:tabs>
          <w:tab w:val="left" w:pos="4871"/>
        </w:tabs>
        <w:spacing w:line="276" w:lineRule="auto"/>
      </w:pPr>
      <w:r w:rsidRPr="004970B9">
        <w:drawing>
          <wp:anchor distT="0" distB="0" distL="114300" distR="114300" simplePos="0" relativeHeight="251658240" behindDoc="1" locked="0" layoutInCell="1" allowOverlap="1" wp14:anchorId="606F61F0" wp14:editId="32A5FEDF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192780" cy="937260"/>
            <wp:effectExtent l="0" t="0" r="7620" b="0"/>
            <wp:wrapTight wrapText="bothSides">
              <wp:wrapPolygon edited="0">
                <wp:start x="0" y="0"/>
                <wp:lineTo x="0" y="21073"/>
                <wp:lineTo x="21523" y="21073"/>
                <wp:lineTo x="21523" y="0"/>
                <wp:lineTo x="0" y="0"/>
              </wp:wrapPolygon>
            </wp:wrapTight>
            <wp:docPr id="954427797" name="Grafik 1" descr="Ein Bild, das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7797" name="Grafik 1" descr="Ein Bild, das Entwurf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7CE" w:rsidRPr="007057CE">
        <w:rPr>
          <w:b/>
        </w:rPr>
        <w:t>[  ]</w:t>
      </w:r>
      <w:r w:rsidR="007650D4">
        <w:rPr>
          <w:b/>
        </w:rPr>
        <w:t xml:space="preserve"> </w:t>
      </w:r>
      <w:r w:rsidR="00140CFD">
        <w:t>Zweierreihe</w:t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655D54">
        <w:t>R</w:t>
      </w:r>
    </w:p>
    <w:p w14:paraId="3359C362" w14:textId="2E291CD1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4D3D8E">
        <w:t>Zweierkolone</w:t>
      </w:r>
      <w:r w:rsidRPr="007057CE">
        <w:tab/>
      </w:r>
      <w:r w:rsidRPr="007057CE">
        <w:tab/>
      </w:r>
      <w:r w:rsidRPr="007057CE">
        <w:tab/>
        <w:t xml:space="preserve"> </w:t>
      </w:r>
      <w:r w:rsidR="00655D54">
        <w:t>Z</w:t>
      </w:r>
    </w:p>
    <w:p w14:paraId="0E5966EC" w14:textId="0012BF5A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55D54">
        <w:t>Doppelreihe</w:t>
      </w:r>
      <w:r w:rsidR="00655D54">
        <w:tab/>
      </w:r>
      <w:r w:rsidR="00EE6F83">
        <w:tab/>
      </w:r>
      <w:r w:rsidRPr="007057CE">
        <w:tab/>
        <w:t xml:space="preserve"> </w:t>
      </w:r>
      <w:r w:rsidR="00655D54">
        <w:t>D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0F0DB62C" w14:textId="77777777" w:rsidR="000A00F0" w:rsidRDefault="000A00F0" w:rsidP="007057CE">
      <w:pPr>
        <w:tabs>
          <w:tab w:val="left" w:pos="4871"/>
        </w:tabs>
        <w:spacing w:line="480" w:lineRule="auto"/>
      </w:pPr>
    </w:p>
    <w:p w14:paraId="0A8F9818" w14:textId="6B2BDD06" w:rsidR="000A00F0" w:rsidRDefault="00301C03" w:rsidP="00301C03">
      <w:pPr>
        <w:pStyle w:val="berschrift1"/>
      </w:pPr>
      <w:r>
        <w:t xml:space="preserve">Bei der </w:t>
      </w:r>
      <w:proofErr w:type="spellStart"/>
      <w:r>
        <w:t>Gerade</w:t>
      </w:r>
      <w:proofErr w:type="spellEnd"/>
      <w:r>
        <w:t xml:space="preserve"> befindet sich die Stablampe jeweils in derjenigen Hand, mit der</w:t>
      </w:r>
      <w:r>
        <w:t xml:space="preserve"> </w:t>
      </w:r>
      <w:r>
        <w:t>__________ wird.</w:t>
      </w:r>
    </w:p>
    <w:p w14:paraId="66CF17D6" w14:textId="77777777" w:rsidR="00301C03" w:rsidRDefault="00301C03" w:rsidP="00301C03"/>
    <w:p w14:paraId="6DF590C0" w14:textId="41F103F4" w:rsidR="00301C03" w:rsidRPr="00301C03" w:rsidRDefault="00301C03" w:rsidP="00301C03">
      <w:r>
        <w:t>_______________________________________________________________________________</w:t>
      </w:r>
    </w:p>
    <w:sectPr w:rsidR="00301C03" w:rsidRPr="00301C03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DA1F" w14:textId="77777777" w:rsidR="00A5784D" w:rsidRDefault="00A5784D" w:rsidP="00A076EA">
      <w:r>
        <w:separator/>
      </w:r>
    </w:p>
  </w:endnote>
  <w:endnote w:type="continuationSeparator" w:id="0">
    <w:p w14:paraId="769B119F" w14:textId="77777777" w:rsidR="00A5784D" w:rsidRDefault="00A5784D" w:rsidP="00A076EA">
      <w:r>
        <w:continuationSeparator/>
      </w:r>
    </w:p>
  </w:endnote>
  <w:endnote w:type="continuationNotice" w:id="1">
    <w:p w14:paraId="370CCE1B" w14:textId="77777777" w:rsidR="00A5784D" w:rsidRDefault="00A5784D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78FAAB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970B9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3285" w14:textId="77777777" w:rsidR="00A5784D" w:rsidRDefault="00A5784D" w:rsidP="00A076EA">
      <w:r>
        <w:separator/>
      </w:r>
    </w:p>
  </w:footnote>
  <w:footnote w:type="continuationSeparator" w:id="0">
    <w:p w14:paraId="1FB2FBB0" w14:textId="77777777" w:rsidR="00A5784D" w:rsidRDefault="00A5784D" w:rsidP="00A076EA">
      <w:r>
        <w:continuationSeparator/>
      </w:r>
    </w:p>
  </w:footnote>
  <w:footnote w:type="continuationNotice" w:id="1">
    <w:p w14:paraId="11FC426A" w14:textId="77777777" w:rsidR="00A5784D" w:rsidRDefault="00A5784D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11G4UDHHGF1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5515B"/>
    <w:rsid w:val="00063DD1"/>
    <w:rsid w:val="00065316"/>
    <w:rsid w:val="00067B82"/>
    <w:rsid w:val="00077C58"/>
    <w:rsid w:val="00081B3E"/>
    <w:rsid w:val="00082034"/>
    <w:rsid w:val="00082193"/>
    <w:rsid w:val="000A00F0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0CFD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1C03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970B9"/>
    <w:rsid w:val="004A5603"/>
    <w:rsid w:val="004B0EE5"/>
    <w:rsid w:val="004D3D8E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55D54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50D4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E7FB6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4693E"/>
    <w:rsid w:val="00A536D6"/>
    <w:rsid w:val="00A5784D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013F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3B89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E6F83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16</cp:revision>
  <cp:lastPrinted>2019-05-31T12:56:00Z</cp:lastPrinted>
  <dcterms:created xsi:type="dcterms:W3CDTF">2026-01-26T16:39:00Z</dcterms:created>
  <dcterms:modified xsi:type="dcterms:W3CDTF">2026-03-07T13:57:00Z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