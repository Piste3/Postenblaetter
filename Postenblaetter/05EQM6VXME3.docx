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29F18A5A" w:rsidR="00CD5607" w:rsidRPr="00A076EA" w:rsidRDefault="001C0AAD" w:rsidP="007B5B6E">
      <w:pPr>
        <w:pStyle w:val="berschrift1"/>
        <w:spacing w:before="0"/>
      </w:pPr>
      <w:r>
        <w:t xml:space="preserve">Strasse + Hausnummer </w:t>
      </w:r>
      <w:r w:rsidR="00B86F81">
        <w:t>der Vereinszentrale</w:t>
      </w:r>
    </w:p>
    <w:p w14:paraId="1C8FAD68" w14:textId="77777777" w:rsidR="00E67641" w:rsidRDefault="00E67641" w:rsidP="007057CE">
      <w:pPr>
        <w:tabs>
          <w:tab w:val="left" w:pos="4871"/>
        </w:tabs>
        <w:spacing w:line="480" w:lineRule="auto"/>
      </w:pPr>
    </w:p>
    <w:p w14:paraId="1B341239" w14:textId="66C1315D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354C988E" w:rsidR="007057CE" w:rsidRPr="00AA01B1" w:rsidRDefault="00A54607" w:rsidP="007057CE">
      <w:pPr>
        <w:pStyle w:val="berschrift1"/>
        <w:spacing w:before="0"/>
      </w:pPr>
      <w:r>
        <w:t>Was</w:t>
      </w:r>
      <w:r w:rsidR="008C4417">
        <w:t xml:space="preserve"> </w:t>
      </w:r>
      <w:r>
        <w:t>signalisiert</w:t>
      </w:r>
      <w:r w:rsidR="008C4417">
        <w:t xml:space="preserve"> diese Signatur?</w:t>
      </w:r>
    </w:p>
    <w:p w14:paraId="2319F385" w14:textId="54518171" w:rsidR="007057CE" w:rsidRPr="007057CE" w:rsidRDefault="008C4417" w:rsidP="007057CE">
      <w:pPr>
        <w:tabs>
          <w:tab w:val="left" w:pos="4871"/>
        </w:tabs>
        <w:spacing w:line="276" w:lineRule="auto"/>
      </w:pPr>
      <w:r w:rsidRPr="008C4417">
        <w:rPr>
          <w:b/>
        </w:rPr>
        <w:drawing>
          <wp:anchor distT="0" distB="0" distL="114300" distR="114300" simplePos="0" relativeHeight="251658240" behindDoc="1" locked="0" layoutInCell="1" allowOverlap="1" wp14:anchorId="7B6FA88C" wp14:editId="537F148C">
            <wp:simplePos x="0" y="0"/>
            <wp:positionH relativeFrom="column">
              <wp:posOffset>2357</wp:posOffset>
            </wp:positionH>
            <wp:positionV relativeFrom="paragraph">
              <wp:posOffset>-1388</wp:posOffset>
            </wp:positionV>
            <wp:extent cx="571580" cy="609685"/>
            <wp:effectExtent l="0" t="0" r="0" b="0"/>
            <wp:wrapTight wrapText="bothSides">
              <wp:wrapPolygon edited="0">
                <wp:start x="0" y="0"/>
                <wp:lineTo x="0" y="20925"/>
                <wp:lineTo x="20880" y="20925"/>
                <wp:lineTo x="20880" y="0"/>
                <wp:lineTo x="0" y="0"/>
              </wp:wrapPolygon>
            </wp:wrapTight>
            <wp:docPr id="416066593" name="Grafik 1" descr="Ein Bild, das 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66593" name="Grafik 1" descr="Ein Bild, das Symbol enthält.&#10;&#10;KI-generierte Inhalte können fehlerhaft sei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8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57CE" w:rsidRPr="007057CE">
        <w:rPr>
          <w:b/>
        </w:rPr>
        <w:t>[  ]</w:t>
      </w:r>
      <w:r w:rsidR="007057CE" w:rsidRPr="007057CE">
        <w:t xml:space="preserve"> </w:t>
      </w:r>
      <w:r w:rsidR="00A54607">
        <w:t>Kirche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A54607">
        <w:t>B</w:t>
      </w:r>
    </w:p>
    <w:p w14:paraId="3359C362" w14:textId="2665B742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A54607">
        <w:t>Kapelle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EA3C79">
        <w:t>Z</w:t>
      </w:r>
    </w:p>
    <w:p w14:paraId="0E5966EC" w14:textId="140AF9F0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A54607">
        <w:t>Friedhof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EA3C79">
        <w:t>W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73184E2F" w14:textId="7E02992E" w:rsidR="00E67641" w:rsidRPr="00A076EA" w:rsidRDefault="00E67641" w:rsidP="00E67641">
      <w:pPr>
        <w:pStyle w:val="berschrift1"/>
        <w:spacing w:before="0"/>
      </w:pPr>
      <w:r>
        <w:t>Das KKB</w:t>
      </w:r>
      <w:r w:rsidR="00885036">
        <w:t xml:space="preserve"> ist politisch und ________ neutral.</w:t>
      </w:r>
    </w:p>
    <w:p w14:paraId="067C47E1" w14:textId="77777777" w:rsidR="00E67641" w:rsidRDefault="00E67641" w:rsidP="00E67641">
      <w:pPr>
        <w:tabs>
          <w:tab w:val="left" w:pos="4871"/>
        </w:tabs>
        <w:spacing w:line="480" w:lineRule="auto"/>
      </w:pPr>
    </w:p>
    <w:p w14:paraId="68DE3E4E" w14:textId="77777777" w:rsidR="00E67641" w:rsidRDefault="00E67641" w:rsidP="00E67641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2BF1B778" w14:textId="77777777" w:rsidR="00E67641" w:rsidRPr="007057CE" w:rsidRDefault="00E67641" w:rsidP="007057CE">
      <w:pPr>
        <w:tabs>
          <w:tab w:val="left" w:pos="4871"/>
        </w:tabs>
        <w:spacing w:line="480" w:lineRule="auto"/>
      </w:pPr>
    </w:p>
    <w:sectPr w:rsidR="00E67641" w:rsidRPr="007057CE" w:rsidSect="00B8268F">
      <w:headerReference w:type="default" r:id="rId12"/>
      <w:footerReference w:type="default" r:id="rId13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6C54E" w14:textId="77777777" w:rsidR="00FB28B0" w:rsidRDefault="00FB28B0" w:rsidP="00A076EA">
      <w:r>
        <w:separator/>
      </w:r>
    </w:p>
  </w:endnote>
  <w:endnote w:type="continuationSeparator" w:id="0">
    <w:p w14:paraId="6FCC57C6" w14:textId="77777777" w:rsidR="00FB28B0" w:rsidRDefault="00FB28B0" w:rsidP="00A076EA">
      <w:r>
        <w:continuationSeparator/>
      </w:r>
    </w:p>
  </w:endnote>
  <w:endnote w:type="continuationNotice" w:id="1">
    <w:p w14:paraId="5BA336A6" w14:textId="77777777" w:rsidR="00FB28B0" w:rsidRDefault="00FB28B0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63BAA44D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8C4417">
      <w:rPr>
        <w:noProof/>
      </w:rPr>
      <w:t>11.02.2026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06FDB" w14:textId="77777777" w:rsidR="00FB28B0" w:rsidRDefault="00FB28B0" w:rsidP="00A076EA">
      <w:r>
        <w:separator/>
      </w:r>
    </w:p>
  </w:footnote>
  <w:footnote w:type="continuationSeparator" w:id="0">
    <w:p w14:paraId="374ECF8B" w14:textId="77777777" w:rsidR="00FB28B0" w:rsidRDefault="00FB28B0" w:rsidP="00A076EA">
      <w:r>
        <w:continuationSeparator/>
      </w:r>
    </w:p>
  </w:footnote>
  <w:footnote w:type="continuationNotice" w:id="1">
    <w:p w14:paraId="02257A32" w14:textId="77777777" w:rsidR="00FB28B0" w:rsidRDefault="00FB28B0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05EQM6VXME3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0AAD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5036"/>
    <w:rsid w:val="00887F0F"/>
    <w:rsid w:val="00897277"/>
    <w:rsid w:val="008B4E1F"/>
    <w:rsid w:val="008C4417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54607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86F81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4753"/>
    <w:rsid w:val="00E176EC"/>
    <w:rsid w:val="00E24185"/>
    <w:rsid w:val="00E268B7"/>
    <w:rsid w:val="00E52BA2"/>
    <w:rsid w:val="00E56270"/>
    <w:rsid w:val="00E67641"/>
    <w:rsid w:val="00E83ECE"/>
    <w:rsid w:val="00EA0252"/>
    <w:rsid w:val="00EA2F80"/>
    <w:rsid w:val="00EA3C79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28B0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67641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48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Pascal Wunderle</cp:lastModifiedBy>
  <cp:revision>11</cp:revision>
  <cp:lastPrinted>2019-05-31T12:56:00Z</cp:lastPrinted>
  <dcterms:created xsi:type="dcterms:W3CDTF">2026-01-26T16:39:00Z</dcterms:created>
  <dcterms:modified xsi:type="dcterms:W3CDTF">2026-02-11T16:44:00Z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