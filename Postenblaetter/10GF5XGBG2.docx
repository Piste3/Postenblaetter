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6848D2F" w:rsidR="00CD5607" w:rsidRDefault="00AA3957" w:rsidP="007B5B6E">
      <w:pPr>
        <w:pStyle w:val="berschrift1"/>
        <w:spacing w:before="0"/>
      </w:pPr>
      <w:r>
        <w:t>Bei der Seitenlagerung bildet der Kopf den _____</w:t>
      </w:r>
      <w:r w:rsidR="00BF61D2">
        <w:t xml:space="preserve"> Punkt.</w:t>
      </w:r>
    </w:p>
    <w:p w14:paraId="752ACC1F" w14:textId="77777777" w:rsidR="00BF61D2" w:rsidRPr="00BF61D2" w:rsidRDefault="00BF61D2" w:rsidP="00BF61D2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45C843C" w:rsidR="007057CE" w:rsidRPr="00AA01B1" w:rsidRDefault="00E62C6D" w:rsidP="007057CE">
      <w:pPr>
        <w:pStyle w:val="berschrift1"/>
        <w:spacing w:before="0"/>
      </w:pPr>
      <w:r>
        <w:t>Wie lautet die Telefonnummer des KKBs?</w:t>
      </w:r>
    </w:p>
    <w:p w14:paraId="2319F385" w14:textId="31972575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E62C6D">
        <w:t>061 601 49 82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C0390">
        <w:t>Q</w:t>
      </w:r>
    </w:p>
    <w:p w14:paraId="3359C362" w14:textId="28378FB8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C0390">
        <w:t>061 311 72 65</w:t>
      </w:r>
      <w:r w:rsidRPr="007057CE">
        <w:tab/>
      </w:r>
      <w:r w:rsidR="00756338">
        <w:t xml:space="preserve"> 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C0390">
        <w:t>W</w:t>
      </w:r>
    </w:p>
    <w:p w14:paraId="0E5966EC" w14:textId="2AE4F3CE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C0390">
        <w:t>061 474 10 24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C0390">
        <w:t>O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03D6EDA" w14:textId="7B4D0FBC" w:rsidR="006F2139" w:rsidRPr="00AA01B1" w:rsidRDefault="006F2139" w:rsidP="006F2139">
      <w:pPr>
        <w:pStyle w:val="berschrift1"/>
        <w:spacing w:before="0"/>
      </w:pPr>
      <w:r>
        <w:t>Zu welcher Signalgruppe gehört das abgebildete Signal?</w:t>
      </w:r>
      <w:r w:rsidRPr="006F2139">
        <w:rPr>
          <w:noProof/>
        </w:rPr>
        <w:t xml:space="preserve"> </w:t>
      </w:r>
    </w:p>
    <w:p w14:paraId="7FD2987A" w14:textId="1881AA3F" w:rsidR="006F2139" w:rsidRPr="007C3886" w:rsidRDefault="006F2139" w:rsidP="006F2139">
      <w:pPr>
        <w:tabs>
          <w:tab w:val="left" w:pos="4871"/>
        </w:tabs>
        <w:spacing w:line="276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EAE19F" wp14:editId="18C559C8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56895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0689" y="21234"/>
                <wp:lineTo x="20689" y="0"/>
                <wp:lineTo x="0" y="0"/>
              </wp:wrapPolygon>
            </wp:wrapTight>
            <wp:docPr id="741036602" name="Grafik 1" descr="Ein Bild, das Symbol, Logo, Emblem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6602" name="Grafik 1" descr="Ein Bild, das Symbol, Logo, Emblem, Grafiken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886">
        <w:rPr>
          <w:b/>
        </w:rPr>
        <w:t>[  ]</w:t>
      </w:r>
      <w:r w:rsidRPr="007C3886">
        <w:t xml:space="preserve"> </w:t>
      </w:r>
      <w:r w:rsidR="00BE3F94" w:rsidRPr="007C3886">
        <w:t>Gefahrensignal</w:t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  <w:t xml:space="preserve"> </w:t>
      </w:r>
      <w:r w:rsidR="007C3886">
        <w:t>S</w:t>
      </w:r>
    </w:p>
    <w:p w14:paraId="4D30871E" w14:textId="092A76D5" w:rsidR="006F2139" w:rsidRPr="007C3886" w:rsidRDefault="006F2139" w:rsidP="006F2139">
      <w:pPr>
        <w:tabs>
          <w:tab w:val="left" w:pos="4871"/>
        </w:tabs>
        <w:spacing w:line="276" w:lineRule="auto"/>
      </w:pPr>
      <w:r w:rsidRPr="007C3886">
        <w:rPr>
          <w:b/>
        </w:rPr>
        <w:t>[  ]</w:t>
      </w:r>
      <w:r w:rsidRPr="007C3886">
        <w:t xml:space="preserve"> </w:t>
      </w:r>
      <w:r w:rsidR="00BE3F94" w:rsidRPr="007C3886">
        <w:t>Vorschriftssignale</w:t>
      </w:r>
      <w:r w:rsidRPr="007C3886">
        <w:tab/>
        <w:t xml:space="preserve"> </w:t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  <w:t xml:space="preserve"> </w:t>
      </w:r>
      <w:r w:rsidR="007C3886">
        <w:t>F</w:t>
      </w:r>
    </w:p>
    <w:p w14:paraId="59BC5B0B" w14:textId="2FEF87DC" w:rsidR="006F2139" w:rsidRPr="007C3886" w:rsidRDefault="006F2139" w:rsidP="006F2139">
      <w:pPr>
        <w:tabs>
          <w:tab w:val="left" w:pos="4871"/>
        </w:tabs>
        <w:spacing w:line="276" w:lineRule="auto"/>
      </w:pPr>
      <w:r w:rsidRPr="007C3886">
        <w:rPr>
          <w:b/>
        </w:rPr>
        <w:t>[  ]</w:t>
      </w:r>
      <w:r w:rsidRPr="007C3886">
        <w:t xml:space="preserve"> </w:t>
      </w:r>
      <w:r w:rsidRPr="007C3886">
        <w:t>Vort</w:t>
      </w:r>
      <w:r w:rsidR="00BE3F94" w:rsidRPr="007C3886">
        <w:t>rittssignale</w:t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</w:r>
      <w:r w:rsidRPr="007C3886">
        <w:tab/>
        <w:t xml:space="preserve"> </w:t>
      </w:r>
      <w:r w:rsidR="007C3886">
        <w:t>D</w:t>
      </w:r>
    </w:p>
    <w:p w14:paraId="20A2EE61" w14:textId="77777777" w:rsidR="006F2139" w:rsidRPr="007C3886" w:rsidRDefault="006F2139" w:rsidP="007057CE">
      <w:pPr>
        <w:tabs>
          <w:tab w:val="left" w:pos="4871"/>
        </w:tabs>
        <w:spacing w:line="480" w:lineRule="auto"/>
      </w:pPr>
    </w:p>
    <w:sectPr w:rsidR="006F2139" w:rsidRPr="007C3886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E917" w14:textId="77777777" w:rsidR="00C26FA4" w:rsidRDefault="00C26FA4" w:rsidP="00A076EA">
      <w:r>
        <w:separator/>
      </w:r>
    </w:p>
  </w:endnote>
  <w:endnote w:type="continuationSeparator" w:id="0">
    <w:p w14:paraId="6308B24D" w14:textId="77777777" w:rsidR="00C26FA4" w:rsidRDefault="00C26FA4" w:rsidP="00A076EA">
      <w:r>
        <w:continuationSeparator/>
      </w:r>
    </w:p>
  </w:endnote>
  <w:endnote w:type="continuationNotice" w:id="1">
    <w:p w14:paraId="11AEFFEC" w14:textId="77777777" w:rsidR="00C26FA4" w:rsidRDefault="00C26FA4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210A6E5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56338">
      <w:rPr>
        <w:noProof/>
      </w:rPr>
      <w:t>20.02.2026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83D1F" w14:textId="77777777" w:rsidR="00C26FA4" w:rsidRDefault="00C26FA4" w:rsidP="00A076EA">
      <w:r>
        <w:separator/>
      </w:r>
    </w:p>
  </w:footnote>
  <w:footnote w:type="continuationSeparator" w:id="0">
    <w:p w14:paraId="7B3D5241" w14:textId="77777777" w:rsidR="00C26FA4" w:rsidRDefault="00C26FA4" w:rsidP="00A076EA">
      <w:r>
        <w:continuationSeparator/>
      </w:r>
    </w:p>
  </w:footnote>
  <w:footnote w:type="continuationNotice" w:id="1">
    <w:p w14:paraId="088B35EB" w14:textId="77777777" w:rsidR="00C26FA4" w:rsidRDefault="00C26FA4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10GF5XGBG2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55D07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139"/>
    <w:rsid w:val="006F27F2"/>
    <w:rsid w:val="006F2E4B"/>
    <w:rsid w:val="0070088F"/>
    <w:rsid w:val="007057CE"/>
    <w:rsid w:val="00751230"/>
    <w:rsid w:val="0075487A"/>
    <w:rsid w:val="00756338"/>
    <w:rsid w:val="00764EF1"/>
    <w:rsid w:val="007669A9"/>
    <w:rsid w:val="00784ECC"/>
    <w:rsid w:val="007949CE"/>
    <w:rsid w:val="007B0B9C"/>
    <w:rsid w:val="007B417B"/>
    <w:rsid w:val="007B5B6E"/>
    <w:rsid w:val="007C0390"/>
    <w:rsid w:val="007C0AA8"/>
    <w:rsid w:val="007C3886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A3957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E3F94"/>
    <w:rsid w:val="00BF61D2"/>
    <w:rsid w:val="00C1660E"/>
    <w:rsid w:val="00C2175C"/>
    <w:rsid w:val="00C2484F"/>
    <w:rsid w:val="00C26FA4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62C6D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F2139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57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12</cp:revision>
  <cp:lastPrinted>2019-05-31T12:56:00Z</cp:lastPrinted>
  <dcterms:created xsi:type="dcterms:W3CDTF">2026-01-26T16:39:00Z</dcterms:created>
  <dcterms:modified xsi:type="dcterms:W3CDTF">2026-02-20T15:07:00Z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