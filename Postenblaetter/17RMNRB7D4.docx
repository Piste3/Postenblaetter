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55CA0D1" w:rsidR="00CD5607" w:rsidRPr="00A076EA" w:rsidRDefault="00F756AB" w:rsidP="007B5B6E">
      <w:pPr>
        <w:pStyle w:val="berschrift1"/>
        <w:spacing w:before="0"/>
      </w:pPr>
      <w:r>
        <w:t xml:space="preserve">Was gehört alles </w:t>
      </w:r>
      <w:r w:rsidR="004E6E87">
        <w:t>zu den Funkmasten</w:t>
      </w:r>
      <w:r>
        <w:t xml:space="preserve"> dazu</w:t>
      </w:r>
      <w:r w:rsidR="00316EA4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6F8B55F" w:rsidR="007057CE" w:rsidRPr="00AA01B1" w:rsidRDefault="004E6E87" w:rsidP="007057CE">
      <w:pPr>
        <w:pStyle w:val="berschrift1"/>
        <w:spacing w:before="0"/>
      </w:pPr>
      <w:r>
        <w:t xml:space="preserve">Was davon ist </w:t>
      </w:r>
      <w:r w:rsidR="004369A4">
        <w:t>eine Blutzelle</w:t>
      </w:r>
    </w:p>
    <w:p w14:paraId="2319F385" w14:textId="793E7609" w:rsidR="007057CE" w:rsidRPr="004369A4" w:rsidRDefault="004369A4" w:rsidP="007057CE">
      <w:pPr>
        <w:tabs>
          <w:tab w:val="left" w:pos="4871"/>
        </w:tabs>
        <w:spacing w:line="276" w:lineRule="auto"/>
        <w:rPr>
          <w:bCs/>
        </w:rPr>
      </w:pPr>
      <w:r w:rsidRPr="004369A4">
        <w:rPr>
          <w:bCs/>
        </w:rPr>
        <w:t>Eryzyten</w:t>
      </w:r>
      <w:r w:rsidR="007057CE" w:rsidRPr="004369A4">
        <w:rPr>
          <w:bCs/>
        </w:rPr>
        <w:t xml:space="preserve"> </w:t>
      </w:r>
      <w:r w:rsidR="00F8542C" w:rsidRPr="004369A4">
        <w:rPr>
          <w:bCs/>
        </w:rPr>
        <w:t xml:space="preserve">Antwort </w:t>
      </w:r>
      <w:r>
        <w:rPr>
          <w:bCs/>
        </w:rPr>
        <w:t>E</w:t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  <w:t xml:space="preserve"> </w:t>
      </w:r>
      <w:r>
        <w:rPr>
          <w:bCs/>
        </w:rPr>
        <w:t>E</w:t>
      </w:r>
    </w:p>
    <w:p w14:paraId="3359C362" w14:textId="5E7EFAFC" w:rsidR="007057CE" w:rsidRPr="004369A4" w:rsidRDefault="004E6E87" w:rsidP="007057CE">
      <w:pPr>
        <w:tabs>
          <w:tab w:val="left" w:pos="4871"/>
        </w:tabs>
        <w:spacing w:line="276" w:lineRule="auto"/>
        <w:rPr>
          <w:bCs/>
        </w:rPr>
      </w:pPr>
      <w:r w:rsidRPr="004369A4">
        <w:rPr>
          <w:bCs/>
        </w:rPr>
        <w:t>Erythrozyten</w:t>
      </w:r>
      <w:r w:rsidR="007057CE" w:rsidRPr="004369A4">
        <w:rPr>
          <w:bCs/>
        </w:rPr>
        <w:t xml:space="preserve"> </w:t>
      </w:r>
      <w:r w:rsidR="00F8542C" w:rsidRPr="004369A4">
        <w:rPr>
          <w:bCs/>
        </w:rPr>
        <w:t xml:space="preserve">Antwort </w:t>
      </w:r>
      <w:r w:rsidR="004369A4">
        <w:rPr>
          <w:bCs/>
        </w:rPr>
        <w:t>R</w:t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</w:r>
      <w:r w:rsidR="007057CE" w:rsidRPr="004369A4">
        <w:rPr>
          <w:bCs/>
        </w:rPr>
        <w:tab/>
        <w:t xml:space="preserve"> </w:t>
      </w:r>
      <w:r w:rsidR="004369A4">
        <w:rPr>
          <w:bCs/>
        </w:rPr>
        <w:t>R</w:t>
      </w:r>
    </w:p>
    <w:p w14:paraId="0E5966EC" w14:textId="633BE387" w:rsidR="007057CE" w:rsidRPr="007057CE" w:rsidRDefault="004369A4" w:rsidP="007057CE">
      <w:pPr>
        <w:tabs>
          <w:tab w:val="left" w:pos="4871"/>
        </w:tabs>
        <w:spacing w:line="276" w:lineRule="auto"/>
      </w:pPr>
      <w:r w:rsidRPr="004369A4">
        <w:rPr>
          <w:bCs/>
        </w:rPr>
        <w:t>Erythrozen</w:t>
      </w:r>
      <w:r w:rsidR="00F8542C" w:rsidRPr="004369A4">
        <w:rPr>
          <w:bCs/>
        </w:rPr>
        <w:t>Antwort</w:t>
      </w:r>
      <w:r w:rsidR="00F8542C">
        <w:t xml:space="preserve"> </w:t>
      </w:r>
      <w:r>
        <w:t>Y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>
        <w:tab/>
      </w:r>
      <w:r w:rsidR="007057CE" w:rsidRPr="007057CE">
        <w:t xml:space="preserve"> </w:t>
      </w:r>
      <w:r>
        <w:t>Y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A8E1E42" w14:textId="22D34F83" w:rsidR="00970049" w:rsidRPr="00A076EA" w:rsidRDefault="00970049" w:rsidP="00970049">
      <w:pPr>
        <w:pStyle w:val="berschrift1"/>
        <w:spacing w:before="0"/>
      </w:pPr>
      <w:r>
        <w:t>Was ist abgebildet?</w:t>
      </w:r>
    </w:p>
    <w:p w14:paraId="492BA5EA" w14:textId="77777777" w:rsidR="00970049" w:rsidRDefault="00970049" w:rsidP="00970049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541378C" w14:textId="3DBF2F96" w:rsidR="008269AE" w:rsidRPr="007057CE" w:rsidRDefault="008269AE" w:rsidP="007057CE">
      <w:pPr>
        <w:tabs>
          <w:tab w:val="left" w:pos="4871"/>
        </w:tabs>
        <w:spacing w:line="480" w:lineRule="auto"/>
      </w:pPr>
      <w:r w:rsidRPr="008269AE">
        <w:drawing>
          <wp:inline distT="0" distB="0" distL="0" distR="0" wp14:anchorId="6A915C51" wp14:editId="658F6C8F">
            <wp:extent cx="2562583" cy="5439534"/>
            <wp:effectExtent l="0" t="0" r="9525" b="0"/>
            <wp:docPr id="16553490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49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9A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099F" w14:textId="77777777" w:rsidR="000B6F02" w:rsidRDefault="000B6F02" w:rsidP="00A076EA">
      <w:r>
        <w:separator/>
      </w:r>
    </w:p>
  </w:endnote>
  <w:endnote w:type="continuationSeparator" w:id="0">
    <w:p w14:paraId="64EE331B" w14:textId="77777777" w:rsidR="000B6F02" w:rsidRDefault="000B6F02" w:rsidP="00A076EA">
      <w:r>
        <w:continuationSeparator/>
      </w:r>
    </w:p>
  </w:endnote>
  <w:endnote w:type="continuationNotice" w:id="1">
    <w:p w14:paraId="1F0FD323" w14:textId="77777777" w:rsidR="000B6F02" w:rsidRDefault="000B6F02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10122A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756AB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6B7C" w14:textId="77777777" w:rsidR="000B6F02" w:rsidRDefault="000B6F02" w:rsidP="00A076EA">
      <w:r>
        <w:separator/>
      </w:r>
    </w:p>
  </w:footnote>
  <w:footnote w:type="continuationSeparator" w:id="0">
    <w:p w14:paraId="3D3A793A" w14:textId="77777777" w:rsidR="000B6F02" w:rsidRDefault="000B6F02" w:rsidP="00A076EA">
      <w:r>
        <w:continuationSeparator/>
      </w:r>
    </w:p>
  </w:footnote>
  <w:footnote w:type="continuationNotice" w:id="1">
    <w:p w14:paraId="2935C565" w14:textId="77777777" w:rsidR="000B6F02" w:rsidRDefault="000B6F02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17RMNRB7D4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6F02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16EA4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369A4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E6E87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269AE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63AA5"/>
    <w:rsid w:val="00970049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756AB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47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