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96E551E" w:rsidR="00CD5607" w:rsidRDefault="005F291B" w:rsidP="007B5B6E">
      <w:pPr>
        <w:pStyle w:val="berschrift1"/>
        <w:spacing w:before="0"/>
      </w:pPr>
      <w:r>
        <w:t>Für was steht das F im FAST Schema?</w:t>
      </w:r>
    </w:p>
    <w:p w14:paraId="0A639F49" w14:textId="77777777" w:rsidR="005F291B" w:rsidRPr="005F291B" w:rsidRDefault="005F291B" w:rsidP="005F291B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484156E5" w:rsidR="007057CE" w:rsidRPr="00AA01B1" w:rsidRDefault="006B6BE0" w:rsidP="007057CE">
      <w:pPr>
        <w:pStyle w:val="berschrift1"/>
        <w:spacing w:before="0"/>
      </w:pPr>
      <w:r>
        <w:t>Welches Kartenformat hat die rote Schweizer Karte?</w:t>
      </w:r>
    </w:p>
    <w:p w14:paraId="2319F385" w14:textId="31361815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6B6BE0">
        <w:t>1:25’000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026DED">
        <w:t>G</w:t>
      </w:r>
    </w:p>
    <w:p w14:paraId="3359C362" w14:textId="498678F3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6B6BE0">
        <w:t>1:50’000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026DED">
        <w:t>M</w:t>
      </w:r>
    </w:p>
    <w:p w14:paraId="0E5966EC" w14:textId="05576574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6B6BE0">
        <w:t>1:100’000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026DED">
        <w:t>P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48BA717A" w14:textId="6C3E659B" w:rsidR="00C34AF7" w:rsidRDefault="002F386A" w:rsidP="00C34AF7">
      <w:pPr>
        <w:pStyle w:val="berschrift1"/>
        <w:spacing w:before="0"/>
      </w:pPr>
      <w:r>
        <w:t>Wer ist momentan RC Marketing</w:t>
      </w:r>
    </w:p>
    <w:p w14:paraId="33A02CFD" w14:textId="77777777" w:rsidR="00C34AF7" w:rsidRPr="005F291B" w:rsidRDefault="00C34AF7" w:rsidP="00C34AF7"/>
    <w:p w14:paraId="22EAAD52" w14:textId="77777777" w:rsidR="00C34AF7" w:rsidRDefault="00C34AF7" w:rsidP="00C34AF7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2F6820AE" w14:textId="77777777" w:rsidR="00C34AF7" w:rsidRPr="007057CE" w:rsidRDefault="00C34AF7" w:rsidP="007057CE">
      <w:pPr>
        <w:tabs>
          <w:tab w:val="left" w:pos="4871"/>
        </w:tabs>
        <w:spacing w:line="480" w:lineRule="auto"/>
      </w:pPr>
    </w:p>
    <w:sectPr w:rsidR="00C34AF7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D77C2" w14:textId="77777777" w:rsidR="00EB7254" w:rsidRDefault="00EB7254" w:rsidP="00A076EA">
      <w:r>
        <w:separator/>
      </w:r>
    </w:p>
  </w:endnote>
  <w:endnote w:type="continuationSeparator" w:id="0">
    <w:p w14:paraId="318AFB0F" w14:textId="77777777" w:rsidR="00EB7254" w:rsidRDefault="00EB7254" w:rsidP="00A076EA">
      <w:r>
        <w:continuationSeparator/>
      </w:r>
    </w:p>
  </w:endnote>
  <w:endnote w:type="continuationNotice" w:id="1">
    <w:p w14:paraId="7308B871" w14:textId="77777777" w:rsidR="00EB7254" w:rsidRDefault="00EB7254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1780C5B9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6B6BE0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D60FD" w14:textId="77777777" w:rsidR="00EB7254" w:rsidRDefault="00EB7254" w:rsidP="00A076EA">
      <w:r>
        <w:separator/>
      </w:r>
    </w:p>
  </w:footnote>
  <w:footnote w:type="continuationSeparator" w:id="0">
    <w:p w14:paraId="6B9E541C" w14:textId="77777777" w:rsidR="00EB7254" w:rsidRDefault="00EB7254" w:rsidP="00A076EA">
      <w:r>
        <w:continuationSeparator/>
      </w:r>
    </w:p>
  </w:footnote>
  <w:footnote w:type="continuationNotice" w:id="1">
    <w:p w14:paraId="0B76A582" w14:textId="77777777" w:rsidR="00EB7254" w:rsidRDefault="00EB7254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06X4AJOOFD1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26DED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2F386A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5F291B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B6BE0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197E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4AF7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B7254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4AF7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48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9</cp:revision>
  <cp:lastPrinted>2019-05-31T12:56:00Z</cp:lastPrinted>
  <dcterms:created xsi:type="dcterms:W3CDTF">2026-01-26T16:39:00Z</dcterms:created>
  <dcterms:modified xsi:type="dcterms:W3CDTF">2026-02-11T17:57:00Z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