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8E5C16C" w:rsidP="08E5C16C" w:rsidRDefault="08E5C16C" w14:paraId="709A15F1" w14:textId="412AD3B3">
      <w:pPr>
        <w:pStyle w:val="berschrift1"/>
        <w:spacing w:before="0"/>
      </w:pPr>
    </w:p>
    <w:p w:rsidRPr="00A076EA" w:rsidR="00CD5607" w:rsidP="007B5B6E" w:rsidRDefault="00601B3A" w14:paraId="6E198DDC" w14:textId="25845849">
      <w:pPr>
        <w:pStyle w:val="berschrift1"/>
        <w:spacing w:before="0"/>
      </w:pPr>
      <w:r>
        <w:t xml:space="preserve">Wie sichern wir </w:t>
      </w:r>
      <w:r w:rsidR="00705DB9">
        <w:t>eine Kreuzung bei Nacht ab?</w:t>
      </w:r>
    </w:p>
    <w:p w:rsidR="005478A8" w:rsidP="007057CE" w:rsidRDefault="007057CE" w14:paraId="1B341239" w14:textId="3471984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:rsidRPr="00AA01B1" w:rsidR="007057CE" w:rsidP="007057CE" w:rsidRDefault="0081479E" w14:paraId="5166013B" w14:textId="516BB68D">
      <w:pPr>
        <w:pStyle w:val="berschrift1"/>
        <w:spacing w:before="0"/>
      </w:pPr>
      <w:r>
        <w:t xml:space="preserve">Was gehört nicht </w:t>
      </w:r>
      <w:r w:rsidR="0062718E">
        <w:t>in den Sack</w:t>
      </w:r>
      <w:r w:rsidR="001C74A5">
        <w:t>befehl</w:t>
      </w:r>
      <w:r w:rsidR="0062718E">
        <w:t>?</w:t>
      </w:r>
    </w:p>
    <w:p w:rsidRPr="007057CE" w:rsidR="007057CE" w:rsidP="007057CE" w:rsidRDefault="00D23D6D" w14:paraId="2319F385" w14:textId="15F9ABFA">
      <w:pPr>
        <w:tabs>
          <w:tab w:val="left" w:pos="4871"/>
        </w:tabs>
        <w:spacing w:line="276" w:lineRule="auto"/>
      </w:pPr>
      <w:r>
        <w:rPr>
          <w:b/>
        </w:rPr>
        <w:t>4 Sicherheitsnadeln</w:t>
      </w:r>
      <w:r w:rsidRPr="007057CE" w:rsidR="007057CE">
        <w:t xml:space="preserve"> </w:t>
      </w:r>
      <w:r w:rsidR="00F8542C">
        <w:t xml:space="preserve">Antwort </w:t>
      </w:r>
      <w:r w:rsidR="00A13CFF">
        <w:t>S</w:t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 xml:space="preserve"> </w:t>
      </w:r>
      <w:r w:rsidR="00A13CFF">
        <w:t>S</w:t>
      </w:r>
    </w:p>
    <w:p w:rsidRPr="007057CE" w:rsidR="007057CE" w:rsidP="007057CE" w:rsidRDefault="00427B43" w14:paraId="3359C362" w14:textId="189171C0">
      <w:pPr>
        <w:tabs>
          <w:tab w:val="left" w:pos="4871"/>
        </w:tabs>
        <w:spacing w:line="276" w:lineRule="auto"/>
      </w:pPr>
      <w:r>
        <w:rPr>
          <w:b/>
        </w:rPr>
        <w:t>Handy</w:t>
      </w:r>
      <w:r w:rsidRPr="007057CE" w:rsidR="007057CE">
        <w:t xml:space="preserve"> </w:t>
      </w:r>
      <w:r w:rsidR="00F8542C">
        <w:t xml:space="preserve">Antwort </w:t>
      </w:r>
      <w:r w:rsidR="00A13CFF">
        <w:t>H</w:t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 xml:space="preserve"> </w:t>
      </w:r>
      <w:r w:rsidR="00A13CFF">
        <w:t>H</w:t>
      </w:r>
    </w:p>
    <w:p w:rsidRPr="007057CE" w:rsidR="007057CE" w:rsidP="007057CE" w:rsidRDefault="00427B43" w14:paraId="0E5966EC" w14:textId="1A25B778">
      <w:pPr>
        <w:tabs>
          <w:tab w:val="left" w:pos="4871"/>
        </w:tabs>
        <w:spacing w:line="276" w:lineRule="auto"/>
      </w:pPr>
      <w:r>
        <w:rPr>
          <w:b/>
        </w:rPr>
        <w:t>Armband</w:t>
      </w:r>
      <w:r w:rsidR="00A13CFF">
        <w:rPr>
          <w:b/>
        </w:rPr>
        <w:t xml:space="preserve"> Uhr</w:t>
      </w:r>
      <w:r w:rsidRPr="007057CE" w:rsidR="007057CE">
        <w:t xml:space="preserve"> </w:t>
      </w:r>
      <w:r w:rsidR="00F8542C">
        <w:t xml:space="preserve">Antwort </w:t>
      </w:r>
      <w:r w:rsidR="00A13CFF">
        <w:t>U</w:t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ab/>
      </w:r>
      <w:r w:rsidRPr="007057CE" w:rsidR="007057CE">
        <w:t xml:space="preserve"> </w:t>
      </w:r>
      <w:r w:rsidR="00A13CFF">
        <w:t>U</w:t>
      </w:r>
    </w:p>
    <w:p w:rsidR="007057CE" w:rsidP="007057CE" w:rsidRDefault="007057CE" w14:paraId="7B3BD283" w14:textId="36C79E8A">
      <w:pPr>
        <w:tabs>
          <w:tab w:val="left" w:pos="4871"/>
        </w:tabs>
        <w:spacing w:line="480" w:lineRule="auto"/>
      </w:pPr>
    </w:p>
    <w:p w:rsidRPr="00A076EA" w:rsidR="007C04E8" w:rsidP="007C04E8" w:rsidRDefault="007C04E8" w14:paraId="4BDA955B" w14:textId="1A69DABC">
      <w:pPr>
        <w:pStyle w:val="berschrift1"/>
        <w:spacing w:before="0"/>
      </w:pPr>
      <w:r>
        <w:t>Was versteht man im KKB wenn man von Knigge spricht?</w:t>
      </w:r>
    </w:p>
    <w:p w:rsidR="007C04E8" w:rsidP="007C04E8" w:rsidRDefault="007C04E8" w14:paraId="1BA09E0D" w14:textId="77777777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:rsidRPr="007057CE" w:rsidR="007C04E8" w:rsidP="007057CE" w:rsidRDefault="007C04E8" w14:paraId="29F8E0F3" w14:textId="77777777">
      <w:pPr>
        <w:tabs>
          <w:tab w:val="left" w:pos="4871"/>
        </w:tabs>
        <w:spacing w:line="480" w:lineRule="auto"/>
      </w:pPr>
    </w:p>
    <w:sectPr w:rsidRPr="007057CE" w:rsidR="007C04E8" w:rsidSect="00B8268F">
      <w:headerReference w:type="default" r:id="rId11"/>
      <w:footerReference w:type="default" r:id="rId12"/>
      <w:pgSz w:w="11900" w:h="16840" w:orient="portrait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2582" w:rsidP="00A076EA" w:rsidRDefault="008A2582" w14:paraId="603635C1" w14:textId="77777777">
      <w:r>
        <w:separator/>
      </w:r>
    </w:p>
  </w:endnote>
  <w:endnote w:type="continuationSeparator" w:id="0">
    <w:p w:rsidR="008A2582" w:rsidP="00A076EA" w:rsidRDefault="008A2582" w14:paraId="4A5D4D02" w14:textId="77777777">
      <w:r>
        <w:continuationSeparator/>
      </w:r>
    </w:p>
  </w:endnote>
  <w:endnote w:type="continuationNotice" w:id="1">
    <w:p w:rsidR="008A2582" w:rsidP="00A076EA" w:rsidRDefault="008A2582" w14:paraId="18B685B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8542C" w:rsidR="00F8542C" w:rsidP="00024B17" w:rsidRDefault="00F8542C" w14:paraId="32F2BEF7" w14:textId="7777777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:rsidRPr="00F8542C" w:rsidR="00F8542C" w:rsidP="00024B17" w:rsidRDefault="00F8542C" w14:paraId="75F788AF" w14:textId="2594E3F2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:rsidR="00F8542C" w:rsidP="00024B17" w:rsidRDefault="00F8542C" w14:paraId="215A445A" w14:textId="77777777">
    <w:pPr>
      <w:pStyle w:val="Fuzeile"/>
    </w:pPr>
  </w:p>
  <w:p w:rsidR="00F8542C" w:rsidP="00024B17" w:rsidRDefault="00F8542C" w14:paraId="6700DB32" w14:textId="77777777">
    <w:pPr>
      <w:pStyle w:val="Fuzeile"/>
    </w:pPr>
  </w:p>
  <w:p w:rsidR="009302C0" w:rsidP="00024B17" w:rsidRDefault="00C355D4" w14:paraId="06E98A97" w14:textId="1E41212E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601B3A">
      <w:rPr>
        <w:noProof/>
      </w:rPr>
      <w:t>05.03.2026</w:t>
    </w:r>
    <w:r>
      <w:fldChar w:fldCharType="end"/>
    </w:r>
    <w:r w:rsidRPr="005E4D74" w:rsidR="005E4D74">
      <w:t>/</w:t>
    </w:r>
    <w:r w:rsidR="00F8542C">
      <w:t>YW</w:t>
    </w:r>
    <w:r w:rsidR="0066129B">
      <w:tab/>
    </w:r>
    <w:r w:rsidR="0066129B">
      <w:tab/>
    </w:r>
    <w:r w:rsidR="0066129B"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2582" w:rsidP="00A076EA" w:rsidRDefault="008A2582" w14:paraId="295341A5" w14:textId="77777777">
      <w:r>
        <w:separator/>
      </w:r>
    </w:p>
  </w:footnote>
  <w:footnote w:type="continuationSeparator" w:id="0">
    <w:p w:rsidR="008A2582" w:rsidP="00A076EA" w:rsidRDefault="008A2582" w14:paraId="7240AE5F" w14:textId="77777777">
      <w:r>
        <w:continuationSeparator/>
      </w:r>
    </w:p>
  </w:footnote>
  <w:footnote w:type="continuationNotice" w:id="1">
    <w:p w:rsidR="008A2582" w:rsidP="00A076EA" w:rsidRDefault="008A2582" w14:paraId="4422C00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ellenraster"/>
      <w:tblW w:w="0" w:type="auto"/>
      <w:tblInd w:w="-11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:rsidTr="005B677F" w14:paraId="1E000BC2" w14:textId="77777777">
      <w:tc>
        <w:tcPr>
          <w:tcW w:w="1843" w:type="dxa"/>
        </w:tcPr>
        <w:p w:rsidR="00305620" w:rsidP="00305620" w:rsidRDefault="00305620" w14:paraId="4C34581D" w14:textId="77777777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:rsidRPr="00AA01B1" w:rsidR="00305620" w:rsidP="00305620" w:rsidRDefault="00996640" w14:paraId="0F251E17" w14:textId="3A6D22C8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20R4GNEQQNP1</w:t>
          </w:r>
        </w:p>
      </w:tc>
    </w:tr>
  </w:tbl>
  <w:p w:rsidR="00DF7C7F" w:rsidP="00A076EA" w:rsidRDefault="00DF7C7F" w14:paraId="02CFDC2F" w14:textId="7777777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2"/>
  <w:attachedTemplate r:id="rId1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1C74A5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27B43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B3A"/>
    <w:rsid w:val="00601D1C"/>
    <w:rsid w:val="00622B45"/>
    <w:rsid w:val="00622BE7"/>
    <w:rsid w:val="0062718E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05DB9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4E8"/>
    <w:rsid w:val="007C0AA8"/>
    <w:rsid w:val="007D3717"/>
    <w:rsid w:val="007F43C8"/>
    <w:rsid w:val="007F5947"/>
    <w:rsid w:val="007F7AFF"/>
    <w:rsid w:val="00801064"/>
    <w:rsid w:val="00805298"/>
    <w:rsid w:val="00813D8E"/>
    <w:rsid w:val="0081479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A2582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3CFF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23D6D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44C9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  <w:rsid w:val="08E5C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styleId="KopfzeileZchn" w:customStyle="1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styleId="FuzeileZchn" w:customStyle="1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hAnsi="Times New Roman" w:eastAsia="Times New Roman" w:cs="Times New Roman"/>
      <w:sz w:val="20"/>
      <w:szCs w:val="20"/>
      <w:lang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styleId="TitelZchn" w:customStyle="1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211918"/>
    <w:rPr>
      <w:rFonts w:ascii="Arial" w:hAnsi="Arial" w:eastAsia="Times New Roman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2025_Dokument_Allgemein_Vorlage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Yann Wunderle</dc:creator>
  <keywords/>
  <dc:description/>
  <lastModifiedBy>Kian Dal Molin</lastModifiedBy>
  <revision>14</revision>
  <lastPrinted>2019-05-31T12:56:00.0000000Z</lastPrinted>
  <dcterms:created xsi:type="dcterms:W3CDTF">2026-01-26T16:39:00.0000000Z</dcterms:created>
  <dcterms:modified xsi:type="dcterms:W3CDTF">2026-03-05T20:18:19.0583041Z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