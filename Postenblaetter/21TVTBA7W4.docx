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0C283A1" w:rsidR="00CD5607" w:rsidRPr="00A076EA" w:rsidRDefault="00EA2015" w:rsidP="007B5B6E">
      <w:pPr>
        <w:pStyle w:val="berschrift1"/>
        <w:spacing w:before="0"/>
      </w:pPr>
      <w:r>
        <w:t>Beim Parkdienst haben wir grundsätzlich immer zwei Kadetten welche Aufgabe haben diese jeweils?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F695AD9" w:rsidR="007057CE" w:rsidRPr="00AA01B1" w:rsidRDefault="007F6563" w:rsidP="007057CE">
      <w:pPr>
        <w:pStyle w:val="berschrift1"/>
        <w:spacing w:before="0"/>
      </w:pPr>
      <w:r>
        <w:t>Wie hoch ist das Depotgeld für unsere Uniform?</w:t>
      </w:r>
    </w:p>
    <w:p w14:paraId="2319F385" w14:textId="1853E7F5" w:rsidR="007057CE" w:rsidRPr="007057CE" w:rsidRDefault="004C595D" w:rsidP="007057CE">
      <w:pPr>
        <w:tabs>
          <w:tab w:val="left" w:pos="4871"/>
        </w:tabs>
        <w:spacing w:line="276" w:lineRule="auto"/>
      </w:pPr>
      <w:r>
        <w:rPr>
          <w:b/>
        </w:rPr>
        <w:t xml:space="preserve">300.- </w:t>
      </w:r>
      <w:r w:rsidR="00F8542C">
        <w:t xml:space="preserve">Antwort </w:t>
      </w:r>
      <w:r>
        <w:t>K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K</w:t>
      </w:r>
    </w:p>
    <w:p w14:paraId="3359C362" w14:textId="37C10FC5" w:rsidR="007057CE" w:rsidRPr="007057CE" w:rsidRDefault="004C595D" w:rsidP="007057CE">
      <w:pPr>
        <w:tabs>
          <w:tab w:val="left" w:pos="4871"/>
        </w:tabs>
        <w:spacing w:line="276" w:lineRule="auto"/>
      </w:pPr>
      <w:r>
        <w:rPr>
          <w:b/>
        </w:rPr>
        <w:t>250.-</w:t>
      </w:r>
      <w:r w:rsidR="007057CE" w:rsidRPr="007057CE">
        <w:t xml:space="preserve"> </w:t>
      </w:r>
      <w:r w:rsidR="00F8542C">
        <w:t xml:space="preserve">Antwort </w:t>
      </w:r>
      <w:r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A</w:t>
      </w:r>
    </w:p>
    <w:p w14:paraId="0E5966EC" w14:textId="3FB09A94" w:rsidR="007057CE" w:rsidRDefault="007F6563" w:rsidP="007057CE">
      <w:pPr>
        <w:tabs>
          <w:tab w:val="left" w:pos="4871"/>
        </w:tabs>
        <w:spacing w:line="276" w:lineRule="auto"/>
      </w:pPr>
      <w:r>
        <w:rPr>
          <w:b/>
        </w:rPr>
        <w:t>200</w:t>
      </w:r>
      <w:r w:rsidR="004C595D">
        <w:rPr>
          <w:b/>
        </w:rPr>
        <w:t>.-</w:t>
      </w:r>
      <w:r w:rsidR="007057CE" w:rsidRPr="007057CE">
        <w:t xml:space="preserve"> </w:t>
      </w:r>
      <w:r w:rsidR="00F8542C">
        <w:t xml:space="preserve">Antwort </w:t>
      </w:r>
      <w:r w:rsidR="004C595D">
        <w:t>S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4C595D">
        <w:t>S</w:t>
      </w:r>
    </w:p>
    <w:p w14:paraId="43C5A95C" w14:textId="77777777" w:rsidR="00266726" w:rsidRPr="007057CE" w:rsidRDefault="00266726" w:rsidP="007057CE">
      <w:pPr>
        <w:tabs>
          <w:tab w:val="left" w:pos="4871"/>
        </w:tabs>
        <w:spacing w:line="276" w:lineRule="auto"/>
      </w:pPr>
    </w:p>
    <w:p w14:paraId="265CA154" w14:textId="59551C43" w:rsidR="00266726" w:rsidRPr="00A076EA" w:rsidRDefault="00266726" w:rsidP="00266726">
      <w:pPr>
        <w:pStyle w:val="berschrift1"/>
        <w:spacing w:before="0"/>
      </w:pPr>
      <w:r>
        <w:t>Bei</w:t>
      </w:r>
      <w:r w:rsidR="00BE451B">
        <w:t xml:space="preserve"> folgendem Bild sieht man?</w:t>
      </w:r>
    </w:p>
    <w:p w14:paraId="4AA5E7A9" w14:textId="77777777" w:rsidR="00266726" w:rsidRDefault="00266726" w:rsidP="00266726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B3BD283" w14:textId="4FD3CBF7" w:rsidR="007057CE" w:rsidRPr="007057CE" w:rsidRDefault="00BE451B" w:rsidP="007057CE">
      <w:pPr>
        <w:tabs>
          <w:tab w:val="left" w:pos="4871"/>
        </w:tabs>
        <w:spacing w:line="480" w:lineRule="auto"/>
      </w:pPr>
      <w:r w:rsidRPr="00BE451B">
        <w:drawing>
          <wp:inline distT="0" distB="0" distL="0" distR="0" wp14:anchorId="0B4495FB" wp14:editId="444D9FFB">
            <wp:extent cx="3948805" cy="1695450"/>
            <wp:effectExtent l="0" t="0" r="0" b="0"/>
            <wp:docPr id="9003071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0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1638" cy="16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7C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B9AB" w14:textId="77777777" w:rsidR="00FC6487" w:rsidRDefault="00FC6487" w:rsidP="00A076EA">
      <w:r>
        <w:separator/>
      </w:r>
    </w:p>
  </w:endnote>
  <w:endnote w:type="continuationSeparator" w:id="0">
    <w:p w14:paraId="588F2952" w14:textId="77777777" w:rsidR="00FC6487" w:rsidRDefault="00FC6487" w:rsidP="00A076EA">
      <w:r>
        <w:continuationSeparator/>
      </w:r>
    </w:p>
  </w:endnote>
  <w:endnote w:type="continuationNotice" w:id="1">
    <w:p w14:paraId="03356B59" w14:textId="77777777" w:rsidR="00FC6487" w:rsidRDefault="00FC6487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3313AB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F6563">
      <w:rPr>
        <w:noProof/>
      </w:rPr>
      <w:t>04.03.2026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7B988" w14:textId="77777777" w:rsidR="00FC6487" w:rsidRDefault="00FC6487" w:rsidP="00A076EA">
      <w:r>
        <w:separator/>
      </w:r>
    </w:p>
  </w:footnote>
  <w:footnote w:type="continuationSeparator" w:id="0">
    <w:p w14:paraId="42ACAB1D" w14:textId="77777777" w:rsidR="00FC6487" w:rsidRDefault="00FC6487" w:rsidP="00A076EA">
      <w:r>
        <w:continuationSeparator/>
      </w:r>
    </w:p>
  </w:footnote>
  <w:footnote w:type="continuationNotice" w:id="1">
    <w:p w14:paraId="67E232AC" w14:textId="77777777" w:rsidR="00FC6487" w:rsidRDefault="00FC6487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21TVTBA7W4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66726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C595D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6563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228E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E451B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015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C6487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