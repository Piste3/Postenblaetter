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1D63BC3" w:rsidR="00CD5607" w:rsidRPr="00A076EA" w:rsidRDefault="004F22F9" w:rsidP="007B5B6E">
      <w:pPr>
        <w:pStyle w:val="berschrift1"/>
        <w:spacing w:before="0"/>
      </w:pPr>
      <w:r>
        <w:t>Wie heisst dieses Verkehrsschild?</w:t>
      </w:r>
    </w:p>
    <w:p w14:paraId="726D8889" w14:textId="3CA467CB" w:rsidR="004F22F9" w:rsidRDefault="004F22F9" w:rsidP="007057CE">
      <w:pPr>
        <w:tabs>
          <w:tab w:val="left" w:pos="4871"/>
        </w:tabs>
        <w:spacing w:line="480" w:lineRule="auto"/>
      </w:pPr>
      <w:r w:rsidRPr="004F22F9">
        <w:drawing>
          <wp:anchor distT="0" distB="0" distL="114300" distR="114300" simplePos="0" relativeHeight="251658240" behindDoc="1" locked="0" layoutInCell="1" allowOverlap="1" wp14:anchorId="19767CDA" wp14:editId="0A2EAA98">
            <wp:simplePos x="0" y="0"/>
            <wp:positionH relativeFrom="margin">
              <wp:align>left</wp:align>
            </wp:positionH>
            <wp:positionV relativeFrom="paragraph">
              <wp:posOffset>7685</wp:posOffset>
            </wp:positionV>
            <wp:extent cx="947624" cy="1084082"/>
            <wp:effectExtent l="0" t="0" r="5080" b="1905"/>
            <wp:wrapTight wrapText="bothSides">
              <wp:wrapPolygon edited="0">
                <wp:start x="0" y="0"/>
                <wp:lineTo x="0" y="21258"/>
                <wp:lineTo x="21282" y="21258"/>
                <wp:lineTo x="21282" y="0"/>
                <wp:lineTo x="0" y="0"/>
              </wp:wrapPolygon>
            </wp:wrapTight>
            <wp:docPr id="629659284" name="Grafik 1" descr="Ein Bild, das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9284" name="Grafik 1" descr="Ein Bild, das Design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624" cy="1084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41239" w14:textId="56CAC996" w:rsidR="005478A8" w:rsidRDefault="007057CE" w:rsidP="007057CE">
      <w:pPr>
        <w:tabs>
          <w:tab w:val="left" w:pos="4871"/>
        </w:tabs>
        <w:spacing w:line="480" w:lineRule="auto"/>
      </w:pPr>
      <w:r>
        <w:t>____</w:t>
      </w:r>
      <w:r w:rsidR="004F22F9">
        <w:t>____________________</w:t>
      </w:r>
      <w:r>
        <w:t>_________________________________________</w:t>
      </w:r>
      <w:r w:rsidR="00F8542C">
        <w:t>_</w:t>
      </w:r>
    </w:p>
    <w:p w14:paraId="67F734B9" w14:textId="77777777" w:rsidR="004F22F9" w:rsidRDefault="004F22F9" w:rsidP="007057CE">
      <w:pPr>
        <w:tabs>
          <w:tab w:val="left" w:pos="4871"/>
        </w:tabs>
        <w:spacing w:line="480" w:lineRule="auto"/>
      </w:pPr>
    </w:p>
    <w:p w14:paraId="71D9C253" w14:textId="77777777" w:rsidR="004F22F9" w:rsidRDefault="004F22F9" w:rsidP="007057CE">
      <w:pPr>
        <w:tabs>
          <w:tab w:val="left" w:pos="4871"/>
        </w:tabs>
        <w:spacing w:line="480" w:lineRule="auto"/>
      </w:pPr>
    </w:p>
    <w:p w14:paraId="5166013B" w14:textId="7D47DA4A" w:rsidR="007057CE" w:rsidRPr="00AA01B1" w:rsidRDefault="00594550" w:rsidP="007057CE">
      <w:pPr>
        <w:pStyle w:val="berschrift1"/>
        <w:spacing w:before="0"/>
      </w:pPr>
      <w:r w:rsidRPr="004A3237">
        <w:drawing>
          <wp:anchor distT="0" distB="0" distL="114300" distR="114300" simplePos="0" relativeHeight="251659264" behindDoc="1" locked="0" layoutInCell="1" allowOverlap="1" wp14:anchorId="635CC9A8" wp14:editId="163C594A">
            <wp:simplePos x="0" y="0"/>
            <wp:positionH relativeFrom="margin">
              <wp:align>left</wp:align>
            </wp:positionH>
            <wp:positionV relativeFrom="paragraph">
              <wp:posOffset>211507</wp:posOffset>
            </wp:positionV>
            <wp:extent cx="1790700" cy="741045"/>
            <wp:effectExtent l="0" t="0" r="0" b="1905"/>
            <wp:wrapTight wrapText="bothSides">
              <wp:wrapPolygon edited="0">
                <wp:start x="0" y="0"/>
                <wp:lineTo x="0" y="21100"/>
                <wp:lineTo x="21370" y="21100"/>
                <wp:lineTo x="21370" y="0"/>
                <wp:lineTo x="0" y="0"/>
              </wp:wrapPolygon>
            </wp:wrapTight>
            <wp:docPr id="538185679" name="Grafik 1" descr="Ein Bild, das Screenshot, Schrift, Symbol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5679" name="Grafik 1" descr="Ein Bild, das Screenshot, Schrift, Symbol, Rechteck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626" cy="747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237">
        <w:t>Wie heisst diese Markierung</w:t>
      </w:r>
    </w:p>
    <w:p w14:paraId="2319F385" w14:textId="5F32366E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594550">
        <w:t>Haltelinie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5CEF">
        <w:t>M</w:t>
      </w:r>
    </w:p>
    <w:p w14:paraId="3359C362" w14:textId="2FB79B12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594550">
        <w:t>Halteverbotslinie</w:t>
      </w:r>
      <w:r w:rsidRPr="007057CE">
        <w:tab/>
      </w:r>
      <w:r w:rsidRPr="007057CE">
        <w:tab/>
      </w:r>
      <w:r w:rsidRPr="007057CE">
        <w:tab/>
      </w:r>
      <w:r w:rsidR="00594550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5CEF">
        <w:t>X</w:t>
      </w:r>
    </w:p>
    <w:p w14:paraId="0E5966EC" w14:textId="645275C0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594550">
        <w:t>Parkverbotslinie</w:t>
      </w:r>
      <w:r w:rsidRPr="007057CE">
        <w:tab/>
      </w:r>
      <w:r w:rsidRPr="007057CE">
        <w:tab/>
      </w:r>
      <w:r w:rsidRPr="007057CE">
        <w:tab/>
      </w:r>
      <w:r w:rsidR="00594550">
        <w:tab/>
      </w:r>
      <w:r w:rsidR="00594550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05CEF">
        <w:t>R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04AF759" w14:textId="77777777" w:rsidR="006B302F" w:rsidRDefault="006B302F" w:rsidP="007057CE">
      <w:pPr>
        <w:tabs>
          <w:tab w:val="left" w:pos="4871"/>
        </w:tabs>
        <w:spacing w:line="480" w:lineRule="auto"/>
      </w:pPr>
    </w:p>
    <w:p w14:paraId="3F6FF5CE" w14:textId="4DABAD7A" w:rsidR="006B302F" w:rsidRPr="00AA01B1" w:rsidRDefault="006B302F" w:rsidP="006B302F">
      <w:pPr>
        <w:pStyle w:val="berschrift1"/>
        <w:spacing w:before="0"/>
      </w:pPr>
      <w:r>
        <w:t>Was ist abgebildet.</w:t>
      </w:r>
    </w:p>
    <w:p w14:paraId="54026052" w14:textId="3CD4F053" w:rsidR="008F46E2" w:rsidRPr="007057CE" w:rsidRDefault="006F1D5E" w:rsidP="008F46E2">
      <w:pPr>
        <w:tabs>
          <w:tab w:val="left" w:pos="4871"/>
        </w:tabs>
        <w:spacing w:line="276" w:lineRule="auto"/>
      </w:pPr>
      <w:r w:rsidRPr="006B302F">
        <w:drawing>
          <wp:anchor distT="0" distB="0" distL="114300" distR="114300" simplePos="0" relativeHeight="251660288" behindDoc="1" locked="0" layoutInCell="1" allowOverlap="1" wp14:anchorId="4C0D7264" wp14:editId="64E063CF">
            <wp:simplePos x="0" y="0"/>
            <wp:positionH relativeFrom="margin">
              <wp:align>left</wp:align>
            </wp:positionH>
            <wp:positionV relativeFrom="paragraph">
              <wp:posOffset>52681</wp:posOffset>
            </wp:positionV>
            <wp:extent cx="2772162" cy="3496163"/>
            <wp:effectExtent l="0" t="0" r="9525" b="9525"/>
            <wp:wrapTight wrapText="bothSides">
              <wp:wrapPolygon edited="0">
                <wp:start x="0" y="0"/>
                <wp:lineTo x="0" y="21541"/>
                <wp:lineTo x="21526" y="21541"/>
                <wp:lineTo x="21526" y="0"/>
                <wp:lineTo x="0" y="0"/>
              </wp:wrapPolygon>
            </wp:wrapTight>
            <wp:docPr id="1945835562" name="Grafik 1" descr="Ein Bild, das Text, Handschrift, Diagramm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35562" name="Grafik 1" descr="Ein Bild, das Text, Handschrift, Diagramm, Quittung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6E2" w:rsidRPr="007057CE">
        <w:rPr>
          <w:b/>
        </w:rPr>
        <w:t>[  ]</w:t>
      </w:r>
      <w:r w:rsidR="008F46E2" w:rsidRPr="007057CE">
        <w:t xml:space="preserve"> </w:t>
      </w:r>
      <w:r w:rsidR="003D1814">
        <w:t>Plankroki</w:t>
      </w:r>
      <w:r w:rsidR="008F46E2" w:rsidRPr="007057CE">
        <w:tab/>
      </w:r>
      <w:r w:rsidR="008F46E2" w:rsidRPr="007057CE">
        <w:tab/>
      </w:r>
      <w:r w:rsidR="008F46E2" w:rsidRPr="007057CE">
        <w:tab/>
      </w:r>
      <w:r w:rsidR="008F46E2" w:rsidRPr="007057CE">
        <w:tab/>
      </w:r>
      <w:r w:rsidR="008F46E2" w:rsidRPr="007057CE">
        <w:tab/>
        <w:t xml:space="preserve"> </w:t>
      </w:r>
      <w:r w:rsidR="00FE2167">
        <w:t>B</w:t>
      </w:r>
    </w:p>
    <w:p w14:paraId="7A360533" w14:textId="0F61FA88" w:rsidR="008F46E2" w:rsidRPr="007057CE" w:rsidRDefault="008F46E2" w:rsidP="008F46E2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proofErr w:type="spellStart"/>
      <w:r w:rsidR="003D1814">
        <w:t>Wegkroki</w:t>
      </w:r>
      <w:proofErr w:type="spellEnd"/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FE2167">
        <w:t>Q</w:t>
      </w:r>
    </w:p>
    <w:p w14:paraId="05726673" w14:textId="50146D7A" w:rsidR="008F46E2" w:rsidRPr="007057CE" w:rsidRDefault="008F46E2" w:rsidP="008F46E2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D1814">
        <w:t>Ansichtskroki</w:t>
      </w:r>
      <w:r w:rsidRPr="007057CE">
        <w:tab/>
      </w:r>
      <w:r>
        <w:tab/>
      </w:r>
      <w:r>
        <w:tab/>
      </w:r>
      <w:r w:rsidRPr="007057CE">
        <w:tab/>
      </w:r>
      <w:r w:rsidRPr="007057CE">
        <w:tab/>
        <w:t xml:space="preserve"> </w:t>
      </w:r>
      <w:r w:rsidR="00FE2167">
        <w:t>L</w:t>
      </w:r>
    </w:p>
    <w:p w14:paraId="2A2DF07F" w14:textId="4A0A28F9" w:rsidR="006B302F" w:rsidRDefault="006B302F" w:rsidP="006B302F">
      <w:pPr>
        <w:tabs>
          <w:tab w:val="left" w:pos="4871"/>
        </w:tabs>
        <w:spacing w:line="480" w:lineRule="auto"/>
      </w:pPr>
    </w:p>
    <w:p w14:paraId="664B743A" w14:textId="3B47E4FC" w:rsidR="006B302F" w:rsidRPr="007057CE" w:rsidRDefault="006B302F" w:rsidP="007057CE">
      <w:pPr>
        <w:tabs>
          <w:tab w:val="left" w:pos="4871"/>
        </w:tabs>
        <w:spacing w:line="480" w:lineRule="auto"/>
      </w:pPr>
    </w:p>
    <w:sectPr w:rsidR="006B302F" w:rsidRPr="007057CE" w:rsidSect="00B8268F">
      <w:headerReference w:type="default" r:id="rId14"/>
      <w:footerReference w:type="default" r:id="rId15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5961" w14:textId="77777777" w:rsidR="009C460D" w:rsidRDefault="009C460D" w:rsidP="00A076EA">
      <w:r>
        <w:separator/>
      </w:r>
    </w:p>
  </w:endnote>
  <w:endnote w:type="continuationSeparator" w:id="0">
    <w:p w14:paraId="34ADFABB" w14:textId="77777777" w:rsidR="009C460D" w:rsidRDefault="009C460D" w:rsidP="00A076EA">
      <w:r>
        <w:continuationSeparator/>
      </w:r>
    </w:p>
  </w:endnote>
  <w:endnote w:type="continuationNotice" w:id="1">
    <w:p w14:paraId="5A85D5ED" w14:textId="77777777" w:rsidR="009C460D" w:rsidRDefault="009C460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1144582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F22F9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4977C" w14:textId="77777777" w:rsidR="009C460D" w:rsidRDefault="009C460D" w:rsidP="00A076EA">
      <w:r>
        <w:separator/>
      </w:r>
    </w:p>
  </w:footnote>
  <w:footnote w:type="continuationSeparator" w:id="0">
    <w:p w14:paraId="69108BD1" w14:textId="77777777" w:rsidR="009C460D" w:rsidRDefault="009C460D" w:rsidP="00A076EA">
      <w:r>
        <w:continuationSeparator/>
      </w:r>
    </w:p>
  </w:footnote>
  <w:footnote w:type="continuationNotice" w:id="1">
    <w:p w14:paraId="77109AE0" w14:textId="77777777" w:rsidR="009C460D" w:rsidRDefault="009C460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05XG5QMJX2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814"/>
    <w:rsid w:val="003D1E79"/>
    <w:rsid w:val="003D5A5A"/>
    <w:rsid w:val="00403A90"/>
    <w:rsid w:val="00410BE1"/>
    <w:rsid w:val="00413151"/>
    <w:rsid w:val="0043052F"/>
    <w:rsid w:val="00433FCC"/>
    <w:rsid w:val="00444C30"/>
    <w:rsid w:val="004528B5"/>
    <w:rsid w:val="0047196A"/>
    <w:rsid w:val="00472009"/>
    <w:rsid w:val="004761BB"/>
    <w:rsid w:val="00487CDB"/>
    <w:rsid w:val="0049254A"/>
    <w:rsid w:val="004A3237"/>
    <w:rsid w:val="004A5603"/>
    <w:rsid w:val="004B0EE5"/>
    <w:rsid w:val="004E2895"/>
    <w:rsid w:val="004F22F9"/>
    <w:rsid w:val="00511E3F"/>
    <w:rsid w:val="00512E35"/>
    <w:rsid w:val="00514B69"/>
    <w:rsid w:val="0052678F"/>
    <w:rsid w:val="005274B8"/>
    <w:rsid w:val="005413EF"/>
    <w:rsid w:val="005478A8"/>
    <w:rsid w:val="00594550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302F"/>
    <w:rsid w:val="006B62AE"/>
    <w:rsid w:val="006C343F"/>
    <w:rsid w:val="006D221D"/>
    <w:rsid w:val="006E0C87"/>
    <w:rsid w:val="006F1D5E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8F46E2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C460D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5CEF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E2167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46E2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43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13</cp:revision>
  <cp:lastPrinted>2019-05-31T12:56:00Z</cp:lastPrinted>
  <dcterms:created xsi:type="dcterms:W3CDTF">2026-01-26T16:39:00Z</dcterms:created>
  <dcterms:modified xsi:type="dcterms:W3CDTF">2026-02-11T17:26:00Z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