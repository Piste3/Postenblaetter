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78DD156D" w:rsidR="00CD5607" w:rsidRPr="00A076EA" w:rsidRDefault="008C4C2F" w:rsidP="007B5B6E">
      <w:pPr>
        <w:pStyle w:val="berschrift1"/>
        <w:spacing w:before="0"/>
      </w:pPr>
      <w:r>
        <w:t xml:space="preserve">Was ist hier alles </w:t>
      </w:r>
      <w:r w:rsidR="008575DD">
        <w:t>abgebildet</w:t>
      </w:r>
      <w:r>
        <w:t>?</w:t>
      </w:r>
    </w:p>
    <w:p w14:paraId="1B341239" w14:textId="7909E20D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634B2988" w14:textId="72E7ED3C" w:rsidR="00EE5297" w:rsidRDefault="008C4C2F" w:rsidP="007057CE">
      <w:pPr>
        <w:tabs>
          <w:tab w:val="left" w:pos="4871"/>
        </w:tabs>
        <w:spacing w:line="480" w:lineRule="auto"/>
      </w:pPr>
      <w:r w:rsidRPr="008C4C2F">
        <w:drawing>
          <wp:inline distT="0" distB="0" distL="0" distR="0" wp14:anchorId="4685028B" wp14:editId="0DDCA717">
            <wp:extent cx="1409468" cy="2289111"/>
            <wp:effectExtent l="0" t="0" r="635" b="0"/>
            <wp:docPr id="6412674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67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8317" cy="23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013B" w14:textId="5B070FC7" w:rsidR="007057CE" w:rsidRPr="00AA01B1" w:rsidRDefault="00067977" w:rsidP="007057CE">
      <w:pPr>
        <w:pStyle w:val="berschrift1"/>
        <w:spacing w:before="0"/>
      </w:pPr>
      <w:r>
        <w:t>Zu wievielt macht man eine Helmabnahme</w:t>
      </w:r>
    </w:p>
    <w:p w14:paraId="2319F385" w14:textId="22250A7F" w:rsidR="007057CE" w:rsidRPr="007057CE" w:rsidRDefault="00067977" w:rsidP="007057CE">
      <w:pPr>
        <w:tabs>
          <w:tab w:val="left" w:pos="4871"/>
        </w:tabs>
        <w:spacing w:line="276" w:lineRule="auto"/>
      </w:pPr>
      <w:r>
        <w:rPr>
          <w:b/>
        </w:rPr>
        <w:t>1</w:t>
      </w:r>
      <w:r w:rsidR="007057CE" w:rsidRPr="007057CE">
        <w:t xml:space="preserve"> </w:t>
      </w:r>
      <w:r w:rsidR="00F8542C">
        <w:t xml:space="preserve">Antwort </w:t>
      </w:r>
      <w:r>
        <w:t>O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O</w:t>
      </w:r>
    </w:p>
    <w:p w14:paraId="3359C362" w14:textId="562B40C6" w:rsidR="007057CE" w:rsidRPr="007057CE" w:rsidRDefault="00067977" w:rsidP="007057CE">
      <w:pPr>
        <w:tabs>
          <w:tab w:val="left" w:pos="4871"/>
        </w:tabs>
        <w:spacing w:line="276" w:lineRule="auto"/>
      </w:pPr>
      <w:r>
        <w:rPr>
          <w:b/>
        </w:rPr>
        <w:t>2</w:t>
      </w:r>
      <w:r w:rsidR="007057CE" w:rsidRPr="007057CE">
        <w:t xml:space="preserve"> </w:t>
      </w:r>
      <w:r w:rsidR="00F8542C">
        <w:t xml:space="preserve">Antwort </w:t>
      </w:r>
      <w:r>
        <w:t>T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T</w:t>
      </w:r>
    </w:p>
    <w:p w14:paraId="0E5966EC" w14:textId="53E6CE87" w:rsidR="007057CE" w:rsidRPr="007057CE" w:rsidRDefault="00067977" w:rsidP="007057CE">
      <w:pPr>
        <w:tabs>
          <w:tab w:val="left" w:pos="4871"/>
        </w:tabs>
        <w:spacing w:line="276" w:lineRule="auto"/>
      </w:pPr>
      <w:r>
        <w:rPr>
          <w:b/>
        </w:rPr>
        <w:t>3</w:t>
      </w:r>
      <w:r w:rsidR="007057CE" w:rsidRPr="007057CE">
        <w:t xml:space="preserve"> </w:t>
      </w:r>
      <w:r w:rsidR="00F8542C">
        <w:t xml:space="preserve">Antwort </w:t>
      </w:r>
      <w:r>
        <w:t>H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H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3748E07C" w14:textId="3940328B" w:rsidR="008575DD" w:rsidRPr="00A076EA" w:rsidRDefault="008575DD" w:rsidP="008575DD">
      <w:pPr>
        <w:pStyle w:val="berschrift1"/>
        <w:spacing w:before="0"/>
      </w:pPr>
      <w:r>
        <w:t xml:space="preserve">Was </w:t>
      </w:r>
      <w:r>
        <w:t xml:space="preserve">machen wir auf einer einspurigen </w:t>
      </w:r>
      <w:r w:rsidR="00641141">
        <w:t>Strasse</w:t>
      </w:r>
      <w:r>
        <w:t xml:space="preserve"> mit einer einseit</w:t>
      </w:r>
      <w:r w:rsidR="00641141">
        <w:t>igen Blockade</w:t>
      </w:r>
      <w:r>
        <w:t>?</w:t>
      </w:r>
    </w:p>
    <w:p w14:paraId="01D8CD04" w14:textId="77777777" w:rsidR="008575DD" w:rsidRDefault="008575DD" w:rsidP="008575DD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36F6DB53" w14:textId="77777777" w:rsidR="008575DD" w:rsidRPr="007057CE" w:rsidRDefault="008575DD" w:rsidP="007057CE">
      <w:pPr>
        <w:tabs>
          <w:tab w:val="left" w:pos="4871"/>
        </w:tabs>
        <w:spacing w:line="480" w:lineRule="auto"/>
      </w:pPr>
    </w:p>
    <w:sectPr w:rsidR="008575DD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EA672" w14:textId="77777777" w:rsidR="000E3F87" w:rsidRDefault="000E3F87" w:rsidP="00A076EA">
      <w:r>
        <w:separator/>
      </w:r>
    </w:p>
  </w:endnote>
  <w:endnote w:type="continuationSeparator" w:id="0">
    <w:p w14:paraId="279E7C39" w14:textId="77777777" w:rsidR="000E3F87" w:rsidRDefault="000E3F87" w:rsidP="00A076EA">
      <w:r>
        <w:continuationSeparator/>
      </w:r>
    </w:p>
  </w:endnote>
  <w:endnote w:type="continuationNotice" w:id="1">
    <w:p w14:paraId="3DE031DF" w14:textId="77777777" w:rsidR="000E3F87" w:rsidRDefault="000E3F87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031E3644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067977">
      <w:rPr>
        <w:noProof/>
      </w:rPr>
      <w:t>06.03.2026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4C902" w14:textId="77777777" w:rsidR="000E3F87" w:rsidRDefault="000E3F87" w:rsidP="00A076EA">
      <w:r>
        <w:separator/>
      </w:r>
    </w:p>
  </w:footnote>
  <w:footnote w:type="continuationSeparator" w:id="0">
    <w:p w14:paraId="14A6D54F" w14:textId="77777777" w:rsidR="000E3F87" w:rsidRDefault="000E3F87" w:rsidP="00A076EA">
      <w:r>
        <w:continuationSeparator/>
      </w:r>
    </w:p>
  </w:footnote>
  <w:footnote w:type="continuationNotice" w:id="1">
    <w:p w14:paraId="66363DD1" w14:textId="77777777" w:rsidR="000E3F87" w:rsidRDefault="000E3F87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19K4XFDHHGF1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977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E3F87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1141"/>
    <w:rsid w:val="006459EC"/>
    <w:rsid w:val="00647E74"/>
    <w:rsid w:val="00651ED5"/>
    <w:rsid w:val="0066129B"/>
    <w:rsid w:val="00667EA0"/>
    <w:rsid w:val="006770C3"/>
    <w:rsid w:val="00681610"/>
    <w:rsid w:val="00690524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575DD"/>
    <w:rsid w:val="00865DC9"/>
    <w:rsid w:val="008713F7"/>
    <w:rsid w:val="008809D6"/>
    <w:rsid w:val="008835EE"/>
    <w:rsid w:val="00887F0F"/>
    <w:rsid w:val="00897277"/>
    <w:rsid w:val="008B4E1F"/>
    <w:rsid w:val="008C4C2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EE5297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51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9</cp:revision>
  <cp:lastPrinted>2019-05-31T12:56:00Z</cp:lastPrinted>
  <dcterms:created xsi:type="dcterms:W3CDTF">2026-01-26T16:39:00Z</dcterms:created>
  <dcterms:modified xsi:type="dcterms:W3CDTF">2026-03-06T22:07:00Z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