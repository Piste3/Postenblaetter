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CDCF604" w:rsidR="00CD5607" w:rsidRPr="00A076EA" w:rsidRDefault="007C74A1" w:rsidP="007B5B6E">
      <w:pPr>
        <w:pStyle w:val="berschrift1"/>
        <w:spacing w:before="0"/>
      </w:pPr>
      <w:r>
        <w:t xml:space="preserve">Welche </w:t>
      </w:r>
      <w:proofErr w:type="spellStart"/>
      <w:proofErr w:type="gramStart"/>
      <w:r>
        <w:t>Pool’s</w:t>
      </w:r>
      <w:proofErr w:type="spellEnd"/>
      <w:proofErr w:type="gramEnd"/>
      <w:r>
        <w:t xml:space="preserve"> werden an einem Unfallort erstellt?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7170B28" w:rsidR="007057CE" w:rsidRPr="00AA01B1" w:rsidRDefault="00E001CE" w:rsidP="007057CE">
      <w:pPr>
        <w:pStyle w:val="berschrift1"/>
        <w:spacing w:before="0"/>
      </w:pPr>
      <w:r>
        <w:t xml:space="preserve">Wo wird auf der Autobahn das </w:t>
      </w:r>
      <w:r w:rsidR="008320F3">
        <w:t xml:space="preserve">Pannendreieck </w:t>
      </w:r>
      <w:r>
        <w:t>aufgestellt?</w:t>
      </w:r>
    </w:p>
    <w:p w14:paraId="2319F385" w14:textId="7BF333BC" w:rsidR="007057CE" w:rsidRPr="007057CE" w:rsidRDefault="00E001CE" w:rsidP="007057CE">
      <w:pPr>
        <w:tabs>
          <w:tab w:val="left" w:pos="4871"/>
        </w:tabs>
        <w:spacing w:line="276" w:lineRule="auto"/>
      </w:pPr>
      <w:r>
        <w:rPr>
          <w:b/>
        </w:rPr>
        <w:t>250m</w:t>
      </w:r>
      <w:r w:rsidR="007057CE" w:rsidRPr="007057CE">
        <w:t xml:space="preserve"> </w:t>
      </w:r>
      <w:r w:rsidR="00F8542C">
        <w:t xml:space="preserve">Antwort </w:t>
      </w:r>
      <w:r>
        <w:t>T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T</w:t>
      </w:r>
      <w:proofErr w:type="spellEnd"/>
    </w:p>
    <w:p w14:paraId="3359C362" w14:textId="5ACB21A8" w:rsidR="007057CE" w:rsidRPr="007057CE" w:rsidRDefault="00E001CE" w:rsidP="007057CE">
      <w:pPr>
        <w:tabs>
          <w:tab w:val="left" w:pos="4871"/>
        </w:tabs>
        <w:spacing w:line="276" w:lineRule="auto"/>
      </w:pPr>
      <w:r>
        <w:rPr>
          <w:b/>
        </w:rPr>
        <w:t>150m</w:t>
      </w:r>
      <w:r w:rsidR="007057CE" w:rsidRPr="007057CE">
        <w:t xml:space="preserve"> </w:t>
      </w:r>
      <w:r w:rsidR="00F8542C">
        <w:t xml:space="preserve">Antwort </w:t>
      </w:r>
      <w:r>
        <w:t>O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O</w:t>
      </w:r>
      <w:proofErr w:type="spellEnd"/>
    </w:p>
    <w:p w14:paraId="0E5966EC" w14:textId="5712AACA" w:rsidR="007057CE" w:rsidRPr="007057CE" w:rsidRDefault="00E001CE" w:rsidP="007057CE">
      <w:pPr>
        <w:tabs>
          <w:tab w:val="left" w:pos="4871"/>
        </w:tabs>
        <w:spacing w:line="276" w:lineRule="auto"/>
      </w:pPr>
      <w:r>
        <w:rPr>
          <w:b/>
        </w:rPr>
        <w:t>350m</w:t>
      </w:r>
      <w:r w:rsidR="007057CE" w:rsidRPr="007057CE">
        <w:t xml:space="preserve"> </w:t>
      </w:r>
      <w:r w:rsidR="00F8542C">
        <w:t xml:space="preserve">Antwort </w:t>
      </w:r>
      <w:r>
        <w:t>F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F</w:t>
      </w:r>
      <w:proofErr w:type="spellEnd"/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4FE77B99" w14:textId="2A8C8C24" w:rsidR="00554F60" w:rsidRPr="00A076EA" w:rsidRDefault="00554F60" w:rsidP="00554F60">
      <w:pPr>
        <w:pStyle w:val="berschrift1"/>
        <w:spacing w:before="0"/>
      </w:pPr>
      <w:r>
        <w:t>Wie viele Schichten hat ein Knochen?</w:t>
      </w:r>
    </w:p>
    <w:p w14:paraId="7E7D74C5" w14:textId="77777777" w:rsidR="00554F60" w:rsidRDefault="00554F60" w:rsidP="00554F60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57A429E1" w14:textId="77777777" w:rsidR="00554F60" w:rsidRPr="007057CE" w:rsidRDefault="00554F60" w:rsidP="007057CE">
      <w:pPr>
        <w:tabs>
          <w:tab w:val="left" w:pos="4871"/>
        </w:tabs>
        <w:spacing w:line="480" w:lineRule="auto"/>
      </w:pPr>
    </w:p>
    <w:sectPr w:rsidR="00554F60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12A73" w14:textId="77777777" w:rsidR="00884C6A" w:rsidRDefault="00884C6A" w:rsidP="00A076EA">
      <w:r>
        <w:separator/>
      </w:r>
    </w:p>
  </w:endnote>
  <w:endnote w:type="continuationSeparator" w:id="0">
    <w:p w14:paraId="0C12774D" w14:textId="77777777" w:rsidR="00884C6A" w:rsidRDefault="00884C6A" w:rsidP="00A076EA">
      <w:r>
        <w:continuationSeparator/>
      </w:r>
    </w:p>
  </w:endnote>
  <w:endnote w:type="continuationNotice" w:id="1">
    <w:p w14:paraId="72DB93DC" w14:textId="77777777" w:rsidR="00884C6A" w:rsidRDefault="00884C6A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BAD3624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C74A1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F9E5" w14:textId="77777777" w:rsidR="00884C6A" w:rsidRDefault="00884C6A" w:rsidP="00A076EA">
      <w:r>
        <w:separator/>
      </w:r>
    </w:p>
  </w:footnote>
  <w:footnote w:type="continuationSeparator" w:id="0">
    <w:p w14:paraId="4FC90BBF" w14:textId="77777777" w:rsidR="00884C6A" w:rsidRDefault="00884C6A" w:rsidP="00A076EA">
      <w:r>
        <w:continuationSeparator/>
      </w:r>
    </w:p>
  </w:footnote>
  <w:footnote w:type="continuationNotice" w:id="1">
    <w:p w14:paraId="6A2BC2AF" w14:textId="77777777" w:rsidR="00884C6A" w:rsidRDefault="00884C6A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12BNU6MBNB3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54F60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C74A1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20F3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4C6A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26E5D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001CE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52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8</cp:revision>
  <cp:lastPrinted>2019-05-31T12:56:00Z</cp:lastPrinted>
  <dcterms:created xsi:type="dcterms:W3CDTF">2026-01-26T16:39:00Z</dcterms:created>
  <dcterms:modified xsi:type="dcterms:W3CDTF">2026-03-08T21:24:00Z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