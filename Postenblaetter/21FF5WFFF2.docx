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22A44954" w:rsidR="00CD5607" w:rsidRPr="00A076EA" w:rsidRDefault="00E15139" w:rsidP="007B5B6E">
      <w:pPr>
        <w:pStyle w:val="berschrift1"/>
        <w:spacing w:before="0"/>
      </w:pPr>
      <w:r>
        <w:t>Wo waren wir letztes Jahr im Lager?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4850745A" w:rsidR="007057CE" w:rsidRPr="00AA01B1" w:rsidRDefault="009B43BB" w:rsidP="007057CE">
      <w:pPr>
        <w:pStyle w:val="berschrift1"/>
        <w:spacing w:before="0"/>
      </w:pPr>
      <w:r>
        <w:t>Wie erkenne ich eine Rauchgasvergiftung?</w:t>
      </w:r>
    </w:p>
    <w:p w14:paraId="65BFB798" w14:textId="141356EC" w:rsidR="00EA57D1" w:rsidRPr="007057CE" w:rsidRDefault="00171BAD" w:rsidP="007057CE">
      <w:pPr>
        <w:tabs>
          <w:tab w:val="left" w:pos="4871"/>
        </w:tabs>
        <w:spacing w:line="276" w:lineRule="auto"/>
      </w:pPr>
      <w:r>
        <w:rPr>
          <w:b/>
        </w:rPr>
        <w:t>Daran</w:t>
      </w:r>
      <w:r w:rsidR="009B43BB">
        <w:rPr>
          <w:b/>
        </w:rPr>
        <w:t xml:space="preserve"> das ich Flammen seh</w:t>
      </w:r>
      <w:r>
        <w:rPr>
          <w:b/>
        </w:rPr>
        <w:t xml:space="preserve">e </w:t>
      </w:r>
      <w:r w:rsidR="00F8542C">
        <w:t xml:space="preserve">Antwort </w:t>
      </w:r>
      <w:r w:rsidR="00EA57D1">
        <w:t>U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EA57D1">
        <w:t>U</w:t>
      </w:r>
    </w:p>
    <w:p w14:paraId="3359C362" w14:textId="53AC060B" w:rsidR="007057CE" w:rsidRPr="007057CE" w:rsidRDefault="00DF2333" w:rsidP="007057CE">
      <w:pPr>
        <w:tabs>
          <w:tab w:val="left" w:pos="4871"/>
        </w:tabs>
        <w:spacing w:line="276" w:lineRule="auto"/>
      </w:pPr>
      <w:r>
        <w:rPr>
          <w:b/>
        </w:rPr>
        <w:t xml:space="preserve">Schnelle Atmung/Puls </w:t>
      </w:r>
      <w:r w:rsidR="00F8542C">
        <w:t xml:space="preserve">Antwort </w:t>
      </w:r>
      <w:r w:rsidR="00EA57D1">
        <w:t>H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EA57D1">
        <w:t>H</w:t>
      </w:r>
    </w:p>
    <w:p w14:paraId="0FED2955" w14:textId="390DAFAB" w:rsidR="000230C0" w:rsidRDefault="00721732" w:rsidP="007057CE">
      <w:pPr>
        <w:tabs>
          <w:tab w:val="left" w:pos="4871"/>
        </w:tabs>
        <w:spacing w:line="276" w:lineRule="auto"/>
      </w:pPr>
      <w:r>
        <w:rPr>
          <w:b/>
        </w:rPr>
        <w:t xml:space="preserve">Kopfschmerzen </w:t>
      </w:r>
      <w:r w:rsidR="00F8542C">
        <w:t xml:space="preserve">Antwort </w:t>
      </w:r>
      <w:r w:rsidR="00EA57D1">
        <w:t>I</w:t>
      </w:r>
      <w:r w:rsidR="000230C0">
        <w:tab/>
      </w:r>
      <w:r w:rsidR="000230C0">
        <w:tab/>
      </w:r>
      <w:r w:rsidR="000230C0">
        <w:tab/>
      </w:r>
      <w:r w:rsidR="000230C0">
        <w:tab/>
      </w:r>
      <w:r w:rsidR="000230C0">
        <w:tab/>
      </w:r>
      <w:r w:rsidR="000230C0">
        <w:tab/>
      </w:r>
      <w:r w:rsidR="000230C0">
        <w:tab/>
      </w:r>
      <w:r w:rsidR="000230C0">
        <w:tab/>
        <w:t xml:space="preserve"> I</w:t>
      </w:r>
    </w:p>
    <w:p w14:paraId="6BCBD48A" w14:textId="77777777" w:rsidR="000230C0" w:rsidRDefault="000230C0" w:rsidP="007057CE">
      <w:pPr>
        <w:tabs>
          <w:tab w:val="left" w:pos="4871"/>
        </w:tabs>
        <w:spacing w:line="276" w:lineRule="auto"/>
      </w:pPr>
    </w:p>
    <w:p w14:paraId="051D88A7" w14:textId="50DBCC87" w:rsidR="000230C0" w:rsidRPr="00A076EA" w:rsidRDefault="000230C0" w:rsidP="000230C0">
      <w:pPr>
        <w:pStyle w:val="berschrift1"/>
        <w:spacing w:before="0"/>
      </w:pPr>
      <w:r>
        <w:t>W</w:t>
      </w:r>
      <w:r>
        <w:t xml:space="preserve">as bedeutet </w:t>
      </w:r>
      <w:r w:rsidR="009D6ED9">
        <w:t>dieses Schild</w:t>
      </w:r>
      <w:r>
        <w:t>?</w:t>
      </w:r>
    </w:p>
    <w:p w14:paraId="59101A80" w14:textId="77777777" w:rsidR="000230C0" w:rsidRDefault="000230C0" w:rsidP="000230C0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696C95FD" w14:textId="77777777" w:rsidR="000230C0" w:rsidRDefault="000230C0" w:rsidP="007057CE">
      <w:pPr>
        <w:tabs>
          <w:tab w:val="left" w:pos="4871"/>
        </w:tabs>
        <w:spacing w:line="276" w:lineRule="auto"/>
      </w:pPr>
    </w:p>
    <w:p w14:paraId="0E5966EC" w14:textId="2413368D" w:rsidR="007057CE" w:rsidRPr="007057CE" w:rsidRDefault="000230C0" w:rsidP="007057CE">
      <w:pPr>
        <w:tabs>
          <w:tab w:val="left" w:pos="4871"/>
        </w:tabs>
        <w:spacing w:line="276" w:lineRule="auto"/>
      </w:pPr>
      <w:r w:rsidRPr="000230C0">
        <w:drawing>
          <wp:inline distT="0" distB="0" distL="0" distR="0" wp14:anchorId="2B1EDC18" wp14:editId="59EE61A1">
            <wp:extent cx="2362530" cy="1905266"/>
            <wp:effectExtent l="0" t="0" r="0" b="0"/>
            <wp:docPr id="10493823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82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EA57D1">
        <w:t xml:space="preserve"> </w:t>
      </w:r>
    </w:p>
    <w:p w14:paraId="7B3BD283" w14:textId="36C79E8A" w:rsidR="007057CE" w:rsidRPr="007057CE" w:rsidRDefault="007057CE" w:rsidP="007057CE">
      <w:pPr>
        <w:tabs>
          <w:tab w:val="left" w:pos="4871"/>
        </w:tabs>
        <w:spacing w:line="480" w:lineRule="auto"/>
      </w:pPr>
    </w:p>
    <w:sectPr w:rsidR="007057CE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50CB6" w14:textId="77777777" w:rsidR="00036151" w:rsidRDefault="00036151" w:rsidP="00A076EA">
      <w:r>
        <w:separator/>
      </w:r>
    </w:p>
  </w:endnote>
  <w:endnote w:type="continuationSeparator" w:id="0">
    <w:p w14:paraId="6D38815B" w14:textId="77777777" w:rsidR="00036151" w:rsidRDefault="00036151" w:rsidP="00A076EA">
      <w:r>
        <w:continuationSeparator/>
      </w:r>
    </w:p>
  </w:endnote>
  <w:endnote w:type="continuationNotice" w:id="1">
    <w:p w14:paraId="1ED2A4A0" w14:textId="77777777" w:rsidR="00036151" w:rsidRDefault="00036151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8DB871E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E15139">
      <w:rPr>
        <w:noProof/>
      </w:rPr>
      <w:t>04.03.2026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39C8C" w14:textId="77777777" w:rsidR="00036151" w:rsidRDefault="00036151" w:rsidP="00A076EA">
      <w:r>
        <w:separator/>
      </w:r>
    </w:p>
  </w:footnote>
  <w:footnote w:type="continuationSeparator" w:id="0">
    <w:p w14:paraId="637EBD03" w14:textId="77777777" w:rsidR="00036151" w:rsidRDefault="00036151" w:rsidP="00A076EA">
      <w:r>
        <w:continuationSeparator/>
      </w:r>
    </w:p>
  </w:footnote>
  <w:footnote w:type="continuationNotice" w:id="1">
    <w:p w14:paraId="1C6C70B8" w14:textId="77777777" w:rsidR="00036151" w:rsidRDefault="00036151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21FF5WFFF2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30C0"/>
    <w:rsid w:val="00024B17"/>
    <w:rsid w:val="00026B5A"/>
    <w:rsid w:val="00034045"/>
    <w:rsid w:val="00036151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1BAD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21732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B43BB"/>
    <w:rsid w:val="009D61B3"/>
    <w:rsid w:val="009D6ED9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2333"/>
    <w:rsid w:val="00DF7C7F"/>
    <w:rsid w:val="00E15139"/>
    <w:rsid w:val="00E176EC"/>
    <w:rsid w:val="00E24185"/>
    <w:rsid w:val="00E268B7"/>
    <w:rsid w:val="00E52BA2"/>
    <w:rsid w:val="00E56270"/>
    <w:rsid w:val="00E83ECE"/>
    <w:rsid w:val="00EA0252"/>
    <w:rsid w:val="00EA2F80"/>
    <w:rsid w:val="00EA57D1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D5CA2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54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12</cp:revision>
  <cp:lastPrinted>2019-05-31T12:56:00Z</cp:lastPrinted>
  <dcterms:created xsi:type="dcterms:W3CDTF">2026-01-26T16:39:00Z</dcterms:created>
  <dcterms:modified xsi:type="dcterms:W3CDTF">2026-03-04T22:29:00Z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