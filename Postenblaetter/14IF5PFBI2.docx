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0BCA" w14:textId="7DE20031" w:rsidR="008505B5" w:rsidRDefault="006C3A0B" w:rsidP="008505B5">
      <w:pPr>
        <w:pStyle w:val="berschrift1"/>
        <w:spacing w:before="0"/>
      </w:pPr>
      <w:r>
        <w:t>Welches Ressort hat Quirin</w:t>
      </w:r>
      <w:r w:rsidR="008505B5">
        <w:t>?</w:t>
      </w:r>
    </w:p>
    <w:p w14:paraId="1B341239" w14:textId="64FDFA1D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DE3BBE" w14:textId="35970686" w:rsidR="008505B5" w:rsidRPr="00A076EA" w:rsidRDefault="008505B5" w:rsidP="008505B5">
      <w:pPr>
        <w:pStyle w:val="berschrift1"/>
        <w:spacing w:before="0"/>
      </w:pPr>
      <w:r>
        <w:t>Wer hate dieses Ressort vor Quirin?</w:t>
      </w:r>
    </w:p>
    <w:p w14:paraId="55A6CF80" w14:textId="77777777" w:rsidR="008505B5" w:rsidRDefault="008505B5" w:rsidP="008505B5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6F4C7D39" w14:textId="77777777" w:rsidR="008505B5" w:rsidRDefault="008505B5" w:rsidP="007057CE">
      <w:pPr>
        <w:tabs>
          <w:tab w:val="left" w:pos="4871"/>
        </w:tabs>
        <w:spacing w:line="480" w:lineRule="auto"/>
      </w:pPr>
    </w:p>
    <w:p w14:paraId="5166013B" w14:textId="45F4FFC2" w:rsidR="007057CE" w:rsidRPr="00AA01B1" w:rsidRDefault="002100AD" w:rsidP="007057CE">
      <w:pPr>
        <w:pStyle w:val="berschrift1"/>
        <w:spacing w:before="0"/>
      </w:pPr>
      <w:r>
        <w:t>Wie viele Sektoren gibt es am Fasnachsteinsatz in Basel?</w:t>
      </w:r>
    </w:p>
    <w:p w14:paraId="2319F385" w14:textId="69A46CAF" w:rsidR="007057CE" w:rsidRPr="007057CE" w:rsidRDefault="002100AD" w:rsidP="007057CE">
      <w:pPr>
        <w:tabs>
          <w:tab w:val="left" w:pos="4871"/>
        </w:tabs>
        <w:spacing w:line="276" w:lineRule="auto"/>
      </w:pPr>
      <w:r>
        <w:rPr>
          <w:b/>
        </w:rPr>
        <w:t>2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09C85213" w:rsidR="007057CE" w:rsidRPr="007057CE" w:rsidRDefault="002100AD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61939445" w:rsidR="007057CE" w:rsidRPr="007057CE" w:rsidRDefault="002100AD" w:rsidP="007057CE">
      <w:pPr>
        <w:tabs>
          <w:tab w:val="left" w:pos="4871"/>
        </w:tabs>
        <w:spacing w:line="276" w:lineRule="auto"/>
      </w:pPr>
      <w:r>
        <w:rPr>
          <w:b/>
        </w:rPr>
        <w:t>4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211B" w14:textId="77777777" w:rsidR="00797457" w:rsidRDefault="00797457" w:rsidP="00A076EA">
      <w:r>
        <w:separator/>
      </w:r>
    </w:p>
  </w:endnote>
  <w:endnote w:type="continuationSeparator" w:id="0">
    <w:p w14:paraId="773CAEF3" w14:textId="77777777" w:rsidR="00797457" w:rsidRDefault="00797457" w:rsidP="00A076EA">
      <w:r>
        <w:continuationSeparator/>
      </w:r>
    </w:p>
  </w:endnote>
  <w:endnote w:type="continuationNotice" w:id="1">
    <w:p w14:paraId="0BCD2455" w14:textId="77777777" w:rsidR="00797457" w:rsidRDefault="0079745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0CB4EF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6C3A0B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D85AB" w14:textId="77777777" w:rsidR="00797457" w:rsidRDefault="00797457" w:rsidP="00A076EA">
      <w:r>
        <w:separator/>
      </w:r>
    </w:p>
  </w:footnote>
  <w:footnote w:type="continuationSeparator" w:id="0">
    <w:p w14:paraId="6F9558BA" w14:textId="77777777" w:rsidR="00797457" w:rsidRDefault="00797457" w:rsidP="00A076EA">
      <w:r>
        <w:continuationSeparator/>
      </w:r>
    </w:p>
  </w:footnote>
  <w:footnote w:type="continuationNotice" w:id="1">
    <w:p w14:paraId="0C8364DB" w14:textId="77777777" w:rsidR="00797457" w:rsidRDefault="0079745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14IF5PFBI2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00AD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C3A0B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97457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05B5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2D0A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47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7</cp:revision>
  <cp:lastPrinted>2019-05-31T12:56:00Z</cp:lastPrinted>
  <dcterms:created xsi:type="dcterms:W3CDTF">2026-01-26T16:39:00Z</dcterms:created>
  <dcterms:modified xsi:type="dcterms:W3CDTF">2026-03-07T23:12:00Z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