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406FBD2D" w:rsidR="00CD5607" w:rsidRPr="00A076EA" w:rsidRDefault="00507795" w:rsidP="007B5B6E">
      <w:pPr>
        <w:pStyle w:val="berschrift1"/>
        <w:spacing w:before="0"/>
      </w:pPr>
      <w:r>
        <w:t>Welche Reihenfolge</w:t>
      </w:r>
    </w:p>
    <w:p w14:paraId="5720DE39" w14:textId="650618AF" w:rsidR="00507795" w:rsidRDefault="00507795" w:rsidP="007057CE">
      <w:pPr>
        <w:tabs>
          <w:tab w:val="left" w:pos="4871"/>
        </w:tabs>
        <w:spacing w:line="480" w:lineRule="auto"/>
      </w:pPr>
      <w:r w:rsidRPr="00E207AD">
        <w:drawing>
          <wp:anchor distT="0" distB="0" distL="114300" distR="114300" simplePos="0" relativeHeight="251658240" behindDoc="1" locked="0" layoutInCell="1" allowOverlap="1" wp14:anchorId="32E47ADF" wp14:editId="35EDE125">
            <wp:simplePos x="0" y="0"/>
            <wp:positionH relativeFrom="margin">
              <wp:align>left</wp:align>
            </wp:positionH>
            <wp:positionV relativeFrom="paragraph">
              <wp:posOffset>17112</wp:posOffset>
            </wp:positionV>
            <wp:extent cx="2560542" cy="1379340"/>
            <wp:effectExtent l="0" t="0" r="0" b="0"/>
            <wp:wrapTight wrapText="bothSides">
              <wp:wrapPolygon edited="0">
                <wp:start x="0" y="0"/>
                <wp:lineTo x="0" y="21182"/>
                <wp:lineTo x="21375" y="21182"/>
                <wp:lineTo x="21375" y="0"/>
                <wp:lineTo x="0" y="0"/>
              </wp:wrapPolygon>
            </wp:wrapTight>
            <wp:docPr id="1248290348" name="Grafik 1" descr="Ein Bild, das Landfahrzeug, Zeichnung, Fahrzeug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0348" name="Grafik 1" descr="Ein Bild, das Landfahrzeug, Zeichnung, Fahrzeug, Text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41239" w14:textId="09002131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</w:t>
      </w:r>
      <w:r w:rsidR="00F8542C">
        <w:t>_</w:t>
      </w:r>
    </w:p>
    <w:p w14:paraId="45910EED" w14:textId="77777777" w:rsidR="00507795" w:rsidRDefault="00507795" w:rsidP="007057CE">
      <w:pPr>
        <w:tabs>
          <w:tab w:val="left" w:pos="4871"/>
        </w:tabs>
        <w:spacing w:line="480" w:lineRule="auto"/>
      </w:pPr>
    </w:p>
    <w:p w14:paraId="5C613907" w14:textId="77777777" w:rsidR="00507795" w:rsidRDefault="00507795" w:rsidP="007057CE">
      <w:pPr>
        <w:tabs>
          <w:tab w:val="left" w:pos="4871"/>
        </w:tabs>
        <w:spacing w:line="480" w:lineRule="auto"/>
      </w:pPr>
    </w:p>
    <w:p w14:paraId="46B769AD" w14:textId="77777777" w:rsidR="00507795" w:rsidRDefault="00507795" w:rsidP="007057CE">
      <w:pPr>
        <w:tabs>
          <w:tab w:val="left" w:pos="4871"/>
        </w:tabs>
        <w:spacing w:line="480" w:lineRule="auto"/>
      </w:pPr>
    </w:p>
    <w:p w14:paraId="5166013B" w14:textId="7B7A7582" w:rsidR="007057CE" w:rsidRPr="00AA01B1" w:rsidRDefault="005B51BC" w:rsidP="007057CE">
      <w:pPr>
        <w:pStyle w:val="berschrift1"/>
        <w:spacing w:before="0"/>
      </w:pPr>
      <w:r>
        <w:t>Unterstes Glied der SVG Pyramide</w:t>
      </w:r>
    </w:p>
    <w:p w14:paraId="2319F385" w14:textId="7193E903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32426D">
        <w:t>Signalisation &amp; Markierungen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44438">
        <w:t>T</w:t>
      </w:r>
    </w:p>
    <w:p w14:paraId="3359C362" w14:textId="008C8379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32426D">
        <w:t>Rechtsvortritt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44438">
        <w:t>H</w:t>
      </w:r>
    </w:p>
    <w:p w14:paraId="0E5966EC" w14:textId="64FE2B5F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944438">
        <w:t>Lichtsignale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944438">
        <w:t>S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6DB0D152" w14:textId="4E1ABAE1" w:rsidR="005E19EB" w:rsidRDefault="005E19EB" w:rsidP="005E19EB">
      <w:pPr>
        <w:pStyle w:val="berschrift1"/>
        <w:spacing w:before="0"/>
      </w:pPr>
      <w:r>
        <w:t xml:space="preserve">Für was steht </w:t>
      </w:r>
      <w:r>
        <w:t>Gelb</w:t>
      </w:r>
      <w:r>
        <w:t xml:space="preserve"> im Ampel Schema?</w:t>
      </w:r>
    </w:p>
    <w:p w14:paraId="335B1D5E" w14:textId="77777777" w:rsidR="005E19EB" w:rsidRPr="006C1CFA" w:rsidRDefault="005E19EB" w:rsidP="005E19EB"/>
    <w:p w14:paraId="49826C40" w14:textId="77777777" w:rsidR="005E19EB" w:rsidRPr="006C1CFA" w:rsidRDefault="005E19EB" w:rsidP="005E19EB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Denken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V</w:t>
      </w:r>
    </w:p>
    <w:p w14:paraId="2B7FA992" w14:textId="77777777" w:rsidR="005E19EB" w:rsidRPr="007057CE" w:rsidRDefault="005E19EB" w:rsidP="005E19EB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Schauen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S</w:t>
      </w:r>
    </w:p>
    <w:p w14:paraId="5B99031B" w14:textId="77777777" w:rsidR="005E19EB" w:rsidRPr="007057CE" w:rsidRDefault="005E19EB" w:rsidP="005E19EB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Handeln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D</w:t>
      </w:r>
    </w:p>
    <w:p w14:paraId="5A619C2A" w14:textId="77777777" w:rsidR="005E19EB" w:rsidRPr="007057CE" w:rsidRDefault="005E19EB" w:rsidP="007057CE">
      <w:pPr>
        <w:tabs>
          <w:tab w:val="left" w:pos="4871"/>
        </w:tabs>
        <w:spacing w:line="480" w:lineRule="auto"/>
      </w:pPr>
    </w:p>
    <w:sectPr w:rsidR="005E19EB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9F93B" w14:textId="77777777" w:rsidR="00C40194" w:rsidRDefault="00C40194" w:rsidP="00A076EA">
      <w:r>
        <w:separator/>
      </w:r>
    </w:p>
  </w:endnote>
  <w:endnote w:type="continuationSeparator" w:id="0">
    <w:p w14:paraId="1BC3E30E" w14:textId="77777777" w:rsidR="00C40194" w:rsidRDefault="00C40194" w:rsidP="00A076EA">
      <w:r>
        <w:continuationSeparator/>
      </w:r>
    </w:p>
  </w:endnote>
  <w:endnote w:type="continuationNotice" w:id="1">
    <w:p w14:paraId="69C741A3" w14:textId="77777777" w:rsidR="00C40194" w:rsidRDefault="00C40194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2B422FB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E207AD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DD260" w14:textId="77777777" w:rsidR="00C40194" w:rsidRDefault="00C40194" w:rsidP="00A076EA">
      <w:r>
        <w:separator/>
      </w:r>
    </w:p>
  </w:footnote>
  <w:footnote w:type="continuationSeparator" w:id="0">
    <w:p w14:paraId="03791294" w14:textId="77777777" w:rsidR="00C40194" w:rsidRDefault="00C40194" w:rsidP="00A076EA">
      <w:r>
        <w:continuationSeparator/>
      </w:r>
    </w:p>
  </w:footnote>
  <w:footnote w:type="continuationNotice" w:id="1">
    <w:p w14:paraId="2C25565B" w14:textId="77777777" w:rsidR="00C40194" w:rsidRDefault="00C40194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03XENXH7S4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2426D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077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B51BC"/>
    <w:rsid w:val="005E19EB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44438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019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07AD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42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10</cp:revision>
  <cp:lastPrinted>2019-05-31T12:56:00Z</cp:lastPrinted>
  <dcterms:created xsi:type="dcterms:W3CDTF">2026-01-26T16:39:00Z</dcterms:created>
  <dcterms:modified xsi:type="dcterms:W3CDTF">2026-02-11T12:26:00Z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