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57FBA25B" w:rsidR="00CD5607" w:rsidRPr="00A076EA" w:rsidRDefault="002A0182" w:rsidP="007B5B6E">
      <w:pPr>
        <w:pStyle w:val="Heading1"/>
        <w:spacing w:before="0"/>
      </w:pPr>
      <w:r>
        <w:t xml:space="preserve">Was haben wir an Busmaterial? Nennt </w:t>
      </w:r>
      <w:r w:rsidR="00F651EC">
        <w:t>3 Sachen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108C1061" w:rsidR="007057CE" w:rsidRPr="00AA01B1" w:rsidRDefault="00B85928" w:rsidP="007057CE">
      <w:pPr>
        <w:pStyle w:val="Heading1"/>
        <w:spacing w:before="0"/>
      </w:pPr>
      <w:r>
        <w:t>Wan kommt ein</w:t>
      </w:r>
      <w:r w:rsidR="001C04D3">
        <w:t>e einseitige Übermittlung zum Einsatz?</w:t>
      </w:r>
    </w:p>
    <w:p w14:paraId="2319F385" w14:textId="3901B480" w:rsidR="007057CE" w:rsidRPr="009C1586" w:rsidRDefault="00D3763C" w:rsidP="007057CE">
      <w:pPr>
        <w:tabs>
          <w:tab w:val="left" w:pos="4871"/>
        </w:tabs>
        <w:spacing w:line="276" w:lineRule="auto"/>
        <w:rPr>
          <w:bCs/>
        </w:rPr>
      </w:pPr>
      <w:r w:rsidRPr="009C1586">
        <w:rPr>
          <w:bCs/>
        </w:rPr>
        <w:t>We</w:t>
      </w:r>
      <w:r w:rsidR="005A4B5D" w:rsidRPr="009C1586">
        <w:rPr>
          <w:bCs/>
        </w:rPr>
        <w:t>n man zu faul ist</w:t>
      </w:r>
      <w:r w:rsidR="00F8542C" w:rsidRPr="009C1586">
        <w:rPr>
          <w:bCs/>
        </w:rPr>
        <w:t xml:space="preserve"> </w:t>
      </w:r>
      <w:r w:rsidR="009C1586">
        <w:rPr>
          <w:bCs/>
        </w:rPr>
        <w:t>Antwort F</w:t>
      </w:r>
      <w:r w:rsidR="007057CE" w:rsidRPr="009C1586">
        <w:rPr>
          <w:bCs/>
        </w:rPr>
        <w:tab/>
      </w:r>
      <w:r w:rsidR="007057CE" w:rsidRPr="009C1586">
        <w:rPr>
          <w:bCs/>
        </w:rPr>
        <w:tab/>
      </w:r>
      <w:r w:rsidR="007057CE" w:rsidRPr="009C1586">
        <w:rPr>
          <w:bCs/>
        </w:rPr>
        <w:tab/>
      </w:r>
      <w:r w:rsidR="007057CE" w:rsidRPr="009C1586">
        <w:rPr>
          <w:bCs/>
        </w:rPr>
        <w:tab/>
      </w:r>
      <w:r w:rsidR="007057CE" w:rsidRPr="009C1586">
        <w:rPr>
          <w:bCs/>
        </w:rPr>
        <w:tab/>
      </w:r>
      <w:r w:rsidR="007057CE" w:rsidRPr="009C1586">
        <w:rPr>
          <w:bCs/>
        </w:rPr>
        <w:tab/>
      </w:r>
      <w:r w:rsidR="007057CE" w:rsidRPr="009C1586">
        <w:rPr>
          <w:bCs/>
        </w:rPr>
        <w:tab/>
      </w:r>
      <w:r w:rsidR="007057CE" w:rsidRPr="009C1586">
        <w:rPr>
          <w:bCs/>
        </w:rPr>
        <w:tab/>
        <w:t xml:space="preserve"> </w:t>
      </w:r>
      <w:proofErr w:type="spellStart"/>
      <w:r w:rsidR="00311810">
        <w:rPr>
          <w:bCs/>
        </w:rPr>
        <w:t>F</w:t>
      </w:r>
      <w:proofErr w:type="spellEnd"/>
    </w:p>
    <w:p w14:paraId="3359C362" w14:textId="21712DC0" w:rsidR="007057CE" w:rsidRPr="009C1586" w:rsidRDefault="008E75B5" w:rsidP="007057CE">
      <w:pPr>
        <w:tabs>
          <w:tab w:val="left" w:pos="4871"/>
        </w:tabs>
        <w:spacing w:line="276" w:lineRule="auto"/>
        <w:rPr>
          <w:bCs/>
        </w:rPr>
      </w:pPr>
      <w:r w:rsidRPr="009C1586">
        <w:rPr>
          <w:bCs/>
        </w:rPr>
        <w:t xml:space="preserve">Um </w:t>
      </w:r>
      <w:r w:rsidR="002803C1" w:rsidRPr="009C1586">
        <w:rPr>
          <w:bCs/>
        </w:rPr>
        <w:t>eine Nachricht</w:t>
      </w:r>
      <w:r w:rsidRPr="009C1586">
        <w:rPr>
          <w:bCs/>
        </w:rPr>
        <w:t xml:space="preserve"> </w:t>
      </w:r>
      <w:r w:rsidR="005F3348" w:rsidRPr="009C1586">
        <w:rPr>
          <w:bCs/>
        </w:rPr>
        <w:t xml:space="preserve">an alle </w:t>
      </w:r>
      <w:r w:rsidR="00A326FF" w:rsidRPr="009C1586">
        <w:rPr>
          <w:bCs/>
        </w:rPr>
        <w:t xml:space="preserve">senden </w:t>
      </w:r>
      <w:r w:rsidR="00C42702" w:rsidRPr="009C1586">
        <w:rPr>
          <w:bCs/>
        </w:rPr>
        <w:t>will</w:t>
      </w:r>
      <w:r w:rsidR="00F8542C" w:rsidRPr="009C1586">
        <w:rPr>
          <w:bCs/>
        </w:rPr>
        <w:t xml:space="preserve"> </w:t>
      </w:r>
      <w:r w:rsidR="009C1586">
        <w:rPr>
          <w:bCs/>
        </w:rPr>
        <w:t>Antwort N</w:t>
      </w:r>
      <w:r w:rsidR="007057CE" w:rsidRPr="009C1586">
        <w:rPr>
          <w:bCs/>
        </w:rPr>
        <w:tab/>
      </w:r>
      <w:r w:rsidR="007057CE" w:rsidRPr="009C1586">
        <w:rPr>
          <w:bCs/>
        </w:rPr>
        <w:tab/>
      </w:r>
      <w:r w:rsidR="007057CE" w:rsidRPr="009C1586">
        <w:rPr>
          <w:bCs/>
        </w:rPr>
        <w:tab/>
      </w:r>
      <w:r w:rsidR="007057CE" w:rsidRPr="009C1586">
        <w:rPr>
          <w:bCs/>
        </w:rPr>
        <w:tab/>
      </w:r>
      <w:r w:rsidR="007057CE" w:rsidRPr="009C1586">
        <w:rPr>
          <w:bCs/>
        </w:rPr>
        <w:tab/>
      </w:r>
      <w:r w:rsidR="007057CE" w:rsidRPr="009C1586">
        <w:rPr>
          <w:bCs/>
        </w:rPr>
        <w:tab/>
      </w:r>
      <w:r w:rsidR="007057CE" w:rsidRPr="009C1586">
        <w:rPr>
          <w:bCs/>
        </w:rPr>
        <w:tab/>
      </w:r>
      <w:r w:rsidR="007057CE" w:rsidRPr="009C1586">
        <w:rPr>
          <w:bCs/>
        </w:rPr>
        <w:tab/>
        <w:t xml:space="preserve"> </w:t>
      </w:r>
      <w:proofErr w:type="spellStart"/>
      <w:r w:rsidR="00311810">
        <w:rPr>
          <w:bCs/>
        </w:rPr>
        <w:t>N</w:t>
      </w:r>
      <w:proofErr w:type="spellEnd"/>
    </w:p>
    <w:p w14:paraId="0E5966EC" w14:textId="5E7CF688" w:rsidR="007057CE" w:rsidRDefault="00C42702" w:rsidP="007057CE">
      <w:pPr>
        <w:tabs>
          <w:tab w:val="left" w:pos="4871"/>
        </w:tabs>
        <w:spacing w:line="276" w:lineRule="auto"/>
      </w:pPr>
      <w:r w:rsidRPr="009C1586">
        <w:rPr>
          <w:bCs/>
        </w:rPr>
        <w:t>Wenn man kurz angebunden ist</w:t>
      </w:r>
      <w:r w:rsidR="00F8542C">
        <w:t xml:space="preserve"> </w:t>
      </w:r>
      <w:r w:rsidR="009C1586">
        <w:t>Antwort 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 w:rsidR="00311810">
        <w:t>A</w:t>
      </w:r>
      <w:proofErr w:type="spellEnd"/>
    </w:p>
    <w:p w14:paraId="40DB1C40" w14:textId="77777777" w:rsidR="00EE343E" w:rsidRPr="007057CE" w:rsidRDefault="00EE343E" w:rsidP="007057CE">
      <w:pPr>
        <w:tabs>
          <w:tab w:val="left" w:pos="4871"/>
        </w:tabs>
        <w:spacing w:line="276" w:lineRule="auto"/>
      </w:pPr>
    </w:p>
    <w:p w14:paraId="0EA4CA12" w14:textId="03200033" w:rsidR="00FC3F19" w:rsidRPr="00A076EA" w:rsidRDefault="00FC3F19" w:rsidP="00FC3F19">
      <w:pPr>
        <w:pStyle w:val="Heading1"/>
        <w:spacing w:before="0"/>
      </w:pPr>
      <w:r>
        <w:t xml:space="preserve">Was </w:t>
      </w:r>
      <w:r w:rsidR="005E6172">
        <w:t>ist auf dem Bild abgebildet?</w:t>
      </w:r>
    </w:p>
    <w:p w14:paraId="62E8DBB8" w14:textId="77777777" w:rsidR="00FC3F19" w:rsidRDefault="00FC3F19" w:rsidP="00FC3F19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7943FDB1" w14:textId="07E99D6E" w:rsidR="00FC3F19" w:rsidRPr="007057CE" w:rsidRDefault="00FC3F19" w:rsidP="007057CE">
      <w:pPr>
        <w:tabs>
          <w:tab w:val="left" w:pos="4871"/>
        </w:tabs>
        <w:spacing w:line="480" w:lineRule="auto"/>
      </w:pPr>
      <w:r w:rsidRPr="00FC3F19">
        <w:drawing>
          <wp:inline distT="0" distB="0" distL="0" distR="0" wp14:anchorId="28493DE9" wp14:editId="456D4209">
            <wp:extent cx="3881535" cy="3071354"/>
            <wp:effectExtent l="0" t="0" r="5080" b="0"/>
            <wp:docPr id="18334285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28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831" cy="307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F19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25A98" w14:textId="77777777" w:rsidR="000B0113" w:rsidRDefault="000B0113" w:rsidP="00A076EA">
      <w:r>
        <w:separator/>
      </w:r>
    </w:p>
  </w:endnote>
  <w:endnote w:type="continuationSeparator" w:id="0">
    <w:p w14:paraId="7C0F14F1" w14:textId="77777777" w:rsidR="000B0113" w:rsidRDefault="000B0113" w:rsidP="00A076EA">
      <w:r>
        <w:continuationSeparator/>
      </w:r>
    </w:p>
  </w:endnote>
  <w:endnote w:type="continuationNotice" w:id="1">
    <w:p w14:paraId="3A96CA1F" w14:textId="77777777" w:rsidR="000B0113" w:rsidRDefault="000B0113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ooter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ooter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ooter"/>
    </w:pPr>
  </w:p>
  <w:p w14:paraId="6700DB32" w14:textId="77777777" w:rsidR="00F8542C" w:rsidRDefault="00F8542C" w:rsidP="00024B17">
    <w:pPr>
      <w:pStyle w:val="Footer"/>
    </w:pPr>
  </w:p>
  <w:p w14:paraId="06E98A97" w14:textId="6FA250BA" w:rsidR="009302C0" w:rsidRDefault="00C355D4" w:rsidP="00024B17">
    <w:pPr>
      <w:pStyle w:val="Footer"/>
    </w:pPr>
    <w:r>
      <w:fldChar w:fldCharType="begin"/>
    </w:r>
    <w:r>
      <w:instrText xml:space="preserve"> TIME \@ "dd.MM.yyyy" </w:instrText>
    </w:r>
    <w:r>
      <w:fldChar w:fldCharType="separate"/>
    </w:r>
    <w:r w:rsidR="000239D3">
      <w:rPr>
        <w:noProof/>
      </w:rPr>
      <w:t>05.03.2026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737AA" w14:textId="77777777" w:rsidR="000B0113" w:rsidRDefault="000B0113" w:rsidP="00A076EA">
      <w:r>
        <w:separator/>
      </w:r>
    </w:p>
  </w:footnote>
  <w:footnote w:type="continuationSeparator" w:id="0">
    <w:p w14:paraId="3016A457" w14:textId="77777777" w:rsidR="000B0113" w:rsidRDefault="000B0113" w:rsidP="00A076EA">
      <w:r>
        <w:continuationSeparator/>
      </w:r>
    </w:p>
  </w:footnote>
  <w:footnote w:type="continuationNotice" w:id="1">
    <w:p w14:paraId="1ED8D02F" w14:textId="77777777" w:rsidR="000B0113" w:rsidRDefault="000B0113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FF036F">
      <w:tc>
        <w:tcPr>
          <w:tcW w:w="1843" w:type="dxa"/>
        </w:tcPr>
        <w:p w14:paraId="4C34581D" w14:textId="77777777" w:rsidR="00305620" w:rsidRDefault="00305620" w:rsidP="00305620">
          <w:pPr>
            <w:pStyle w:val="Header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Header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20FYB6MFYF3</w:t>
          </w:r>
        </w:p>
      </w:tc>
    </w:tr>
  </w:tbl>
  <w:p w14:paraId="02CFDC2F" w14:textId="77777777" w:rsidR="00DF7C7F" w:rsidRDefault="00DF7C7F" w:rsidP="00A076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39D3"/>
    <w:rsid w:val="00024B17"/>
    <w:rsid w:val="00026B5A"/>
    <w:rsid w:val="00034045"/>
    <w:rsid w:val="00046B7D"/>
    <w:rsid w:val="00063DD1"/>
    <w:rsid w:val="00065316"/>
    <w:rsid w:val="00067B82"/>
    <w:rsid w:val="00073120"/>
    <w:rsid w:val="00077C58"/>
    <w:rsid w:val="00081B3E"/>
    <w:rsid w:val="00082034"/>
    <w:rsid w:val="00082193"/>
    <w:rsid w:val="000A272E"/>
    <w:rsid w:val="000A2E06"/>
    <w:rsid w:val="000B0113"/>
    <w:rsid w:val="000B603F"/>
    <w:rsid w:val="000B79BB"/>
    <w:rsid w:val="000C4D08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46704"/>
    <w:rsid w:val="001570BD"/>
    <w:rsid w:val="00166A97"/>
    <w:rsid w:val="00172284"/>
    <w:rsid w:val="001722AF"/>
    <w:rsid w:val="00173F97"/>
    <w:rsid w:val="00177CD7"/>
    <w:rsid w:val="0019045A"/>
    <w:rsid w:val="001C04D3"/>
    <w:rsid w:val="001C609A"/>
    <w:rsid w:val="0020247B"/>
    <w:rsid w:val="00211918"/>
    <w:rsid w:val="002337AD"/>
    <w:rsid w:val="002341F6"/>
    <w:rsid w:val="00244657"/>
    <w:rsid w:val="00261615"/>
    <w:rsid w:val="002634B5"/>
    <w:rsid w:val="002803C1"/>
    <w:rsid w:val="00293F09"/>
    <w:rsid w:val="002A0182"/>
    <w:rsid w:val="002C580E"/>
    <w:rsid w:val="002D2879"/>
    <w:rsid w:val="002D2F1C"/>
    <w:rsid w:val="002E05E9"/>
    <w:rsid w:val="002F30EF"/>
    <w:rsid w:val="00301B76"/>
    <w:rsid w:val="00305620"/>
    <w:rsid w:val="0031181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A4B5D"/>
    <w:rsid w:val="005B0498"/>
    <w:rsid w:val="005E4D74"/>
    <w:rsid w:val="005E6172"/>
    <w:rsid w:val="005F099C"/>
    <w:rsid w:val="005F3348"/>
    <w:rsid w:val="00601D1C"/>
    <w:rsid w:val="00622B45"/>
    <w:rsid w:val="00622BE7"/>
    <w:rsid w:val="006459EC"/>
    <w:rsid w:val="00647E74"/>
    <w:rsid w:val="00651ED5"/>
    <w:rsid w:val="0066129B"/>
    <w:rsid w:val="0066294A"/>
    <w:rsid w:val="00667EA0"/>
    <w:rsid w:val="006770C3"/>
    <w:rsid w:val="00681610"/>
    <w:rsid w:val="006818B5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6742C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E75B5"/>
    <w:rsid w:val="008F3549"/>
    <w:rsid w:val="00901A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23AE"/>
    <w:rsid w:val="009939A6"/>
    <w:rsid w:val="00996640"/>
    <w:rsid w:val="009A1890"/>
    <w:rsid w:val="009A3742"/>
    <w:rsid w:val="009C1586"/>
    <w:rsid w:val="009D61B3"/>
    <w:rsid w:val="009E26F6"/>
    <w:rsid w:val="00A06393"/>
    <w:rsid w:val="00A076EA"/>
    <w:rsid w:val="00A14758"/>
    <w:rsid w:val="00A171CD"/>
    <w:rsid w:val="00A326FF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85928"/>
    <w:rsid w:val="00B911C1"/>
    <w:rsid w:val="00BA71A5"/>
    <w:rsid w:val="00BB6EC0"/>
    <w:rsid w:val="00BC4124"/>
    <w:rsid w:val="00C053BE"/>
    <w:rsid w:val="00C1660E"/>
    <w:rsid w:val="00C2175C"/>
    <w:rsid w:val="00C2484F"/>
    <w:rsid w:val="00C3313F"/>
    <w:rsid w:val="00C355D4"/>
    <w:rsid w:val="00C42702"/>
    <w:rsid w:val="00C45CF9"/>
    <w:rsid w:val="00C46F6F"/>
    <w:rsid w:val="00C63608"/>
    <w:rsid w:val="00C701DC"/>
    <w:rsid w:val="00C71A50"/>
    <w:rsid w:val="00C809FE"/>
    <w:rsid w:val="00C828CF"/>
    <w:rsid w:val="00C860F3"/>
    <w:rsid w:val="00C925B2"/>
    <w:rsid w:val="00CA7AE3"/>
    <w:rsid w:val="00CB06D0"/>
    <w:rsid w:val="00CB660F"/>
    <w:rsid w:val="00CB6FF0"/>
    <w:rsid w:val="00CB76BC"/>
    <w:rsid w:val="00CC5EE9"/>
    <w:rsid w:val="00CD1EF9"/>
    <w:rsid w:val="00CD3AA9"/>
    <w:rsid w:val="00CD5607"/>
    <w:rsid w:val="00CD7D77"/>
    <w:rsid w:val="00D01765"/>
    <w:rsid w:val="00D03135"/>
    <w:rsid w:val="00D06FE9"/>
    <w:rsid w:val="00D07101"/>
    <w:rsid w:val="00D22152"/>
    <w:rsid w:val="00D3763C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43E"/>
    <w:rsid w:val="00EE3654"/>
    <w:rsid w:val="00F17B81"/>
    <w:rsid w:val="00F237D2"/>
    <w:rsid w:val="00F41E92"/>
    <w:rsid w:val="00F431A3"/>
    <w:rsid w:val="00F4551C"/>
    <w:rsid w:val="00F500B5"/>
    <w:rsid w:val="00F651EC"/>
    <w:rsid w:val="00F8041A"/>
    <w:rsid w:val="00F8542C"/>
    <w:rsid w:val="00FA4A37"/>
    <w:rsid w:val="00FB459D"/>
    <w:rsid w:val="00FC2194"/>
    <w:rsid w:val="00FC3F19"/>
    <w:rsid w:val="00FD5268"/>
    <w:rsid w:val="00FF036F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201EE"/>
  <w15:chartTrackingRefBased/>
  <w15:docId w15:val="{2C3DEFAF-E0F9-4FDB-87EA-897226A3D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4D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D74"/>
  </w:style>
  <w:style w:type="paragraph" w:styleId="Footer">
    <w:name w:val="footer"/>
    <w:basedOn w:val="Normal"/>
    <w:link w:val="FooterChar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D74"/>
  </w:style>
  <w:style w:type="paragraph" w:styleId="BalloonText">
    <w:name w:val="Balloon Text"/>
    <w:basedOn w:val="Normal"/>
    <w:link w:val="BalloonTextChar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906C12"/>
    <w:rPr>
      <w:rFonts w:ascii="Arial" w:hAnsi="Arial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NoSpacing">
    <w:name w:val="No Spacing"/>
    <w:aliases w:val="Kadetten-Korps Basel"/>
    <w:basedOn w:val="Normal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Heading2Char">
    <w:name w:val="Heading 2 Char"/>
    <w:basedOn w:val="DefaultParagraphFont"/>
    <w:link w:val="Heading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Paragraph">
    <w:name w:val="List Paragraph"/>
    <w:basedOn w:val="Normal"/>
    <w:uiPriority w:val="34"/>
    <w:rsid w:val="001142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65</Words>
  <Characters>376</Characters>
  <Application>Microsoft Office Word</Application>
  <DocSecurity>4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31</cp:revision>
  <cp:lastPrinted>2019-05-31T21:56:00Z</cp:lastPrinted>
  <dcterms:created xsi:type="dcterms:W3CDTF">2026-01-27T01:39:00Z</dcterms:created>
  <dcterms:modified xsi:type="dcterms:W3CDTF">2026-03-05T19:13:00Z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