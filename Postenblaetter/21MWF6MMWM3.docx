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016EBDF" w:rsidR="00CD5607" w:rsidRPr="00A076EA" w:rsidRDefault="004C3F6C" w:rsidP="007B5B6E">
      <w:pPr>
        <w:pStyle w:val="berschrift1"/>
        <w:spacing w:before="0"/>
      </w:pPr>
      <w:r>
        <w:t>Wofür steht das S in FAST?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6995A85" w:rsidR="007057CE" w:rsidRPr="00AA01B1" w:rsidRDefault="00633F6B" w:rsidP="007057CE">
      <w:pPr>
        <w:pStyle w:val="berschrift1"/>
        <w:spacing w:before="0"/>
      </w:pPr>
      <w:r>
        <w:t xml:space="preserve">Welche Koordinaten Achsen brauchen </w:t>
      </w:r>
      <w:r w:rsidR="00DB64EB">
        <w:t>wir,</w:t>
      </w:r>
      <w:r>
        <w:t xml:space="preserve"> um einen </w:t>
      </w:r>
      <w:r w:rsidR="00DB64EB">
        <w:t>Punkt</w:t>
      </w:r>
      <w:r>
        <w:t xml:space="preserve"> auf der </w:t>
      </w:r>
      <w:r w:rsidR="00DB64EB">
        <w:t>Karte</w:t>
      </w:r>
      <w:r>
        <w:t xml:space="preserve"> einzuzeichnen</w:t>
      </w:r>
      <w:r w:rsidR="00DB64EB">
        <w:t>?</w:t>
      </w:r>
    </w:p>
    <w:p w14:paraId="2319F385" w14:textId="34D8C795" w:rsidR="007057CE" w:rsidRPr="007057CE" w:rsidRDefault="00EC500D" w:rsidP="007057CE">
      <w:pPr>
        <w:tabs>
          <w:tab w:val="left" w:pos="4871"/>
        </w:tabs>
        <w:spacing w:line="276" w:lineRule="auto"/>
      </w:pPr>
      <w:r>
        <w:rPr>
          <w:b/>
        </w:rPr>
        <w:t xml:space="preserve">X </w:t>
      </w:r>
      <w:r w:rsidR="00F8542C">
        <w:t xml:space="preserve">Antwort </w:t>
      </w:r>
      <w:r w:rsidR="00767065">
        <w:t>Z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67065">
        <w:t>Z</w:t>
      </w:r>
      <w:proofErr w:type="spellEnd"/>
    </w:p>
    <w:p w14:paraId="3359C362" w14:textId="40ABA3BE" w:rsidR="007057CE" w:rsidRPr="007057CE" w:rsidRDefault="00EC500D" w:rsidP="007057CE">
      <w:pPr>
        <w:tabs>
          <w:tab w:val="left" w:pos="4871"/>
        </w:tabs>
        <w:spacing w:line="276" w:lineRule="auto"/>
      </w:pPr>
      <w:r>
        <w:rPr>
          <w:b/>
        </w:rPr>
        <w:t xml:space="preserve">Z </w:t>
      </w:r>
      <w:r w:rsidR="00F8542C">
        <w:t xml:space="preserve">Antwort </w:t>
      </w:r>
      <w:r w:rsidR="00767065">
        <w:t>Y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67065">
        <w:t>Y</w:t>
      </w:r>
      <w:proofErr w:type="spellEnd"/>
    </w:p>
    <w:p w14:paraId="3108F3E0" w14:textId="139F226A" w:rsidR="001A6B5C" w:rsidRDefault="00EC500D" w:rsidP="007057CE">
      <w:pPr>
        <w:tabs>
          <w:tab w:val="left" w:pos="4871"/>
        </w:tabs>
        <w:spacing w:line="276" w:lineRule="auto"/>
      </w:pPr>
      <w:r>
        <w:rPr>
          <w:b/>
        </w:rPr>
        <w:t>Y</w:t>
      </w:r>
      <w:r w:rsidR="007057CE" w:rsidRPr="007057CE">
        <w:t xml:space="preserve"> </w:t>
      </w:r>
      <w:r w:rsidR="00F8542C">
        <w:t xml:space="preserve">Antwort </w:t>
      </w:r>
      <w:r w:rsidR="00147531">
        <w:t>X</w:t>
      </w:r>
      <w:r w:rsidR="00E10778">
        <w:tab/>
      </w:r>
      <w:r w:rsidR="00E10778">
        <w:tab/>
      </w:r>
      <w:r w:rsidR="00E10778">
        <w:tab/>
      </w:r>
      <w:r w:rsidR="00E10778">
        <w:tab/>
      </w:r>
      <w:r w:rsidR="00E10778">
        <w:tab/>
      </w:r>
      <w:r w:rsidR="00E10778">
        <w:tab/>
      </w:r>
      <w:r w:rsidR="00E10778">
        <w:tab/>
      </w:r>
      <w:r w:rsidR="00E10778">
        <w:tab/>
      </w:r>
      <w:r w:rsidR="00767065">
        <w:t xml:space="preserve"> </w:t>
      </w:r>
      <w:r w:rsidR="00147531">
        <w:t>X</w:t>
      </w:r>
    </w:p>
    <w:p w14:paraId="43D50119" w14:textId="77777777" w:rsidR="001A6B5C" w:rsidRDefault="001A6B5C" w:rsidP="007057CE">
      <w:pPr>
        <w:tabs>
          <w:tab w:val="left" w:pos="4871"/>
        </w:tabs>
        <w:spacing w:line="276" w:lineRule="auto"/>
      </w:pPr>
    </w:p>
    <w:p w14:paraId="733C30BE" w14:textId="34FD3CF5" w:rsidR="001A6B5C" w:rsidRPr="00A076EA" w:rsidRDefault="001A6B5C" w:rsidP="001A6B5C">
      <w:pPr>
        <w:pStyle w:val="berschrift1"/>
        <w:spacing w:before="0"/>
      </w:pPr>
      <w:r>
        <w:t>W</w:t>
      </w:r>
      <w:r>
        <w:t>elchen Massstab hat die pinke Karte</w:t>
      </w:r>
      <w:r>
        <w:t>?</w:t>
      </w:r>
    </w:p>
    <w:p w14:paraId="6726D6CB" w14:textId="77777777" w:rsidR="001A6B5C" w:rsidRDefault="001A6B5C" w:rsidP="001A6B5C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0E5966EC" w14:textId="0B0881B7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</w:p>
    <w:p w14:paraId="7B3BD283" w14:textId="6E9AC814" w:rsidR="007057CE" w:rsidRPr="007057CE" w:rsidRDefault="001A6B5C" w:rsidP="007057CE">
      <w:pPr>
        <w:tabs>
          <w:tab w:val="left" w:pos="4871"/>
        </w:tabs>
        <w:spacing w:line="480" w:lineRule="auto"/>
      </w:pPr>
      <w:r w:rsidRPr="001A6B5C">
        <w:drawing>
          <wp:inline distT="0" distB="0" distL="0" distR="0" wp14:anchorId="42FA8CCB" wp14:editId="1663CBB9">
            <wp:extent cx="6184900" cy="898525"/>
            <wp:effectExtent l="0" t="0" r="6350" b="0"/>
            <wp:docPr id="4086254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25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7CE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E1E73" w14:textId="77777777" w:rsidR="000F51F3" w:rsidRDefault="000F51F3" w:rsidP="00A076EA">
      <w:r>
        <w:separator/>
      </w:r>
    </w:p>
  </w:endnote>
  <w:endnote w:type="continuationSeparator" w:id="0">
    <w:p w14:paraId="0727CB0B" w14:textId="77777777" w:rsidR="000F51F3" w:rsidRDefault="000F51F3" w:rsidP="00A076EA">
      <w:r>
        <w:continuationSeparator/>
      </w:r>
    </w:p>
  </w:endnote>
  <w:endnote w:type="continuationNotice" w:id="1">
    <w:p w14:paraId="04F36845" w14:textId="77777777" w:rsidR="000F51F3" w:rsidRDefault="000F51F3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C8028F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4C3F6C">
      <w:rPr>
        <w:noProof/>
      </w:rPr>
      <w:t>04.03.2026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97272" w14:textId="77777777" w:rsidR="000F51F3" w:rsidRDefault="000F51F3" w:rsidP="00A076EA">
      <w:r>
        <w:separator/>
      </w:r>
    </w:p>
  </w:footnote>
  <w:footnote w:type="continuationSeparator" w:id="0">
    <w:p w14:paraId="3338C311" w14:textId="77777777" w:rsidR="000F51F3" w:rsidRDefault="000F51F3" w:rsidP="00A076EA">
      <w:r>
        <w:continuationSeparator/>
      </w:r>
    </w:p>
  </w:footnote>
  <w:footnote w:type="continuationNotice" w:id="1">
    <w:p w14:paraId="52C2319C" w14:textId="77777777" w:rsidR="000F51F3" w:rsidRDefault="000F51F3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21MWF6MMWM3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51F3"/>
    <w:rsid w:val="000F6426"/>
    <w:rsid w:val="001013C3"/>
    <w:rsid w:val="00110633"/>
    <w:rsid w:val="00113B0F"/>
    <w:rsid w:val="00114236"/>
    <w:rsid w:val="00136059"/>
    <w:rsid w:val="00147531"/>
    <w:rsid w:val="001570BD"/>
    <w:rsid w:val="00166A97"/>
    <w:rsid w:val="00172284"/>
    <w:rsid w:val="001722AF"/>
    <w:rsid w:val="00173F97"/>
    <w:rsid w:val="00177CD7"/>
    <w:rsid w:val="0019045A"/>
    <w:rsid w:val="001A6B5C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C3F6C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33F6B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67065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BE3436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4EB"/>
    <w:rsid w:val="00DB6E09"/>
    <w:rsid w:val="00DE4DED"/>
    <w:rsid w:val="00DF7C7F"/>
    <w:rsid w:val="00E10778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C500D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53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12</cp:revision>
  <cp:lastPrinted>2019-05-31T12:56:00Z</cp:lastPrinted>
  <dcterms:created xsi:type="dcterms:W3CDTF">2026-01-26T16:39:00Z</dcterms:created>
  <dcterms:modified xsi:type="dcterms:W3CDTF">2026-03-04T22:15:00Z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