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4D16B555" w:rsidR="00CD5607" w:rsidRDefault="003476B1" w:rsidP="007B5B6E">
      <w:pPr>
        <w:pStyle w:val="berschrift1"/>
        <w:spacing w:before="0"/>
      </w:pPr>
      <w:r>
        <w:t xml:space="preserve">Was bedeutet </w:t>
      </w:r>
      <w:proofErr w:type="spellStart"/>
      <w:r>
        <w:t>aoJARAP</w:t>
      </w:r>
      <w:proofErr w:type="spellEnd"/>
      <w:r>
        <w:t>?</w:t>
      </w:r>
    </w:p>
    <w:p w14:paraId="28367AEE" w14:textId="77777777" w:rsidR="003476B1" w:rsidRPr="003476B1" w:rsidRDefault="003476B1" w:rsidP="003476B1"/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5B5957F0" w:rsidR="007057CE" w:rsidRPr="00AA01B1" w:rsidRDefault="004B747D" w:rsidP="007057CE">
      <w:pPr>
        <w:pStyle w:val="berschrift1"/>
        <w:spacing w:before="0"/>
      </w:pPr>
      <w:r>
        <w:t>Wie viele</w:t>
      </w:r>
      <w:r w:rsidR="00C52D62">
        <w:t xml:space="preserve"> </w:t>
      </w:r>
      <w:r>
        <w:t xml:space="preserve">verschiedene </w:t>
      </w:r>
      <w:r w:rsidR="00947339">
        <w:t xml:space="preserve">Mitgliedsformen gibt es </w:t>
      </w:r>
      <w:r>
        <w:t>gemäss Statuten?</w:t>
      </w:r>
    </w:p>
    <w:p w14:paraId="2319F385" w14:textId="6EC20998" w:rsidR="007057CE" w:rsidRPr="007057CE" w:rsidRDefault="007057CE" w:rsidP="007057CE">
      <w:pPr>
        <w:tabs>
          <w:tab w:val="left" w:pos="4871"/>
        </w:tabs>
        <w:spacing w:line="276" w:lineRule="auto"/>
      </w:pPr>
      <w:proofErr w:type="gramStart"/>
      <w:r w:rsidRPr="007057CE">
        <w:rPr>
          <w:b/>
        </w:rPr>
        <w:t>[  ]</w:t>
      </w:r>
      <w:proofErr w:type="gramEnd"/>
      <w:r w:rsidRPr="007057CE">
        <w:t xml:space="preserve"> </w:t>
      </w:r>
      <w:r w:rsidR="004B747D">
        <w:t>2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8875A0">
        <w:t>K</w:t>
      </w:r>
    </w:p>
    <w:p w14:paraId="3359C362" w14:textId="32AF5C7E" w:rsidR="007057CE" w:rsidRPr="007057CE" w:rsidRDefault="007057CE" w:rsidP="007057CE">
      <w:pPr>
        <w:tabs>
          <w:tab w:val="left" w:pos="4871"/>
        </w:tabs>
        <w:spacing w:line="276" w:lineRule="auto"/>
      </w:pPr>
      <w:proofErr w:type="gramStart"/>
      <w:r w:rsidRPr="007057CE">
        <w:rPr>
          <w:b/>
        </w:rPr>
        <w:t>[  ]</w:t>
      </w:r>
      <w:proofErr w:type="gramEnd"/>
      <w:r w:rsidRPr="007057CE">
        <w:t xml:space="preserve"> </w:t>
      </w:r>
      <w:r w:rsidR="004B747D">
        <w:t>3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8875A0">
        <w:t>J</w:t>
      </w:r>
    </w:p>
    <w:p w14:paraId="0E5966EC" w14:textId="33204E5E" w:rsidR="007057CE" w:rsidRPr="007057CE" w:rsidRDefault="007057CE" w:rsidP="007057CE">
      <w:pPr>
        <w:tabs>
          <w:tab w:val="left" w:pos="4871"/>
        </w:tabs>
        <w:spacing w:line="276" w:lineRule="auto"/>
      </w:pPr>
      <w:proofErr w:type="gramStart"/>
      <w:r w:rsidRPr="007057CE">
        <w:rPr>
          <w:b/>
        </w:rPr>
        <w:t>[  ]</w:t>
      </w:r>
      <w:proofErr w:type="gramEnd"/>
      <w:r w:rsidRPr="007057CE">
        <w:t xml:space="preserve"> </w:t>
      </w:r>
      <w:r w:rsidR="004B747D">
        <w:t>4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8875A0">
        <w:t>Y</w:t>
      </w:r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</w:pPr>
    </w:p>
    <w:p w14:paraId="1ABD4FB8" w14:textId="7CD34923" w:rsidR="005E5C05" w:rsidRDefault="005E5C05" w:rsidP="005E5C05">
      <w:pPr>
        <w:pStyle w:val="berschrift1"/>
        <w:spacing w:before="0"/>
      </w:pPr>
      <w:r>
        <w:t xml:space="preserve">AN welchem Wochentag findet der </w:t>
      </w:r>
      <w:r w:rsidR="008E5AC6">
        <w:t xml:space="preserve">nächste </w:t>
      </w:r>
      <w:r>
        <w:t>MATMAG Termin statt</w:t>
      </w:r>
      <w:r w:rsidR="008E5AC6">
        <w:t>?</w:t>
      </w:r>
    </w:p>
    <w:p w14:paraId="642A6A45" w14:textId="6BA03B37" w:rsidR="008E5AC6" w:rsidRPr="008527B5" w:rsidRDefault="008E5AC6" w:rsidP="008E5AC6">
      <w:pPr>
        <w:tabs>
          <w:tab w:val="left" w:pos="4871"/>
        </w:tabs>
        <w:spacing w:line="276" w:lineRule="auto"/>
      </w:pPr>
      <w:proofErr w:type="gramStart"/>
      <w:r w:rsidRPr="008527B5">
        <w:rPr>
          <w:b/>
        </w:rPr>
        <w:t>[  ]</w:t>
      </w:r>
      <w:proofErr w:type="gramEnd"/>
      <w:r w:rsidRPr="008527B5">
        <w:t xml:space="preserve"> </w:t>
      </w:r>
      <w:r w:rsidRPr="008527B5">
        <w:t>Montag</w:t>
      </w:r>
      <w:r w:rsidRPr="008527B5">
        <w:tab/>
      </w:r>
      <w:r w:rsidRPr="008527B5">
        <w:tab/>
      </w:r>
      <w:r w:rsidRPr="008527B5">
        <w:tab/>
      </w:r>
      <w:r w:rsidRPr="008527B5">
        <w:tab/>
      </w:r>
      <w:r w:rsidRPr="008527B5">
        <w:tab/>
      </w:r>
      <w:r w:rsidRPr="008527B5">
        <w:tab/>
      </w:r>
      <w:r w:rsidRPr="008527B5">
        <w:tab/>
      </w:r>
      <w:r w:rsidRPr="008527B5">
        <w:tab/>
        <w:t xml:space="preserve"> </w:t>
      </w:r>
      <w:r w:rsidR="008527B5" w:rsidRPr="008527B5">
        <w:t>M</w:t>
      </w:r>
    </w:p>
    <w:p w14:paraId="0E9CB8EB" w14:textId="297CFCF3" w:rsidR="008E5AC6" w:rsidRPr="008E5AC6" w:rsidRDefault="008E5AC6" w:rsidP="008E5AC6">
      <w:pPr>
        <w:tabs>
          <w:tab w:val="left" w:pos="4871"/>
        </w:tabs>
        <w:spacing w:line="276" w:lineRule="auto"/>
      </w:pPr>
      <w:proofErr w:type="gramStart"/>
      <w:r w:rsidRPr="008E5AC6">
        <w:rPr>
          <w:b/>
        </w:rPr>
        <w:t>[  ]</w:t>
      </w:r>
      <w:proofErr w:type="gramEnd"/>
      <w:r w:rsidRPr="008E5AC6">
        <w:t xml:space="preserve"> </w:t>
      </w:r>
      <w:r w:rsidRPr="008E5AC6">
        <w:t>Dienstag</w:t>
      </w:r>
      <w:r w:rsidRPr="008E5AC6">
        <w:tab/>
      </w:r>
      <w:r w:rsidRPr="008E5AC6">
        <w:tab/>
      </w:r>
      <w:r w:rsidRPr="008E5AC6">
        <w:tab/>
      </w:r>
      <w:r w:rsidRPr="008E5AC6">
        <w:tab/>
      </w:r>
      <w:r w:rsidRPr="008E5AC6">
        <w:tab/>
      </w:r>
      <w:r w:rsidRPr="008E5AC6">
        <w:tab/>
      </w:r>
      <w:r w:rsidRPr="008E5AC6">
        <w:tab/>
      </w:r>
      <w:r w:rsidRPr="008E5AC6">
        <w:tab/>
        <w:t xml:space="preserve"> </w:t>
      </w:r>
      <w:r w:rsidR="008527B5">
        <w:t>E</w:t>
      </w:r>
    </w:p>
    <w:p w14:paraId="2D6EBD87" w14:textId="65B96B44" w:rsidR="008E5AC6" w:rsidRPr="008E5AC6" w:rsidRDefault="008E5AC6" w:rsidP="008E5AC6">
      <w:pPr>
        <w:tabs>
          <w:tab w:val="left" w:pos="4871"/>
        </w:tabs>
        <w:spacing w:line="276" w:lineRule="auto"/>
      </w:pPr>
      <w:r w:rsidRPr="008E5AC6">
        <w:rPr>
          <w:b/>
        </w:rPr>
        <w:t>[  ]</w:t>
      </w:r>
      <w:r w:rsidRPr="008E5AC6">
        <w:t xml:space="preserve"> </w:t>
      </w:r>
      <w:r w:rsidRPr="008E5AC6">
        <w:t>Mittwoch</w:t>
      </w:r>
      <w:r w:rsidRPr="008E5AC6">
        <w:tab/>
      </w:r>
      <w:r w:rsidRPr="008E5AC6">
        <w:tab/>
      </w:r>
      <w:r w:rsidRPr="008E5AC6">
        <w:tab/>
      </w:r>
      <w:r w:rsidRPr="008E5AC6">
        <w:tab/>
      </w:r>
      <w:r w:rsidRPr="008E5AC6">
        <w:tab/>
      </w:r>
      <w:r w:rsidRPr="008E5AC6">
        <w:tab/>
      </w:r>
      <w:r w:rsidRPr="008E5AC6">
        <w:tab/>
      </w:r>
      <w:r w:rsidRPr="008E5AC6">
        <w:tab/>
        <w:t xml:space="preserve"> </w:t>
      </w:r>
      <w:r w:rsidR="00EE4B3A">
        <w:t>Q</w:t>
      </w:r>
    </w:p>
    <w:p w14:paraId="0C69B9B1" w14:textId="4D4C0851" w:rsidR="008E5AC6" w:rsidRPr="008E5AC6" w:rsidRDefault="008E5AC6" w:rsidP="008E5AC6">
      <w:pPr>
        <w:tabs>
          <w:tab w:val="left" w:pos="4871"/>
        </w:tabs>
        <w:spacing w:line="276" w:lineRule="auto"/>
      </w:pPr>
      <w:proofErr w:type="gramStart"/>
      <w:r w:rsidRPr="008E5AC6">
        <w:rPr>
          <w:b/>
        </w:rPr>
        <w:t>[  ]</w:t>
      </w:r>
      <w:proofErr w:type="gramEnd"/>
      <w:r w:rsidRPr="008E5AC6">
        <w:t xml:space="preserve"> </w:t>
      </w:r>
      <w:r w:rsidRPr="008E5AC6">
        <w:t>D</w:t>
      </w:r>
      <w:r>
        <w:t>onnerstag</w:t>
      </w:r>
      <w:r w:rsidRPr="008E5AC6">
        <w:tab/>
      </w:r>
      <w:r w:rsidRPr="008E5AC6">
        <w:tab/>
      </w:r>
      <w:r w:rsidRPr="008E5AC6">
        <w:tab/>
      </w:r>
      <w:r w:rsidRPr="008E5AC6">
        <w:tab/>
      </w:r>
      <w:r w:rsidRPr="008E5AC6">
        <w:tab/>
      </w:r>
      <w:r w:rsidRPr="008E5AC6">
        <w:tab/>
      </w:r>
      <w:r w:rsidRPr="008E5AC6">
        <w:tab/>
      </w:r>
      <w:r w:rsidRPr="008E5AC6">
        <w:tab/>
        <w:t xml:space="preserve"> </w:t>
      </w:r>
      <w:r w:rsidR="008527B5">
        <w:t>U</w:t>
      </w:r>
    </w:p>
    <w:p w14:paraId="08C35892" w14:textId="77777777" w:rsidR="005E5C05" w:rsidRPr="008E5AC6" w:rsidRDefault="005E5C05" w:rsidP="007057CE">
      <w:pPr>
        <w:tabs>
          <w:tab w:val="left" w:pos="4871"/>
        </w:tabs>
        <w:spacing w:line="480" w:lineRule="auto"/>
      </w:pPr>
    </w:p>
    <w:sectPr w:rsidR="005E5C05" w:rsidRPr="008E5AC6" w:rsidSect="00B8268F">
      <w:headerReference w:type="default" r:id="rId11"/>
      <w:footerReference w:type="default" r:id="rId12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7511C" w14:textId="77777777" w:rsidR="001478A0" w:rsidRDefault="001478A0" w:rsidP="00A076EA">
      <w:r>
        <w:separator/>
      </w:r>
    </w:p>
  </w:endnote>
  <w:endnote w:type="continuationSeparator" w:id="0">
    <w:p w14:paraId="5109C5A9" w14:textId="77777777" w:rsidR="001478A0" w:rsidRDefault="001478A0" w:rsidP="00A076EA">
      <w:r>
        <w:continuationSeparator/>
      </w:r>
    </w:p>
  </w:endnote>
  <w:endnote w:type="continuationNotice" w:id="1">
    <w:p w14:paraId="74011E00" w14:textId="77777777" w:rsidR="001478A0" w:rsidRDefault="001478A0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00D361FD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3476B1">
      <w:rPr>
        <w:noProof/>
      </w:rPr>
      <w:t>11.02.2026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38319" w14:textId="77777777" w:rsidR="001478A0" w:rsidRDefault="001478A0" w:rsidP="00A076EA">
      <w:r>
        <w:separator/>
      </w:r>
    </w:p>
  </w:footnote>
  <w:footnote w:type="continuationSeparator" w:id="0">
    <w:p w14:paraId="396FC607" w14:textId="77777777" w:rsidR="001478A0" w:rsidRDefault="001478A0" w:rsidP="00A076EA">
      <w:r>
        <w:continuationSeparator/>
      </w:r>
    </w:p>
  </w:footnote>
  <w:footnote w:type="continuationNotice" w:id="1">
    <w:p w14:paraId="5736C588" w14:textId="77777777" w:rsidR="001478A0" w:rsidRDefault="001478A0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05Q4RFFQM1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478A0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46FED"/>
    <w:rsid w:val="003476B1"/>
    <w:rsid w:val="00354CED"/>
    <w:rsid w:val="00372C7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44C30"/>
    <w:rsid w:val="004528B5"/>
    <w:rsid w:val="0047196A"/>
    <w:rsid w:val="00472009"/>
    <w:rsid w:val="004761BB"/>
    <w:rsid w:val="00487CDB"/>
    <w:rsid w:val="0049254A"/>
    <w:rsid w:val="004A5603"/>
    <w:rsid w:val="004B0EE5"/>
    <w:rsid w:val="004B747D"/>
    <w:rsid w:val="004E2895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E4D74"/>
    <w:rsid w:val="005E5C05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27B5"/>
    <w:rsid w:val="0085401D"/>
    <w:rsid w:val="00865DC9"/>
    <w:rsid w:val="008713F7"/>
    <w:rsid w:val="008809D6"/>
    <w:rsid w:val="008835EE"/>
    <w:rsid w:val="008875A0"/>
    <w:rsid w:val="00887F0F"/>
    <w:rsid w:val="00897277"/>
    <w:rsid w:val="008B4E1F"/>
    <w:rsid w:val="008C7888"/>
    <w:rsid w:val="008D371B"/>
    <w:rsid w:val="008D43DF"/>
    <w:rsid w:val="008E5AC6"/>
    <w:rsid w:val="008F3549"/>
    <w:rsid w:val="0090622A"/>
    <w:rsid w:val="00906C12"/>
    <w:rsid w:val="00914D6B"/>
    <w:rsid w:val="0092675C"/>
    <w:rsid w:val="009302C0"/>
    <w:rsid w:val="0094139A"/>
    <w:rsid w:val="00947339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52D62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EE4B3A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E5AC6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4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2025_Dokument_Allgemein_Vorlage.dotx</Template>
  <TotalTime>0</TotalTime>
  <Pages>1</Pages>
  <Words>51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Yann Pascal Wunderle</cp:lastModifiedBy>
  <cp:revision>13</cp:revision>
  <cp:lastPrinted>2019-05-31T12:56:00Z</cp:lastPrinted>
  <dcterms:created xsi:type="dcterms:W3CDTF">2026-01-26T16:39:00Z</dcterms:created>
  <dcterms:modified xsi:type="dcterms:W3CDTF">2026-02-11T17:18:00Z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