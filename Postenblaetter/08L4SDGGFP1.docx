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EA9A6CE" w:rsidR="00CD5607" w:rsidRDefault="00D128E3" w:rsidP="007B5B6E">
      <w:pPr>
        <w:pStyle w:val="berschrift1"/>
        <w:spacing w:before="0"/>
      </w:pPr>
      <w:r>
        <w:t>In welcher Phase des Ampelschemas alarmiert man?</w:t>
      </w:r>
    </w:p>
    <w:p w14:paraId="53AD9731" w14:textId="77777777" w:rsidR="00836CC4" w:rsidRPr="00836CC4" w:rsidRDefault="00836CC4" w:rsidP="00836CC4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00A392D" w:rsidR="007057CE" w:rsidRPr="00AA01B1" w:rsidRDefault="00AE66FA" w:rsidP="007057CE">
      <w:pPr>
        <w:pStyle w:val="berschrift1"/>
        <w:spacing w:before="0"/>
      </w:pPr>
      <w:r>
        <w:t>Telefonnummer des Sanitätsnotrufs</w:t>
      </w:r>
    </w:p>
    <w:p w14:paraId="2319F385" w14:textId="0418A276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E66FA">
        <w:t>114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AE66FA">
        <w:t>Q</w:t>
      </w:r>
    </w:p>
    <w:p w14:paraId="3359C362" w14:textId="3EEE5249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E66FA">
        <w:t>144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AE66FA">
        <w:t>W</w:t>
      </w:r>
    </w:p>
    <w:p w14:paraId="0E5966EC" w14:textId="64FF633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E66FA">
        <w:t>1414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AE66FA">
        <w:t>E</w:t>
      </w:r>
    </w:p>
    <w:p w14:paraId="7B3BD283" w14:textId="4947AC04" w:rsidR="007057CE" w:rsidRDefault="007057CE" w:rsidP="007057CE">
      <w:pPr>
        <w:tabs>
          <w:tab w:val="left" w:pos="4871"/>
        </w:tabs>
        <w:spacing w:line="480" w:lineRule="auto"/>
      </w:pPr>
    </w:p>
    <w:p w14:paraId="6A7B4834" w14:textId="73B16DE2" w:rsidR="004B614B" w:rsidRPr="00AA01B1" w:rsidRDefault="004B614B" w:rsidP="004B614B">
      <w:pPr>
        <w:pStyle w:val="berschrift1"/>
        <w:spacing w:befor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071A04" wp14:editId="51C73339">
            <wp:simplePos x="0" y="0"/>
            <wp:positionH relativeFrom="margin">
              <wp:align>left</wp:align>
            </wp:positionH>
            <wp:positionV relativeFrom="paragraph">
              <wp:posOffset>249021</wp:posOffset>
            </wp:positionV>
            <wp:extent cx="2476190" cy="1457143"/>
            <wp:effectExtent l="0" t="0" r="635" b="0"/>
            <wp:wrapTight wrapText="bothSides">
              <wp:wrapPolygon edited="0">
                <wp:start x="0" y="0"/>
                <wp:lineTo x="0" y="21186"/>
                <wp:lineTo x="21439" y="21186"/>
                <wp:lineTo x="21439" y="0"/>
                <wp:lineTo x="0" y="0"/>
              </wp:wrapPolygon>
            </wp:wrapTight>
            <wp:docPr id="226151202" name="Grafik 1" descr="Ein Bild, das Entwurf, Auto, Cartoon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51202" name="Grafik 1" descr="Ein Bild, das Entwurf, Auto, Cartoon, Zeichnung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Welche Reihenfolge</w:t>
      </w:r>
      <w:r>
        <w:t xml:space="preserve"> </w:t>
      </w:r>
    </w:p>
    <w:p w14:paraId="168DDDAB" w14:textId="01C00FE9" w:rsidR="004B614B" w:rsidRPr="00F66635" w:rsidRDefault="004B614B" w:rsidP="004B614B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880DC6">
        <w:t>AB</w:t>
      </w:r>
      <w:r w:rsidR="00F66635">
        <w:t>DC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F66635">
        <w:t xml:space="preserve"> </w:t>
      </w:r>
      <w:r w:rsidR="00F66635" w:rsidRPr="00F66635">
        <w:t>F</w:t>
      </w:r>
    </w:p>
    <w:p w14:paraId="5B7D9660" w14:textId="661E618D" w:rsidR="004B614B" w:rsidRPr="00F66635" w:rsidRDefault="004B614B" w:rsidP="004B614B">
      <w:pPr>
        <w:tabs>
          <w:tab w:val="left" w:pos="4871"/>
        </w:tabs>
        <w:spacing w:line="276" w:lineRule="auto"/>
      </w:pPr>
      <w:r w:rsidRPr="00F66635">
        <w:rPr>
          <w:b/>
        </w:rPr>
        <w:t>[  ]</w:t>
      </w:r>
      <w:r w:rsidRPr="00F66635">
        <w:t xml:space="preserve"> </w:t>
      </w:r>
      <w:r w:rsidR="00F66635" w:rsidRPr="00F66635">
        <w:t>DCBA</w:t>
      </w:r>
      <w:r w:rsidRPr="00F66635">
        <w:tab/>
      </w:r>
      <w:r w:rsidRPr="00F66635">
        <w:tab/>
      </w:r>
      <w:r w:rsidRPr="00F66635">
        <w:tab/>
      </w:r>
      <w:r w:rsidRPr="00F66635">
        <w:tab/>
      </w:r>
      <w:r w:rsidRPr="00F66635">
        <w:tab/>
      </w:r>
      <w:r w:rsidRPr="00F66635">
        <w:tab/>
        <w:t xml:space="preserve"> </w:t>
      </w:r>
      <w:r w:rsidR="00F66635" w:rsidRPr="00F66635">
        <w:t>G</w:t>
      </w:r>
    </w:p>
    <w:p w14:paraId="7BFED5FC" w14:textId="7D348311" w:rsidR="004B614B" w:rsidRPr="00F66635" w:rsidRDefault="004B614B" w:rsidP="004B614B">
      <w:pPr>
        <w:tabs>
          <w:tab w:val="left" w:pos="4871"/>
        </w:tabs>
        <w:spacing w:line="276" w:lineRule="auto"/>
      </w:pPr>
      <w:r w:rsidRPr="00F66635">
        <w:rPr>
          <w:b/>
        </w:rPr>
        <w:t>[  ]</w:t>
      </w:r>
      <w:r w:rsidR="00F66635" w:rsidRPr="00F66635">
        <w:t xml:space="preserve"> Keine Lösung (Nach A</w:t>
      </w:r>
      <w:r w:rsidR="00F66635">
        <w:t>psprache)</w:t>
      </w:r>
      <w:r w:rsidR="00F66635">
        <w:tab/>
      </w:r>
      <w:r w:rsidRPr="00F66635">
        <w:tab/>
      </w:r>
      <w:r w:rsidRPr="00F66635">
        <w:tab/>
        <w:t xml:space="preserve"> </w:t>
      </w:r>
      <w:r w:rsidR="00F66635">
        <w:t>H</w:t>
      </w:r>
    </w:p>
    <w:p w14:paraId="049530BC" w14:textId="6EBF3AD2" w:rsidR="004B614B" w:rsidRPr="00F66635" w:rsidRDefault="004B614B" w:rsidP="007057CE">
      <w:pPr>
        <w:tabs>
          <w:tab w:val="left" w:pos="4871"/>
        </w:tabs>
        <w:spacing w:line="480" w:lineRule="auto"/>
      </w:pPr>
    </w:p>
    <w:sectPr w:rsidR="004B614B" w:rsidRPr="00F66635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BE42" w14:textId="77777777" w:rsidR="009009F8" w:rsidRDefault="009009F8" w:rsidP="00A076EA">
      <w:r>
        <w:separator/>
      </w:r>
    </w:p>
  </w:endnote>
  <w:endnote w:type="continuationSeparator" w:id="0">
    <w:p w14:paraId="0E5CCB37" w14:textId="77777777" w:rsidR="009009F8" w:rsidRDefault="009009F8" w:rsidP="00A076EA">
      <w:r>
        <w:continuationSeparator/>
      </w:r>
    </w:p>
  </w:endnote>
  <w:endnote w:type="continuationNotice" w:id="1">
    <w:p w14:paraId="4CE3B709" w14:textId="77777777" w:rsidR="009009F8" w:rsidRDefault="009009F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462912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128E3">
      <w:rPr>
        <w:noProof/>
      </w:rPr>
      <w:t>14.02.2026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8246" w14:textId="77777777" w:rsidR="009009F8" w:rsidRDefault="009009F8" w:rsidP="00A076EA">
      <w:r>
        <w:separator/>
      </w:r>
    </w:p>
  </w:footnote>
  <w:footnote w:type="continuationSeparator" w:id="0">
    <w:p w14:paraId="0534C83C" w14:textId="77777777" w:rsidR="009009F8" w:rsidRDefault="009009F8" w:rsidP="00A076EA">
      <w:r>
        <w:continuationSeparator/>
      </w:r>
    </w:p>
  </w:footnote>
  <w:footnote w:type="continuationNotice" w:id="1">
    <w:p w14:paraId="725A2CF3" w14:textId="77777777" w:rsidR="009009F8" w:rsidRDefault="009009F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08L4SDGGFP1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B614B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B75D4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36CC4"/>
    <w:rsid w:val="00846CA6"/>
    <w:rsid w:val="00847D6B"/>
    <w:rsid w:val="0085236A"/>
    <w:rsid w:val="0085401D"/>
    <w:rsid w:val="00865DC9"/>
    <w:rsid w:val="008713F7"/>
    <w:rsid w:val="008809D6"/>
    <w:rsid w:val="00880DC6"/>
    <w:rsid w:val="008835EE"/>
    <w:rsid w:val="00887F0F"/>
    <w:rsid w:val="00897277"/>
    <w:rsid w:val="008B4E1F"/>
    <w:rsid w:val="008C7888"/>
    <w:rsid w:val="008D371B"/>
    <w:rsid w:val="008D43DF"/>
    <w:rsid w:val="008F3549"/>
    <w:rsid w:val="009009F8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E66FA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128E3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6663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614B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43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11</cp:revision>
  <cp:lastPrinted>2019-05-31T12:56:00Z</cp:lastPrinted>
  <dcterms:created xsi:type="dcterms:W3CDTF">2026-01-26T16:39:00Z</dcterms:created>
  <dcterms:modified xsi:type="dcterms:W3CDTF">2026-02-14T18:55:00Z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