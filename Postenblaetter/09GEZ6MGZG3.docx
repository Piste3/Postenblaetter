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1022988A" w:rsidR="00CD5607" w:rsidRPr="00A076EA" w:rsidRDefault="00834146" w:rsidP="007B5B6E">
      <w:pPr>
        <w:pStyle w:val="berschrift1"/>
        <w:spacing w:before="0"/>
      </w:pPr>
      <w:r>
        <w:t xml:space="preserve">Welches ist gemäss </w:t>
      </w:r>
      <w:proofErr w:type="spellStart"/>
      <w:r>
        <w:t>Statutem</w:t>
      </w:r>
      <w:proofErr w:type="spellEnd"/>
      <w:r>
        <w:t xml:space="preserve"> die «schwächste </w:t>
      </w:r>
      <w:proofErr w:type="spellStart"/>
      <w:r>
        <w:t>Disziplinar</w:t>
      </w:r>
      <w:r w:rsidR="00DE69EB">
        <w:t>masnahme</w:t>
      </w:r>
      <w:proofErr w:type="spellEnd"/>
      <w:r w:rsidR="00DE69EB">
        <w:t>?</w:t>
      </w:r>
    </w:p>
    <w:p w14:paraId="76C162A2" w14:textId="6B921A7A" w:rsidR="00DE69EB" w:rsidRPr="000E06AA" w:rsidRDefault="00DE69EB" w:rsidP="00DE69EB">
      <w:pPr>
        <w:tabs>
          <w:tab w:val="left" w:pos="4871"/>
        </w:tabs>
        <w:spacing w:line="276" w:lineRule="auto"/>
      </w:pPr>
      <w:r w:rsidRPr="000E06AA">
        <w:rPr>
          <w:b/>
        </w:rPr>
        <w:t>[  ]</w:t>
      </w:r>
      <w:r w:rsidRPr="000E06AA">
        <w:t xml:space="preserve"> </w:t>
      </w:r>
      <w:r>
        <w:t>Mündlicher oder schriftlicher Verweis</w:t>
      </w:r>
      <w:r w:rsidRPr="000E06AA">
        <w:tab/>
      </w:r>
      <w:r w:rsidRPr="000E06AA">
        <w:tab/>
      </w:r>
      <w:r w:rsidRPr="000E06AA">
        <w:tab/>
      </w:r>
      <w:r w:rsidRPr="000E06AA">
        <w:tab/>
      </w:r>
      <w:r w:rsidRPr="000E06AA">
        <w:tab/>
      </w:r>
      <w:r w:rsidRPr="000E06AA">
        <w:tab/>
      </w:r>
      <w:r w:rsidRPr="000E06AA">
        <w:tab/>
      </w:r>
      <w:r w:rsidRPr="000E06AA">
        <w:tab/>
        <w:t xml:space="preserve"> </w:t>
      </w:r>
      <w:r w:rsidR="00061FB3">
        <w:t>U</w:t>
      </w:r>
    </w:p>
    <w:p w14:paraId="73F1DCDB" w14:textId="4EFD47B4" w:rsidR="00DE69EB" w:rsidRPr="00DE69EB" w:rsidRDefault="00DE69EB" w:rsidP="00DE69EB">
      <w:pPr>
        <w:tabs>
          <w:tab w:val="left" w:pos="4871"/>
        </w:tabs>
        <w:spacing w:line="276" w:lineRule="auto"/>
      </w:pPr>
      <w:r w:rsidRPr="00DE69EB">
        <w:rPr>
          <w:b/>
        </w:rPr>
        <w:t>[  ]</w:t>
      </w:r>
      <w:r w:rsidRPr="00DE69EB">
        <w:t xml:space="preserve"> </w:t>
      </w:r>
      <w:r w:rsidR="00597FB4">
        <w:t xml:space="preserve">Erneute </w:t>
      </w:r>
      <w:proofErr w:type="spellStart"/>
      <w:r w:rsidR="00597FB4">
        <w:t>eignungsprüfung</w:t>
      </w:r>
      <w:proofErr w:type="spellEnd"/>
      <w:r w:rsidR="00597FB4">
        <w:t xml:space="preserve"> durch die Vorgesetzten</w:t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  <w:t xml:space="preserve"> </w:t>
      </w:r>
      <w:r w:rsidR="00061FB3">
        <w:t>Z</w:t>
      </w:r>
    </w:p>
    <w:p w14:paraId="20B2AF14" w14:textId="606009FD" w:rsidR="00DE69EB" w:rsidRDefault="00DE69EB" w:rsidP="00DE69EB">
      <w:pPr>
        <w:tabs>
          <w:tab w:val="left" w:pos="4871"/>
        </w:tabs>
        <w:spacing w:line="276" w:lineRule="auto"/>
      </w:pPr>
      <w:r w:rsidRPr="00DE69EB">
        <w:rPr>
          <w:b/>
        </w:rPr>
        <w:t>[  ]</w:t>
      </w:r>
      <w:r w:rsidRPr="00DE69EB">
        <w:t xml:space="preserve"> </w:t>
      </w:r>
      <w:r w:rsidR="00061FB3">
        <w:t>Zurückstufung in Grad oder Funktion</w:t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  <w:t xml:space="preserve"> </w:t>
      </w:r>
      <w:r w:rsidR="00061FB3">
        <w:t>O</w:t>
      </w:r>
    </w:p>
    <w:p w14:paraId="2448E049" w14:textId="77777777" w:rsidR="00FC5984" w:rsidRDefault="00FC5984" w:rsidP="00DE69EB">
      <w:pPr>
        <w:tabs>
          <w:tab w:val="left" w:pos="4871"/>
        </w:tabs>
        <w:spacing w:line="276" w:lineRule="auto"/>
      </w:pPr>
    </w:p>
    <w:p w14:paraId="601FF8F8" w14:textId="77777777" w:rsidR="00FC5984" w:rsidRPr="00DE69EB" w:rsidRDefault="00FC5984" w:rsidP="00DE69EB">
      <w:pPr>
        <w:tabs>
          <w:tab w:val="left" w:pos="4871"/>
        </w:tabs>
        <w:spacing w:line="276" w:lineRule="auto"/>
      </w:pPr>
    </w:p>
    <w:p w14:paraId="5166013B" w14:textId="4F31A9F0" w:rsidR="007057CE" w:rsidRPr="000E06AA" w:rsidRDefault="000E06AA" w:rsidP="007057CE">
      <w:pPr>
        <w:pStyle w:val="berschrift1"/>
        <w:spacing w:before="0"/>
      </w:pPr>
      <w:r w:rsidRPr="000E06AA">
        <w:t xml:space="preserve">Welches ist die </w:t>
      </w:r>
      <w:r>
        <w:t>1. Klasse Strasse?</w:t>
      </w:r>
    </w:p>
    <w:p w14:paraId="2319F385" w14:textId="0A133E8B" w:rsidR="007057CE" w:rsidRPr="000E06AA" w:rsidRDefault="00273565" w:rsidP="007057CE">
      <w:pPr>
        <w:tabs>
          <w:tab w:val="left" w:pos="4871"/>
        </w:tabs>
        <w:spacing w:line="276" w:lineRule="auto"/>
      </w:pPr>
      <w:r w:rsidRPr="00273565">
        <w:drawing>
          <wp:anchor distT="0" distB="0" distL="114300" distR="114300" simplePos="0" relativeHeight="251659264" behindDoc="0" locked="0" layoutInCell="1" allowOverlap="1" wp14:anchorId="40A25B96" wp14:editId="7D68779E">
            <wp:simplePos x="0" y="0"/>
            <wp:positionH relativeFrom="column">
              <wp:posOffset>194246</wp:posOffset>
            </wp:positionH>
            <wp:positionV relativeFrom="paragraph">
              <wp:posOffset>183515</wp:posOffset>
            </wp:positionV>
            <wp:extent cx="1226820" cy="214630"/>
            <wp:effectExtent l="0" t="0" r="0" b="0"/>
            <wp:wrapNone/>
            <wp:docPr id="720334939" name="Grafik 1" descr="Ein Bild, das weiß, Reihe, Werkzeug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34939" name="Grafik 1" descr="Ein Bild, das weiß, Reihe, Werkzeug, Design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1600" w:rsidRPr="00BE1600">
        <w:drawing>
          <wp:anchor distT="0" distB="0" distL="114300" distR="114300" simplePos="0" relativeHeight="251658240" behindDoc="0" locked="0" layoutInCell="1" allowOverlap="1" wp14:anchorId="23DB754B" wp14:editId="5FA4DFE0">
            <wp:simplePos x="0" y="0"/>
            <wp:positionH relativeFrom="column">
              <wp:posOffset>160143</wp:posOffset>
            </wp:positionH>
            <wp:positionV relativeFrom="paragraph">
              <wp:posOffset>2947</wp:posOffset>
            </wp:positionV>
            <wp:extent cx="1290918" cy="197941"/>
            <wp:effectExtent l="0" t="0" r="5080" b="0"/>
            <wp:wrapNone/>
            <wp:docPr id="2687518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18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635" cy="202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7CE" w:rsidRPr="000E06AA">
        <w:rPr>
          <w:b/>
        </w:rPr>
        <w:t>[  ]</w:t>
      </w:r>
      <w:r w:rsidR="007057CE" w:rsidRPr="000E06AA">
        <w:t xml:space="preserve"> </w:t>
      </w:r>
      <w:r w:rsidR="007057CE" w:rsidRPr="000E06AA">
        <w:tab/>
      </w:r>
      <w:r w:rsidR="007057CE" w:rsidRPr="000E06AA">
        <w:tab/>
      </w:r>
      <w:r w:rsidR="007057CE" w:rsidRPr="000E06AA">
        <w:tab/>
      </w:r>
      <w:r w:rsidR="007057CE" w:rsidRPr="000E06AA">
        <w:tab/>
      </w:r>
      <w:r w:rsidR="007057CE" w:rsidRPr="000E06AA">
        <w:tab/>
      </w:r>
      <w:r w:rsidR="007057CE" w:rsidRPr="000E06AA">
        <w:tab/>
      </w:r>
      <w:r w:rsidR="007057CE" w:rsidRPr="000E06AA">
        <w:tab/>
      </w:r>
      <w:r w:rsidR="007057CE" w:rsidRPr="000E06AA">
        <w:tab/>
        <w:t xml:space="preserve"> </w:t>
      </w:r>
      <w:r w:rsidR="000C4083">
        <w:t>D</w:t>
      </w:r>
    </w:p>
    <w:p w14:paraId="3359C362" w14:textId="4DEA768C" w:rsidR="007057CE" w:rsidRPr="00DE69EB" w:rsidRDefault="00CF65E2" w:rsidP="007057CE">
      <w:pPr>
        <w:tabs>
          <w:tab w:val="left" w:pos="4871"/>
        </w:tabs>
        <w:spacing w:line="276" w:lineRule="auto"/>
      </w:pPr>
      <w:r w:rsidRPr="00CF65E2">
        <w:drawing>
          <wp:anchor distT="0" distB="0" distL="114300" distR="114300" simplePos="0" relativeHeight="251660288" behindDoc="0" locked="0" layoutInCell="1" allowOverlap="1" wp14:anchorId="5C5CF378" wp14:editId="048811B0">
            <wp:simplePos x="0" y="0"/>
            <wp:positionH relativeFrom="column">
              <wp:posOffset>209041</wp:posOffset>
            </wp:positionH>
            <wp:positionV relativeFrom="paragraph">
              <wp:posOffset>184900</wp:posOffset>
            </wp:positionV>
            <wp:extent cx="1193120" cy="207861"/>
            <wp:effectExtent l="0" t="0" r="7620" b="1905"/>
            <wp:wrapNone/>
            <wp:docPr id="228226366" name="Grafik 1" descr="Ein Bild, das Rechteck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6366" name="Grafik 1" descr="Ein Bild, das Rechteck, Design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584" cy="214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7CE" w:rsidRPr="00DE69EB">
        <w:rPr>
          <w:b/>
        </w:rPr>
        <w:t>[  ]</w:t>
      </w:r>
      <w:r w:rsidR="007057CE" w:rsidRPr="00DE69EB">
        <w:t xml:space="preserve"> </w:t>
      </w:r>
      <w:r w:rsidR="007057CE" w:rsidRPr="00DE69EB">
        <w:tab/>
      </w:r>
      <w:r w:rsidR="007057CE" w:rsidRPr="00DE69EB">
        <w:tab/>
      </w:r>
      <w:r w:rsidR="007057CE" w:rsidRPr="00DE69EB">
        <w:tab/>
      </w:r>
      <w:r w:rsidR="007057CE" w:rsidRPr="00DE69EB">
        <w:tab/>
      </w:r>
      <w:r w:rsidR="007057CE" w:rsidRPr="00DE69EB">
        <w:tab/>
      </w:r>
      <w:r w:rsidR="007057CE" w:rsidRPr="00DE69EB">
        <w:tab/>
      </w:r>
      <w:r w:rsidR="007057CE" w:rsidRPr="00DE69EB">
        <w:tab/>
      </w:r>
      <w:r w:rsidR="007057CE" w:rsidRPr="00DE69EB">
        <w:tab/>
        <w:t xml:space="preserve"> </w:t>
      </w:r>
      <w:r w:rsidR="000C4083" w:rsidRPr="00DE69EB">
        <w:t>E</w:t>
      </w:r>
    </w:p>
    <w:p w14:paraId="0E5966EC" w14:textId="4ABF9E7A" w:rsidR="007057CE" w:rsidRPr="00DE69EB" w:rsidRDefault="007057CE" w:rsidP="007057CE">
      <w:pPr>
        <w:tabs>
          <w:tab w:val="left" w:pos="4871"/>
        </w:tabs>
        <w:spacing w:line="276" w:lineRule="auto"/>
      </w:pPr>
      <w:r w:rsidRPr="00DE69EB">
        <w:rPr>
          <w:b/>
        </w:rPr>
        <w:t>[  ]</w:t>
      </w:r>
      <w:r w:rsidRPr="00DE69EB">
        <w:t xml:space="preserve"> </w:t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</w:r>
      <w:r w:rsidRPr="00DE69EB">
        <w:tab/>
        <w:t xml:space="preserve"> </w:t>
      </w:r>
      <w:r w:rsidR="000C4083" w:rsidRPr="00DE69EB">
        <w:t>C</w:t>
      </w:r>
    </w:p>
    <w:p w14:paraId="0829E185" w14:textId="77777777" w:rsidR="00FC5984" w:rsidRDefault="00FC5984" w:rsidP="007057CE">
      <w:pPr>
        <w:tabs>
          <w:tab w:val="left" w:pos="4871"/>
        </w:tabs>
        <w:spacing w:line="480" w:lineRule="auto"/>
      </w:pPr>
    </w:p>
    <w:p w14:paraId="72EAD431" w14:textId="0E279164" w:rsidR="00FC5984" w:rsidRPr="00A076EA" w:rsidRDefault="00FC5984" w:rsidP="00FC5984">
      <w:pPr>
        <w:pStyle w:val="berschrift1"/>
        <w:spacing w:before="0"/>
      </w:pPr>
      <w:r>
        <w:t>Wie heisst das abgebildete</w:t>
      </w:r>
      <w:r w:rsidR="0006035C">
        <w:t xml:space="preserve"> Signal?</w:t>
      </w:r>
    </w:p>
    <w:p w14:paraId="43231626" w14:textId="55F393D8" w:rsidR="0006035C" w:rsidRDefault="0006035C" w:rsidP="007057CE">
      <w:pPr>
        <w:tabs>
          <w:tab w:val="left" w:pos="4871"/>
        </w:tabs>
        <w:spacing w:line="48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DB50469" wp14:editId="4C99DE58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923925" cy="949960"/>
            <wp:effectExtent l="0" t="0" r="9525" b="2540"/>
            <wp:wrapTight wrapText="bothSides">
              <wp:wrapPolygon edited="0">
                <wp:start x="0" y="0"/>
                <wp:lineTo x="0" y="21225"/>
                <wp:lineTo x="21377" y="21225"/>
                <wp:lineTo x="21377" y="0"/>
                <wp:lineTo x="0" y="0"/>
              </wp:wrapPolygon>
            </wp:wrapTight>
            <wp:docPr id="266855609" name="Grafik 1" descr="Ein Bild, das gelb, Rechteck, Reihe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5609" name="Grafik 1" descr="Ein Bild, das gelb, Rechteck, Reihe, Design enthält.&#10;&#10;KI-generierte Inhalte können fehlerhaft sei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B6693" w14:textId="3004F1C2" w:rsidR="00FC5984" w:rsidRPr="00DE69EB" w:rsidRDefault="0006035C" w:rsidP="007057CE">
      <w:pPr>
        <w:tabs>
          <w:tab w:val="left" w:pos="4871"/>
        </w:tabs>
        <w:spacing w:line="480" w:lineRule="auto"/>
      </w:pPr>
      <w:r>
        <w:t>__________________________________________________________________</w:t>
      </w:r>
    </w:p>
    <w:sectPr w:rsidR="00FC5984" w:rsidRPr="00DE69EB" w:rsidSect="00B8268F">
      <w:headerReference w:type="default" r:id="rId15"/>
      <w:footerReference w:type="default" r:id="rId16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D510C" w14:textId="77777777" w:rsidR="009D3C64" w:rsidRDefault="009D3C64" w:rsidP="00A076EA">
      <w:r>
        <w:separator/>
      </w:r>
    </w:p>
  </w:endnote>
  <w:endnote w:type="continuationSeparator" w:id="0">
    <w:p w14:paraId="6C4E8AC7" w14:textId="77777777" w:rsidR="009D3C64" w:rsidRDefault="009D3C64" w:rsidP="00A076EA">
      <w:r>
        <w:continuationSeparator/>
      </w:r>
    </w:p>
  </w:endnote>
  <w:endnote w:type="continuationNotice" w:id="1">
    <w:p w14:paraId="4C308E4E" w14:textId="77777777" w:rsidR="009D3C64" w:rsidRDefault="009D3C64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6D4AB67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BE1600">
      <w:rPr>
        <w:noProof/>
      </w:rPr>
      <w:t>14.02.2026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035A7" w14:textId="77777777" w:rsidR="009D3C64" w:rsidRDefault="009D3C64" w:rsidP="00A076EA">
      <w:r>
        <w:separator/>
      </w:r>
    </w:p>
  </w:footnote>
  <w:footnote w:type="continuationSeparator" w:id="0">
    <w:p w14:paraId="670B20B8" w14:textId="77777777" w:rsidR="009D3C64" w:rsidRDefault="009D3C64" w:rsidP="00A076EA">
      <w:r>
        <w:continuationSeparator/>
      </w:r>
    </w:p>
  </w:footnote>
  <w:footnote w:type="continuationNotice" w:id="1">
    <w:p w14:paraId="79C6E9E3" w14:textId="77777777" w:rsidR="009D3C64" w:rsidRDefault="009D3C64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09GEZ6MGZG3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035C"/>
    <w:rsid w:val="00061FB3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4083"/>
    <w:rsid w:val="000C535F"/>
    <w:rsid w:val="000C571D"/>
    <w:rsid w:val="000E06AA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7356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073F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97FB4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34146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3C64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BE1600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CF65E2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E69EB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C598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E69EB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15</cp:revision>
  <cp:lastPrinted>2019-05-31T12:56:00Z</cp:lastPrinted>
  <dcterms:created xsi:type="dcterms:W3CDTF">2026-01-26T16:39:00Z</dcterms:created>
  <dcterms:modified xsi:type="dcterms:W3CDTF">2026-02-14T19:41:00Z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