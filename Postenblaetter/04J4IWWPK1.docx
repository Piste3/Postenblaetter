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8BBB" w14:textId="77777777" w:rsidR="00150F2C" w:rsidRPr="00A076EA" w:rsidRDefault="00150F2C" w:rsidP="00150F2C">
      <w:pPr>
        <w:pStyle w:val="berschrift1"/>
        <w:spacing w:before="0"/>
      </w:pPr>
      <w:r>
        <w:t>Wie hiess der erste Kommandant des KKBs? (</w:t>
      </w:r>
      <w:proofErr w:type="gramStart"/>
      <w:r>
        <w:t>Vor</w:t>
      </w:r>
      <w:proofErr w:type="gramEnd"/>
      <w:r>
        <w:t xml:space="preserve"> und Nachnamen) </w:t>
      </w:r>
    </w:p>
    <w:p w14:paraId="4C3E1376" w14:textId="77777777" w:rsidR="00150F2C" w:rsidRDefault="00150F2C" w:rsidP="007057CE">
      <w:pPr>
        <w:tabs>
          <w:tab w:val="left" w:pos="4871"/>
        </w:tabs>
        <w:spacing w:line="480" w:lineRule="auto"/>
      </w:pPr>
    </w:p>
    <w:p w14:paraId="1B341239" w14:textId="4F88C017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7EA9B79" w:rsidR="007057CE" w:rsidRPr="00AA01B1" w:rsidRDefault="008D69AA" w:rsidP="007057CE">
      <w:pPr>
        <w:pStyle w:val="berschrift1"/>
        <w:spacing w:before="0"/>
      </w:pPr>
      <w:r>
        <w:t xml:space="preserve">Wieviel verschiedene Rangpatten </w:t>
      </w:r>
      <w:r w:rsidR="000F7597">
        <w:t>kann</w:t>
      </w:r>
      <w:r>
        <w:t xml:space="preserve"> das KKB</w:t>
      </w:r>
      <w:r w:rsidR="000F7597">
        <w:t xml:space="preserve"> aktuell verleihen.</w:t>
      </w:r>
    </w:p>
    <w:p w14:paraId="2319F385" w14:textId="299DBA29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="004946CF">
        <w:rPr>
          <w:b/>
        </w:rPr>
        <w:t xml:space="preserve"> </w:t>
      </w:r>
      <w:r w:rsidR="004946CF">
        <w:t>12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B48EE">
        <w:t>G</w:t>
      </w:r>
    </w:p>
    <w:p w14:paraId="3359C362" w14:textId="284849D5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4946CF">
        <w:t>17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B48EE">
        <w:t>D</w:t>
      </w:r>
    </w:p>
    <w:p w14:paraId="0E5966EC" w14:textId="12A7F5C3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4946CF">
        <w:t>15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B48EE">
        <w:t>Q</w:t>
      </w:r>
    </w:p>
    <w:p w14:paraId="0CB85C7F" w14:textId="271B600F" w:rsidR="004946CF" w:rsidRPr="007057CE" w:rsidRDefault="004946CF" w:rsidP="004946CF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9B48EE">
        <w:t>18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B48EE">
        <w:t>G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68E7B671" w14:textId="245A61A9" w:rsidR="008A3895" w:rsidRPr="00A076EA" w:rsidRDefault="001C53E3" w:rsidP="008A3895">
      <w:pPr>
        <w:pStyle w:val="berschrift1"/>
        <w:spacing w:before="0"/>
      </w:pPr>
      <w:r>
        <w:t>Wie heisst des erste NATO Barren Kommando?</w:t>
      </w:r>
    </w:p>
    <w:p w14:paraId="4C1BFDE2" w14:textId="77777777" w:rsidR="008A3895" w:rsidRDefault="008A3895" w:rsidP="007057CE">
      <w:pPr>
        <w:tabs>
          <w:tab w:val="left" w:pos="4871"/>
        </w:tabs>
        <w:spacing w:line="480" w:lineRule="auto"/>
      </w:pPr>
    </w:p>
    <w:p w14:paraId="0A184B1E" w14:textId="54F15F68" w:rsidR="001C53E3" w:rsidRPr="007057CE" w:rsidRDefault="001C53E3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sectPr w:rsidR="001C53E3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556AC" w14:textId="77777777" w:rsidR="00137EA0" w:rsidRDefault="00137EA0" w:rsidP="00A076EA">
      <w:r>
        <w:separator/>
      </w:r>
    </w:p>
  </w:endnote>
  <w:endnote w:type="continuationSeparator" w:id="0">
    <w:p w14:paraId="4BC96990" w14:textId="77777777" w:rsidR="00137EA0" w:rsidRDefault="00137EA0" w:rsidP="00A076EA">
      <w:r>
        <w:continuationSeparator/>
      </w:r>
    </w:p>
  </w:endnote>
  <w:endnote w:type="continuationNotice" w:id="1">
    <w:p w14:paraId="1FD2D6D9" w14:textId="77777777" w:rsidR="00137EA0" w:rsidRDefault="00137EA0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2CFB4759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5A6C10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E44D8" w14:textId="77777777" w:rsidR="00137EA0" w:rsidRDefault="00137EA0" w:rsidP="00A076EA">
      <w:r>
        <w:separator/>
      </w:r>
    </w:p>
  </w:footnote>
  <w:footnote w:type="continuationSeparator" w:id="0">
    <w:p w14:paraId="647521EE" w14:textId="77777777" w:rsidR="00137EA0" w:rsidRDefault="00137EA0" w:rsidP="00A076EA">
      <w:r>
        <w:continuationSeparator/>
      </w:r>
    </w:p>
  </w:footnote>
  <w:footnote w:type="continuationNotice" w:id="1">
    <w:p w14:paraId="285670A1" w14:textId="77777777" w:rsidR="00137EA0" w:rsidRDefault="00137EA0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04J4IWWPK1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0F7597"/>
    <w:rsid w:val="001013C3"/>
    <w:rsid w:val="00110633"/>
    <w:rsid w:val="00113B0F"/>
    <w:rsid w:val="00114236"/>
    <w:rsid w:val="00136059"/>
    <w:rsid w:val="00137EA0"/>
    <w:rsid w:val="00150F2C"/>
    <w:rsid w:val="001570BD"/>
    <w:rsid w:val="00166A97"/>
    <w:rsid w:val="00172284"/>
    <w:rsid w:val="001722AF"/>
    <w:rsid w:val="00173F97"/>
    <w:rsid w:val="00177CD7"/>
    <w:rsid w:val="0019045A"/>
    <w:rsid w:val="001C53E3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946CF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A6C10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A3895"/>
    <w:rsid w:val="008B4E1F"/>
    <w:rsid w:val="008C7888"/>
    <w:rsid w:val="008D371B"/>
    <w:rsid w:val="008D43DF"/>
    <w:rsid w:val="008D69AA"/>
    <w:rsid w:val="008F3549"/>
    <w:rsid w:val="0090622A"/>
    <w:rsid w:val="00906C12"/>
    <w:rsid w:val="00906C96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B48EE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753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53E3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55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12</cp:revision>
  <cp:lastPrinted>2019-05-31T12:56:00Z</cp:lastPrinted>
  <dcterms:created xsi:type="dcterms:W3CDTF">2026-01-26T16:39:00Z</dcterms:created>
  <dcterms:modified xsi:type="dcterms:W3CDTF">2026-02-11T16:19:00Z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