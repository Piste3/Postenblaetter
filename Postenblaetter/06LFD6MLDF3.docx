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04D6BEC4" w:rsidR="00CD5607" w:rsidRDefault="00077F9C" w:rsidP="007B5B6E">
      <w:pPr>
        <w:pStyle w:val="berschrift1"/>
        <w:spacing w:before="0"/>
      </w:pPr>
      <w:r>
        <w:t>Um zu leben benötigt unser Körper</w:t>
      </w:r>
      <w:r w:rsidR="00183324">
        <w:t xml:space="preserve"> _______ &amp; Nährstoffwe</w:t>
      </w:r>
    </w:p>
    <w:p w14:paraId="69AEE7FC" w14:textId="77777777" w:rsidR="00BE3FB5" w:rsidRPr="00BE3FB5" w:rsidRDefault="00BE3FB5" w:rsidP="00BE3FB5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4AFDF61F" w:rsidR="007057CE" w:rsidRPr="00AA01B1" w:rsidRDefault="00627AA2" w:rsidP="007057CE">
      <w:pPr>
        <w:pStyle w:val="berschrift1"/>
        <w:spacing w:before="0"/>
      </w:pPr>
      <w:r>
        <w:t>Wie heisst die Basisstation</w:t>
      </w:r>
      <w:r w:rsidR="007A433A">
        <w:t xml:space="preserve"> unseres Funkamasts?</w:t>
      </w:r>
    </w:p>
    <w:p w14:paraId="2319F385" w14:textId="44AA0982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7A433A">
        <w:t>GM340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DA69C5">
        <w:t>X</w:t>
      </w:r>
    </w:p>
    <w:p w14:paraId="3359C362" w14:textId="6B980F96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7A433A">
        <w:t>KKBasisstation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DA69C5">
        <w:t>Q</w:t>
      </w:r>
    </w:p>
    <w:p w14:paraId="0E5966EC" w14:textId="2850266A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BE3FB5">
        <w:t>G</w:t>
      </w:r>
      <w:r w:rsidR="007A433A">
        <w:t>P</w:t>
      </w:r>
      <w:r w:rsidR="00BE3FB5">
        <w:t>256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DA69C5">
        <w:t>L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2C0A2F41" w14:textId="24EB749F" w:rsidR="00BE3FB5" w:rsidRDefault="00BE3FB5" w:rsidP="00BE3FB5">
      <w:pPr>
        <w:pStyle w:val="berschrift1"/>
        <w:spacing w:before="0"/>
      </w:pPr>
      <w:r>
        <w:t xml:space="preserve">Was bedeutet </w:t>
      </w:r>
      <w:r w:rsidR="00DA69C5">
        <w:t>Uem-D?</w:t>
      </w:r>
    </w:p>
    <w:p w14:paraId="1DC396D3" w14:textId="77777777" w:rsidR="00BE3FB5" w:rsidRPr="00BE3FB5" w:rsidRDefault="00BE3FB5" w:rsidP="00BE3FB5"/>
    <w:p w14:paraId="737DD7B1" w14:textId="77777777" w:rsidR="00BE3FB5" w:rsidRDefault="00BE3FB5" w:rsidP="00BE3FB5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6148419E" w14:textId="77777777" w:rsidR="00BE3FB5" w:rsidRPr="007057CE" w:rsidRDefault="00BE3FB5" w:rsidP="007057CE">
      <w:pPr>
        <w:tabs>
          <w:tab w:val="left" w:pos="4871"/>
        </w:tabs>
        <w:spacing w:line="480" w:lineRule="auto"/>
      </w:pPr>
    </w:p>
    <w:sectPr w:rsidR="00BE3FB5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8E87D" w14:textId="77777777" w:rsidR="00CB74F6" w:rsidRDefault="00CB74F6" w:rsidP="00A076EA">
      <w:r>
        <w:separator/>
      </w:r>
    </w:p>
  </w:endnote>
  <w:endnote w:type="continuationSeparator" w:id="0">
    <w:p w14:paraId="07567297" w14:textId="77777777" w:rsidR="00CB74F6" w:rsidRDefault="00CB74F6" w:rsidP="00A076EA">
      <w:r>
        <w:continuationSeparator/>
      </w:r>
    </w:p>
  </w:endnote>
  <w:endnote w:type="continuationNotice" w:id="1">
    <w:p w14:paraId="56B5E877" w14:textId="77777777" w:rsidR="00CB74F6" w:rsidRDefault="00CB74F6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827B916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077F9C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5F790" w14:textId="77777777" w:rsidR="00CB74F6" w:rsidRDefault="00CB74F6" w:rsidP="00A076EA">
      <w:r>
        <w:separator/>
      </w:r>
    </w:p>
  </w:footnote>
  <w:footnote w:type="continuationSeparator" w:id="0">
    <w:p w14:paraId="0878CF37" w14:textId="77777777" w:rsidR="00CB74F6" w:rsidRDefault="00CB74F6" w:rsidP="00A076EA">
      <w:r>
        <w:continuationSeparator/>
      </w:r>
    </w:p>
  </w:footnote>
  <w:footnote w:type="continuationNotice" w:id="1">
    <w:p w14:paraId="56FC64DD" w14:textId="77777777" w:rsidR="00CB74F6" w:rsidRDefault="00CB74F6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06LFD6MLDF3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77F9C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83324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44C30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27AA2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A433A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BE3FB5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B74F6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A69C5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3FB5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49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10</cp:revision>
  <cp:lastPrinted>2019-05-31T12:56:00Z</cp:lastPrinted>
  <dcterms:created xsi:type="dcterms:W3CDTF">2026-01-26T16:39:00Z</dcterms:created>
  <dcterms:modified xsi:type="dcterms:W3CDTF">2026-02-11T17:42:00Z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