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26B5F093" w:rsidR="00CD5607" w:rsidRPr="00A076EA" w:rsidRDefault="00326618" w:rsidP="007B5B6E">
      <w:pPr>
        <w:pStyle w:val="berschrift1"/>
        <w:spacing w:before="0"/>
      </w:pPr>
      <w:r>
        <w:t xml:space="preserve">Mit welchem Verband machen </w:t>
      </w:r>
      <w:r w:rsidR="005E1249">
        <w:t>wir die Bärentatze?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724A702C" w:rsidR="007057CE" w:rsidRPr="00AA01B1" w:rsidRDefault="00810C89" w:rsidP="007057CE">
      <w:pPr>
        <w:pStyle w:val="berschrift1"/>
        <w:spacing w:before="0"/>
      </w:pPr>
      <w:r>
        <w:t>Was passiert bei einem Schock mit dem Blutvolumen?</w:t>
      </w:r>
    </w:p>
    <w:p w14:paraId="2319F385" w14:textId="15BAD710" w:rsidR="007057CE" w:rsidRPr="007057CE" w:rsidRDefault="00810C89" w:rsidP="007057CE">
      <w:pPr>
        <w:tabs>
          <w:tab w:val="left" w:pos="4871"/>
        </w:tabs>
        <w:spacing w:line="276" w:lineRule="auto"/>
      </w:pPr>
      <w:r>
        <w:rPr>
          <w:b/>
        </w:rPr>
        <w:t>Es wird grösser</w:t>
      </w:r>
      <w:r w:rsidR="007057CE" w:rsidRPr="007057CE">
        <w:t xml:space="preserve"> </w:t>
      </w:r>
      <w:r w:rsidR="00F8542C">
        <w:t xml:space="preserve">Antwort </w:t>
      </w:r>
      <w:r>
        <w:t>G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>
        <w:t>G</w:t>
      </w:r>
      <w:proofErr w:type="spellEnd"/>
    </w:p>
    <w:p w14:paraId="3359C362" w14:textId="186CB8E6" w:rsidR="007057CE" w:rsidRPr="007057CE" w:rsidRDefault="00810C89" w:rsidP="007057CE">
      <w:pPr>
        <w:tabs>
          <w:tab w:val="left" w:pos="4871"/>
        </w:tabs>
        <w:spacing w:line="276" w:lineRule="auto"/>
      </w:pPr>
      <w:r>
        <w:rPr>
          <w:b/>
        </w:rPr>
        <w:t>Es wird kleiner</w:t>
      </w:r>
      <w:r w:rsidR="007057CE" w:rsidRPr="007057CE">
        <w:t xml:space="preserve"> </w:t>
      </w:r>
      <w:r w:rsidR="00F8542C">
        <w:t xml:space="preserve">Antwort </w:t>
      </w:r>
      <w:r>
        <w:t>K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>
        <w:t>K</w:t>
      </w:r>
      <w:proofErr w:type="spellEnd"/>
    </w:p>
    <w:p w14:paraId="0E5966EC" w14:textId="69D787D0" w:rsidR="007057CE" w:rsidRPr="007057CE" w:rsidRDefault="00810C89" w:rsidP="007057CE">
      <w:pPr>
        <w:tabs>
          <w:tab w:val="left" w:pos="4871"/>
        </w:tabs>
        <w:spacing w:line="276" w:lineRule="auto"/>
      </w:pPr>
      <w:r>
        <w:rPr>
          <w:b/>
        </w:rPr>
        <w:t>Es bleibt gleich</w:t>
      </w:r>
      <w:r w:rsidR="007057CE" w:rsidRPr="007057CE">
        <w:t xml:space="preserve"> </w:t>
      </w:r>
      <w:r w:rsidR="00F8542C">
        <w:t xml:space="preserve">Antwort </w:t>
      </w:r>
      <w:r>
        <w:t>B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>
        <w:t>B</w:t>
      </w:r>
      <w:proofErr w:type="spellEnd"/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62201911" w14:textId="2D8A5900" w:rsidR="00E24F7D" w:rsidRPr="00E24F7D" w:rsidRDefault="00E24F7D" w:rsidP="00E24F7D">
      <w:pPr>
        <w:pStyle w:val="berschrift1"/>
        <w:spacing w:before="0"/>
      </w:pPr>
      <w:r>
        <w:t xml:space="preserve">Der wievielte Punkt der 4 S Regeln ist: </w:t>
      </w:r>
      <w:r w:rsidR="00C17B6C">
        <w:t>Suche vorsichtigen Körperkontakt!</w:t>
      </w:r>
    </w:p>
    <w:p w14:paraId="046E7E04" w14:textId="77777777" w:rsidR="00E24F7D" w:rsidRDefault="00E24F7D" w:rsidP="00E24F7D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01E214A8" w14:textId="77777777" w:rsidR="00E24F7D" w:rsidRDefault="00E24F7D" w:rsidP="007057CE">
      <w:pPr>
        <w:tabs>
          <w:tab w:val="left" w:pos="4871"/>
        </w:tabs>
        <w:spacing w:line="480" w:lineRule="auto"/>
      </w:pPr>
    </w:p>
    <w:p w14:paraId="68624A23" w14:textId="2F852D7E" w:rsidR="00E24F7D" w:rsidRPr="007057CE" w:rsidRDefault="00E24F7D" w:rsidP="007057CE">
      <w:pPr>
        <w:tabs>
          <w:tab w:val="left" w:pos="4871"/>
        </w:tabs>
        <w:spacing w:line="480" w:lineRule="auto"/>
      </w:pPr>
    </w:p>
    <w:p w14:paraId="530BF46C" w14:textId="77777777" w:rsidR="00E24F7D" w:rsidRPr="007057CE" w:rsidRDefault="00E24F7D">
      <w:pPr>
        <w:tabs>
          <w:tab w:val="left" w:pos="4871"/>
        </w:tabs>
        <w:spacing w:line="480" w:lineRule="auto"/>
      </w:pPr>
    </w:p>
    <w:sectPr w:rsidR="00E24F7D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EFFD4" w14:textId="77777777" w:rsidR="005E3AE7" w:rsidRDefault="005E3AE7" w:rsidP="00A076EA">
      <w:r>
        <w:separator/>
      </w:r>
    </w:p>
  </w:endnote>
  <w:endnote w:type="continuationSeparator" w:id="0">
    <w:p w14:paraId="7A3C1CE2" w14:textId="77777777" w:rsidR="005E3AE7" w:rsidRDefault="005E3AE7" w:rsidP="00A076EA">
      <w:r>
        <w:continuationSeparator/>
      </w:r>
    </w:p>
  </w:endnote>
  <w:endnote w:type="continuationNotice" w:id="1">
    <w:p w14:paraId="2A50ADC8" w14:textId="77777777" w:rsidR="005E3AE7" w:rsidRDefault="005E3AE7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4442D803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326618">
      <w:rPr>
        <w:noProof/>
      </w:rPr>
      <w:t>08.03.2026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4928B" w14:textId="77777777" w:rsidR="005E3AE7" w:rsidRDefault="005E3AE7" w:rsidP="00A076EA">
      <w:r>
        <w:separator/>
      </w:r>
    </w:p>
  </w:footnote>
  <w:footnote w:type="continuationSeparator" w:id="0">
    <w:p w14:paraId="45A911C7" w14:textId="77777777" w:rsidR="005E3AE7" w:rsidRDefault="005E3AE7" w:rsidP="00A076EA">
      <w:r>
        <w:continuationSeparator/>
      </w:r>
    </w:p>
  </w:footnote>
  <w:footnote w:type="continuationNotice" w:id="1">
    <w:p w14:paraId="7F99D3B6" w14:textId="77777777" w:rsidR="005E3AE7" w:rsidRDefault="005E3AE7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13U4UVHHWF1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0BD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26618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1249"/>
    <w:rsid w:val="005E3AE7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0C89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17B6C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4F7D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60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9</cp:revision>
  <cp:lastPrinted>2019-05-31T12:56:00Z</cp:lastPrinted>
  <dcterms:created xsi:type="dcterms:W3CDTF">2026-01-26T16:39:00Z</dcterms:created>
  <dcterms:modified xsi:type="dcterms:W3CDTF">2026-03-08T21:36:00Z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