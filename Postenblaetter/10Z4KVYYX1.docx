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6AED25D" w:rsidR="00CD5607" w:rsidRDefault="00E709A5" w:rsidP="00EB5AE7">
      <w:pPr>
        <w:pStyle w:val="berschrift1"/>
        <w:tabs>
          <w:tab w:val="left" w:pos="2354"/>
        </w:tabs>
        <w:spacing w:before="0"/>
      </w:pPr>
      <w:r>
        <w:t>Name der gelben Phase des Ampelschemas</w:t>
      </w:r>
    </w:p>
    <w:p w14:paraId="1A8FE37C" w14:textId="77777777" w:rsidR="00E709A5" w:rsidRPr="00E709A5" w:rsidRDefault="00E709A5" w:rsidP="00E709A5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6857D56" w:rsidR="007057CE" w:rsidRPr="00AA01B1" w:rsidRDefault="00EB0ECA" w:rsidP="007057CE">
      <w:pPr>
        <w:pStyle w:val="berschrift1"/>
        <w:spacing w:before="0"/>
      </w:pPr>
      <w:r>
        <w:t xml:space="preserve">Wie viel Aktivmitglieder sind benötigt </w:t>
      </w:r>
      <w:r w:rsidR="00EB5AE7">
        <w:t>um einen aoJarap einzuberufen?</w:t>
      </w:r>
    </w:p>
    <w:p w14:paraId="2319F385" w14:textId="2B17E73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B5AE7">
        <w:t>Die hälfte der Aktivmitglieder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27C46">
        <w:t>T</w:t>
      </w:r>
    </w:p>
    <w:p w14:paraId="6FBB95E8" w14:textId="3A51AD04" w:rsidR="00202027" w:rsidRPr="007057CE" w:rsidRDefault="00202027" w:rsidP="00202027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Ein drittel</w:t>
      </w:r>
      <w:r>
        <w:t xml:space="preserve"> der Aktivmitglieder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27C46">
        <w:t>F</w:t>
      </w:r>
    </w:p>
    <w:p w14:paraId="3490481A" w14:textId="16B318C2" w:rsidR="00202027" w:rsidRPr="007057CE" w:rsidRDefault="00202027" w:rsidP="00202027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Ein viertel</w:t>
      </w:r>
      <w:r>
        <w:t xml:space="preserve"> der Aktivmitglieder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27C46">
        <w:t>C</w:t>
      </w:r>
    </w:p>
    <w:p w14:paraId="6FC65B8F" w14:textId="22B7CB5F" w:rsidR="00202027" w:rsidRPr="007057CE" w:rsidRDefault="00202027" w:rsidP="00202027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Ein fünftel</w:t>
      </w:r>
      <w:r>
        <w:t xml:space="preserve"> der Aktivmitglieder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C27C46">
        <w:t>Q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1CBAC65" w14:textId="73E9B2F9" w:rsidR="00863DE1" w:rsidRDefault="00863DE1" w:rsidP="00863DE1">
      <w:pPr>
        <w:pStyle w:val="berschrift1"/>
        <w:tabs>
          <w:tab w:val="left" w:pos="2354"/>
        </w:tabs>
        <w:spacing w:befor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A9BBE3" wp14:editId="227998B8">
            <wp:simplePos x="0" y="0"/>
            <wp:positionH relativeFrom="margin">
              <wp:align>left</wp:align>
            </wp:positionH>
            <wp:positionV relativeFrom="paragraph">
              <wp:posOffset>223374</wp:posOffset>
            </wp:positionV>
            <wp:extent cx="2609524" cy="828571"/>
            <wp:effectExtent l="0" t="0" r="635" b="0"/>
            <wp:wrapTight wrapText="bothSides">
              <wp:wrapPolygon edited="0">
                <wp:start x="0" y="0"/>
                <wp:lineTo x="0" y="20871"/>
                <wp:lineTo x="21448" y="20871"/>
                <wp:lineTo x="21448" y="0"/>
                <wp:lineTo x="0" y="0"/>
              </wp:wrapPolygon>
            </wp:wrapTight>
            <wp:docPr id="868055615" name="Grafik 1" descr="Ein Bild, das Tex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5615" name="Grafik 1" descr="Ein Bild, das Text, Schrift, weiß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Auf was deuten die Symptome hin?</w:t>
      </w:r>
      <w:r>
        <w:t xml:space="preserve"> </w:t>
      </w:r>
    </w:p>
    <w:p w14:paraId="2DA197B4" w14:textId="77777777" w:rsidR="00863DE1" w:rsidRPr="00E709A5" w:rsidRDefault="00863DE1" w:rsidP="00863DE1"/>
    <w:p w14:paraId="2B45955B" w14:textId="3649CDDC" w:rsidR="00863DE1" w:rsidRDefault="00863DE1" w:rsidP="00863DE1">
      <w:pPr>
        <w:tabs>
          <w:tab w:val="left" w:pos="4871"/>
        </w:tabs>
        <w:spacing w:line="480" w:lineRule="auto"/>
      </w:pPr>
      <w:r>
        <w:t>____________________________________________</w:t>
      </w:r>
    </w:p>
    <w:p w14:paraId="763531FD" w14:textId="33BEBDEE" w:rsidR="00863DE1" w:rsidRPr="007057CE" w:rsidRDefault="00863DE1" w:rsidP="007057CE">
      <w:pPr>
        <w:tabs>
          <w:tab w:val="left" w:pos="4871"/>
        </w:tabs>
        <w:spacing w:line="480" w:lineRule="auto"/>
      </w:pPr>
    </w:p>
    <w:sectPr w:rsidR="00863DE1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B1AE6" w14:textId="77777777" w:rsidR="00C15A4E" w:rsidRDefault="00C15A4E" w:rsidP="00A076EA">
      <w:r>
        <w:separator/>
      </w:r>
    </w:p>
  </w:endnote>
  <w:endnote w:type="continuationSeparator" w:id="0">
    <w:p w14:paraId="516FCF80" w14:textId="77777777" w:rsidR="00C15A4E" w:rsidRDefault="00C15A4E" w:rsidP="00A076EA">
      <w:r>
        <w:continuationSeparator/>
      </w:r>
    </w:p>
  </w:endnote>
  <w:endnote w:type="continuationNotice" w:id="1">
    <w:p w14:paraId="26FBEE16" w14:textId="77777777" w:rsidR="00C15A4E" w:rsidRDefault="00C15A4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907C4A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EB5AE7">
      <w:rPr>
        <w:noProof/>
      </w:rPr>
      <w:t>20.02.2026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9CA6" w14:textId="77777777" w:rsidR="00C15A4E" w:rsidRDefault="00C15A4E" w:rsidP="00A076EA">
      <w:r>
        <w:separator/>
      </w:r>
    </w:p>
  </w:footnote>
  <w:footnote w:type="continuationSeparator" w:id="0">
    <w:p w14:paraId="0CA113FC" w14:textId="77777777" w:rsidR="00C15A4E" w:rsidRDefault="00C15A4E" w:rsidP="00A076EA">
      <w:r>
        <w:continuationSeparator/>
      </w:r>
    </w:p>
  </w:footnote>
  <w:footnote w:type="continuationNotice" w:id="1">
    <w:p w14:paraId="7C2A223F" w14:textId="77777777" w:rsidR="00C15A4E" w:rsidRDefault="00C15A4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10Z4KVYYX1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027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55D07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3DE1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5A4E"/>
    <w:rsid w:val="00C1660E"/>
    <w:rsid w:val="00C2175C"/>
    <w:rsid w:val="00C2484F"/>
    <w:rsid w:val="00C27C46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709A5"/>
    <w:rsid w:val="00E83ECE"/>
    <w:rsid w:val="00EA0252"/>
    <w:rsid w:val="00EA2F80"/>
    <w:rsid w:val="00EB0ECA"/>
    <w:rsid w:val="00EB5AE7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3DE1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10</cp:revision>
  <cp:lastPrinted>2019-05-31T12:56:00Z</cp:lastPrinted>
  <dcterms:created xsi:type="dcterms:W3CDTF">2026-01-26T16:39:00Z</dcterms:created>
  <dcterms:modified xsi:type="dcterms:W3CDTF">2026-02-20T15:47:00Z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