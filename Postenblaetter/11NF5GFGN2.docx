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3551FE3C" w:rsidR="00CD5607" w:rsidRDefault="0022248B" w:rsidP="007B5B6E">
      <w:pPr>
        <w:pStyle w:val="berschrift1"/>
        <w:spacing w:before="0"/>
      </w:pPr>
      <w:r>
        <w:t>Was bedeutet das VD</w:t>
      </w:r>
      <w:r w:rsidR="00AB4B5A">
        <w:t xml:space="preserve">… beim </w:t>
      </w:r>
      <w:r w:rsidR="00E13817">
        <w:t>Funken</w:t>
      </w:r>
      <w:r w:rsidR="00AB4B5A">
        <w:t>?</w:t>
      </w:r>
    </w:p>
    <w:p w14:paraId="0613042D" w14:textId="77777777" w:rsidR="004069B2" w:rsidRPr="004069B2" w:rsidRDefault="004069B2" w:rsidP="004069B2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5287FCAE" w:rsidR="007057CE" w:rsidRPr="00AA01B1" w:rsidRDefault="00803E33" w:rsidP="007057CE">
      <w:pPr>
        <w:pStyle w:val="berschrift1"/>
        <w:spacing w:before="0"/>
      </w:pPr>
      <w:r>
        <w:t>Wie tief drücken wir bei einer Herzdruckmassage?</w:t>
      </w:r>
    </w:p>
    <w:p w14:paraId="2319F385" w14:textId="74E9F732" w:rsidR="007057CE" w:rsidRPr="007057CE" w:rsidRDefault="008C1481" w:rsidP="007057CE">
      <w:pPr>
        <w:tabs>
          <w:tab w:val="left" w:pos="4871"/>
        </w:tabs>
        <w:spacing w:line="276" w:lineRule="auto"/>
      </w:pPr>
      <w:r>
        <w:rPr>
          <w:b/>
        </w:rPr>
        <w:t>4-5cm</w:t>
      </w:r>
      <w:r w:rsidR="007057CE" w:rsidRPr="007057CE">
        <w:t xml:space="preserve"> </w:t>
      </w:r>
      <w:r w:rsidR="00F8542C">
        <w:t xml:space="preserve">Antwort </w:t>
      </w:r>
      <w:r>
        <w:t>C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>
        <w:t>C</w:t>
      </w:r>
      <w:proofErr w:type="spellEnd"/>
    </w:p>
    <w:p w14:paraId="3359C362" w14:textId="54D58152" w:rsidR="007057CE" w:rsidRPr="007057CE" w:rsidRDefault="00950346" w:rsidP="007057CE">
      <w:pPr>
        <w:tabs>
          <w:tab w:val="left" w:pos="4871"/>
        </w:tabs>
        <w:spacing w:line="276" w:lineRule="auto"/>
      </w:pPr>
      <w:r>
        <w:t>3-4cm</w:t>
      </w:r>
      <w:r w:rsidR="007057CE" w:rsidRPr="007057CE">
        <w:t xml:space="preserve"> </w:t>
      </w:r>
      <w:r w:rsidR="00F8542C">
        <w:t xml:space="preserve">Antwort </w:t>
      </w:r>
      <w:r w:rsidR="008C1481">
        <w:t>M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8C1481">
        <w:t>M</w:t>
      </w:r>
    </w:p>
    <w:p w14:paraId="0E5966EC" w14:textId="1A4316C6" w:rsidR="007057CE" w:rsidRPr="007057CE" w:rsidRDefault="00950346" w:rsidP="007057CE">
      <w:pPr>
        <w:tabs>
          <w:tab w:val="left" w:pos="4871"/>
        </w:tabs>
        <w:spacing w:line="276" w:lineRule="auto"/>
      </w:pPr>
      <w:r>
        <w:rPr>
          <w:b/>
        </w:rPr>
        <w:t>5-6cm</w:t>
      </w:r>
      <w:r w:rsidR="007057CE" w:rsidRPr="007057CE">
        <w:t xml:space="preserve"> </w:t>
      </w:r>
      <w:r w:rsidR="00F8542C">
        <w:t xml:space="preserve">Antwort </w:t>
      </w:r>
      <w:r w:rsidR="008C1481">
        <w:t>D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 w:rsidR="008C1481">
        <w:t>D</w:t>
      </w:r>
      <w:proofErr w:type="spellEnd"/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1216A5D8" w14:textId="324BA2ED" w:rsidR="004A53AF" w:rsidRDefault="004A53AF" w:rsidP="004A53AF">
      <w:pPr>
        <w:pStyle w:val="berschrift1"/>
        <w:spacing w:before="0"/>
      </w:pPr>
      <w:r>
        <w:t xml:space="preserve">Was ist das </w:t>
      </w:r>
      <w:r w:rsidR="005D195F">
        <w:t xml:space="preserve">Verhältnis von </w:t>
      </w:r>
      <w:r w:rsidR="005D195F" w:rsidRPr="005D195F">
        <w:t>Thoraxkompressionen</w:t>
      </w:r>
      <w:r w:rsidR="005D195F">
        <w:t xml:space="preserve"> zu Beatmung?</w:t>
      </w:r>
    </w:p>
    <w:p w14:paraId="09E5007A" w14:textId="77777777" w:rsidR="004A53AF" w:rsidRPr="004069B2" w:rsidRDefault="004A53AF" w:rsidP="004A53AF"/>
    <w:p w14:paraId="314FF3DB" w14:textId="77777777" w:rsidR="004A53AF" w:rsidRDefault="004A53AF" w:rsidP="004A53AF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1DEFC2F3" w14:textId="77777777" w:rsidR="004A53AF" w:rsidRPr="007057CE" w:rsidRDefault="004A53AF" w:rsidP="007057CE">
      <w:pPr>
        <w:tabs>
          <w:tab w:val="left" w:pos="4871"/>
        </w:tabs>
        <w:spacing w:line="480" w:lineRule="auto"/>
      </w:pPr>
    </w:p>
    <w:sectPr w:rsidR="004A53AF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9A719" w14:textId="77777777" w:rsidR="000C31AE" w:rsidRDefault="000C31AE" w:rsidP="00A076EA">
      <w:r>
        <w:separator/>
      </w:r>
    </w:p>
  </w:endnote>
  <w:endnote w:type="continuationSeparator" w:id="0">
    <w:p w14:paraId="5BE178F4" w14:textId="77777777" w:rsidR="000C31AE" w:rsidRDefault="000C31AE" w:rsidP="00A076EA">
      <w:r>
        <w:continuationSeparator/>
      </w:r>
    </w:p>
  </w:endnote>
  <w:endnote w:type="continuationNotice" w:id="1">
    <w:p w14:paraId="781F844B" w14:textId="77777777" w:rsidR="000C31AE" w:rsidRDefault="000C31AE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6F4F2B9B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22248B">
      <w:rPr>
        <w:noProof/>
      </w:rPr>
      <w:t>08.03.2026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186D2" w14:textId="77777777" w:rsidR="000C31AE" w:rsidRDefault="000C31AE" w:rsidP="00A076EA">
      <w:r>
        <w:separator/>
      </w:r>
    </w:p>
  </w:footnote>
  <w:footnote w:type="continuationSeparator" w:id="0">
    <w:p w14:paraId="0C8290DB" w14:textId="77777777" w:rsidR="000C31AE" w:rsidRDefault="000C31AE" w:rsidP="00A076EA">
      <w:r>
        <w:continuationSeparator/>
      </w:r>
    </w:p>
  </w:footnote>
  <w:footnote w:type="continuationNotice" w:id="1">
    <w:p w14:paraId="62D80F90" w14:textId="77777777" w:rsidR="000C31AE" w:rsidRDefault="000C31AE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11NF5GFGN2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31AE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2248B"/>
    <w:rsid w:val="002337AD"/>
    <w:rsid w:val="002341F6"/>
    <w:rsid w:val="00240C61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3E3F6F"/>
    <w:rsid w:val="00403A90"/>
    <w:rsid w:val="004069B2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3AF"/>
    <w:rsid w:val="004A5603"/>
    <w:rsid w:val="004B0EE5"/>
    <w:rsid w:val="004B7EEB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D195F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3E33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1481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50346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4B5A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013F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3817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566A0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52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15</cp:revision>
  <cp:lastPrinted>2019-05-31T12:56:00Z</cp:lastPrinted>
  <dcterms:created xsi:type="dcterms:W3CDTF">2026-01-26T16:39:00Z</dcterms:created>
  <dcterms:modified xsi:type="dcterms:W3CDTF">2026-03-08T20:42:00Z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