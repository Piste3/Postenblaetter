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04B96CAB" w:rsidR="00CD5607" w:rsidRDefault="00B221CB" w:rsidP="007E15EB">
      <w:pPr>
        <w:pStyle w:val="berschrift1"/>
        <w:tabs>
          <w:tab w:val="left" w:pos="3863"/>
        </w:tabs>
        <w:spacing w:before="0"/>
      </w:pPr>
      <w:r>
        <w:t>Wie schnell darf man ausserorts fahren?</w:t>
      </w:r>
    </w:p>
    <w:p w14:paraId="58B91AF9" w14:textId="77777777" w:rsidR="00B221CB" w:rsidRPr="00B221CB" w:rsidRDefault="00B221CB" w:rsidP="00B221CB"/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4792216C" w:rsidR="007057CE" w:rsidRDefault="007E15EB" w:rsidP="007057CE">
      <w:pPr>
        <w:pStyle w:val="berschrift1"/>
        <w:spacing w:before="0"/>
      </w:pPr>
      <w:r>
        <w:t xml:space="preserve">Wie viel </w:t>
      </w:r>
      <w:r w:rsidR="00D113F9">
        <w:t>VKs benötigt man mindestens für eine Wechselseitige Verkehrsführung?</w:t>
      </w:r>
    </w:p>
    <w:p w14:paraId="5238F539" w14:textId="77777777" w:rsidR="00237C23" w:rsidRPr="00237C23" w:rsidRDefault="00237C23" w:rsidP="00237C23"/>
    <w:p w14:paraId="2319F385" w14:textId="45424AB3" w:rsidR="007057CE" w:rsidRPr="007057CE" w:rsidRDefault="007057CE" w:rsidP="007057CE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="00F27A82">
        <w:t>1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B221CB">
        <w:t>E</w:t>
      </w:r>
    </w:p>
    <w:p w14:paraId="3359C362" w14:textId="615B0883" w:rsidR="007057CE" w:rsidRPr="007057CE" w:rsidRDefault="007057CE" w:rsidP="007057CE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="00F27A82">
        <w:t>2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B221CB">
        <w:t>F</w:t>
      </w:r>
    </w:p>
    <w:p w14:paraId="0E5966EC" w14:textId="67E329BB" w:rsidR="007057CE" w:rsidRPr="007057CE" w:rsidRDefault="007057CE" w:rsidP="007057CE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="00F27A82">
        <w:t>3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B221CB">
        <w:t>V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7191668E" w14:textId="575D0112" w:rsidR="008E6CD7" w:rsidRDefault="007616B1" w:rsidP="008E6CD7">
      <w:pPr>
        <w:pStyle w:val="berschrift1"/>
        <w:spacing w:before="0"/>
      </w:pPr>
      <w:r>
        <w:t>Welche Massnahme ergreift man bei einer arteriellen Blutung?</w:t>
      </w:r>
    </w:p>
    <w:p w14:paraId="40FB2C83" w14:textId="77777777" w:rsidR="007616B1" w:rsidRPr="007616B1" w:rsidRDefault="007616B1" w:rsidP="007616B1"/>
    <w:p w14:paraId="72184C0B" w14:textId="0627953B" w:rsidR="008E6CD7" w:rsidRPr="007057CE" w:rsidRDefault="008E6CD7" w:rsidP="008E6CD7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="007616B1">
        <w:t>Druckverband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7A5D5C">
        <w:t>S</w:t>
      </w:r>
    </w:p>
    <w:p w14:paraId="292A48F2" w14:textId="5E46134C" w:rsidR="008E6CD7" w:rsidRPr="007057CE" w:rsidRDefault="008E6CD7" w:rsidP="008E6CD7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="007A5D5C">
        <w:t>Deckverband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7A5D5C">
        <w:t>Q</w:t>
      </w:r>
    </w:p>
    <w:p w14:paraId="563D24A2" w14:textId="7BE90BB8" w:rsidR="008E6CD7" w:rsidRPr="007057CE" w:rsidRDefault="008E6CD7" w:rsidP="008E6CD7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="007A5D5C">
        <w:t>Pflaster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7A5D5C">
        <w:t>C</w:t>
      </w:r>
    </w:p>
    <w:p w14:paraId="2D9CC07E" w14:textId="77777777" w:rsidR="008E6CD7" w:rsidRPr="007057CE" w:rsidRDefault="008E6CD7" w:rsidP="007057CE">
      <w:pPr>
        <w:tabs>
          <w:tab w:val="left" w:pos="4871"/>
        </w:tabs>
        <w:spacing w:line="480" w:lineRule="auto"/>
      </w:pPr>
    </w:p>
    <w:sectPr w:rsidR="008E6CD7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6A2EC" w14:textId="77777777" w:rsidR="00F96DDD" w:rsidRDefault="00F96DDD" w:rsidP="00A076EA">
      <w:r>
        <w:separator/>
      </w:r>
    </w:p>
  </w:endnote>
  <w:endnote w:type="continuationSeparator" w:id="0">
    <w:p w14:paraId="5B069310" w14:textId="77777777" w:rsidR="00F96DDD" w:rsidRDefault="00F96DDD" w:rsidP="00A076EA">
      <w:r>
        <w:continuationSeparator/>
      </w:r>
    </w:p>
  </w:endnote>
  <w:endnote w:type="continuationNotice" w:id="1">
    <w:p w14:paraId="33DF5926" w14:textId="77777777" w:rsidR="00F96DDD" w:rsidRDefault="00F96DDD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420507C5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7E15EB">
      <w:rPr>
        <w:noProof/>
      </w:rPr>
      <w:t>11.02.2026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E1081" w14:textId="77777777" w:rsidR="00F96DDD" w:rsidRDefault="00F96DDD" w:rsidP="00A076EA">
      <w:r>
        <w:separator/>
      </w:r>
    </w:p>
  </w:footnote>
  <w:footnote w:type="continuationSeparator" w:id="0">
    <w:p w14:paraId="71B15D9F" w14:textId="77777777" w:rsidR="00F96DDD" w:rsidRDefault="00F96DDD" w:rsidP="00A076EA">
      <w:r>
        <w:continuationSeparator/>
      </w:r>
    </w:p>
  </w:footnote>
  <w:footnote w:type="continuationNotice" w:id="1">
    <w:p w14:paraId="05685D28" w14:textId="77777777" w:rsidR="00F96DDD" w:rsidRDefault="00F96DDD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07SWH6XSWS3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37C23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16B1"/>
    <w:rsid w:val="00764EF1"/>
    <w:rsid w:val="007669A9"/>
    <w:rsid w:val="00784ECC"/>
    <w:rsid w:val="007949CE"/>
    <w:rsid w:val="007A5D5C"/>
    <w:rsid w:val="007B0B9C"/>
    <w:rsid w:val="007B417B"/>
    <w:rsid w:val="007B5B6E"/>
    <w:rsid w:val="007C0AA8"/>
    <w:rsid w:val="007D3717"/>
    <w:rsid w:val="007E15EB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E6CD7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56E5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21CB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113F9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27A82"/>
    <w:rsid w:val="00F41E92"/>
    <w:rsid w:val="00F431A3"/>
    <w:rsid w:val="00F4551C"/>
    <w:rsid w:val="00F500B5"/>
    <w:rsid w:val="00F8041A"/>
    <w:rsid w:val="00F8542C"/>
    <w:rsid w:val="00F96DDD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E6CD7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Props1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53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Pascal Wunderle</cp:lastModifiedBy>
  <cp:revision>12</cp:revision>
  <cp:lastPrinted>2019-05-31T12:56:00Z</cp:lastPrinted>
  <dcterms:created xsi:type="dcterms:W3CDTF">2026-01-26T16:39:00Z</dcterms:created>
  <dcterms:modified xsi:type="dcterms:W3CDTF">2026-02-11T19:16:00Z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