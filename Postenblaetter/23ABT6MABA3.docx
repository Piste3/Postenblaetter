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1EF5AC71" w:rsidR="00CD5607" w:rsidRPr="00A076EA" w:rsidRDefault="006D047B" w:rsidP="007B5B6E">
      <w:pPr>
        <w:pStyle w:val="berschrift1"/>
        <w:spacing w:before="0"/>
      </w:pPr>
      <w:r>
        <w:t>Was gibt es bei der A</w:t>
      </w:r>
      <w:r w:rsidR="00D467B3">
        <w:t>larmierung auf der Autobahn zu beachten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0DB7BC75" w:rsidR="007057CE" w:rsidRPr="00AA01B1" w:rsidRDefault="001457FB" w:rsidP="007057CE">
      <w:pPr>
        <w:pStyle w:val="berschrift1"/>
        <w:spacing w:before="0"/>
      </w:pPr>
      <w:r>
        <w:t xml:space="preserve">Welches ist die </w:t>
      </w:r>
      <w:r w:rsidR="00EB3C7B">
        <w:t>3. Schicht des Knochens</w:t>
      </w:r>
    </w:p>
    <w:p w14:paraId="2319F385" w14:textId="46B1CBAA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EB3C7B">
        <w:t>Knochenbälkchen</w:t>
      </w:r>
      <w:r w:rsidR="00F8542C">
        <w:t xml:space="preserve"> </w:t>
      </w:r>
      <w:r w:rsidR="00EB3C7B">
        <w:t>H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EB3C7B">
        <w:t>H</w:t>
      </w:r>
    </w:p>
    <w:p w14:paraId="3359C362" w14:textId="7969230C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796D17">
        <w:t>Knochenhaut</w:t>
      </w:r>
      <w:r w:rsidR="00F8542C">
        <w:t xml:space="preserve"> </w:t>
      </w:r>
      <w:r w:rsidR="00EB3C7B">
        <w:t>B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>
        <w:t>B</w:t>
      </w:r>
    </w:p>
    <w:p w14:paraId="0E5966EC" w14:textId="1B0B19E9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796D17">
        <w:t>Knorpel</w:t>
      </w:r>
      <w:r w:rsidR="00F8542C">
        <w:t xml:space="preserve"> </w:t>
      </w:r>
      <w:r w:rsidR="00EB3C7B">
        <w:t>I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EB3C7B">
        <w:t>I</w:t>
      </w:r>
    </w:p>
    <w:p w14:paraId="7B3BD283" w14:textId="44E36A04" w:rsidR="007057CE" w:rsidRDefault="00000BFD" w:rsidP="00000BFD">
      <w:pPr>
        <w:tabs>
          <w:tab w:val="left" w:pos="2809"/>
        </w:tabs>
        <w:spacing w:line="480" w:lineRule="auto"/>
      </w:pPr>
      <w:r>
        <w:tab/>
      </w:r>
    </w:p>
    <w:p w14:paraId="31466ECC" w14:textId="1E5C9845" w:rsidR="00000BFD" w:rsidRPr="00A076EA" w:rsidRDefault="00FB0CDF" w:rsidP="00000BFD">
      <w:pPr>
        <w:pStyle w:val="berschrift1"/>
        <w:spacing w:before="0"/>
      </w:pPr>
      <w:r>
        <w:t>Wer ist das</w:t>
      </w:r>
    </w:p>
    <w:p w14:paraId="76154EB1" w14:textId="77777777" w:rsidR="00000BFD" w:rsidRDefault="00000BFD" w:rsidP="00000BFD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00C8C551" w14:textId="19D64397" w:rsidR="00000BFD" w:rsidRDefault="00FB0CDF" w:rsidP="00000BFD">
      <w:pPr>
        <w:tabs>
          <w:tab w:val="left" w:pos="2809"/>
        </w:tabs>
        <w:spacing w:line="480" w:lineRule="auto"/>
      </w:pPr>
      <w:r>
        <w:rPr>
          <w:noProof/>
        </w:rPr>
        <w:drawing>
          <wp:inline distT="0" distB="0" distL="0" distR="0" wp14:anchorId="1B0BA7CF" wp14:editId="614A417E">
            <wp:extent cx="1797189" cy="2843021"/>
            <wp:effectExtent l="0" t="0" r="0" b="0"/>
            <wp:docPr id="137651294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542" cy="285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F065A" w14:textId="77777777" w:rsidR="00000BFD" w:rsidRPr="007057CE" w:rsidRDefault="00000BFD" w:rsidP="007057CE">
      <w:pPr>
        <w:tabs>
          <w:tab w:val="left" w:pos="4871"/>
        </w:tabs>
        <w:spacing w:line="480" w:lineRule="auto"/>
      </w:pPr>
    </w:p>
    <w:sectPr w:rsidR="00000BFD" w:rsidRPr="007057CE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B0D9" w14:textId="77777777" w:rsidR="004D7F4D" w:rsidRDefault="004D7F4D" w:rsidP="00A076EA">
      <w:r>
        <w:separator/>
      </w:r>
    </w:p>
  </w:endnote>
  <w:endnote w:type="continuationSeparator" w:id="0">
    <w:p w14:paraId="4511F46C" w14:textId="77777777" w:rsidR="004D7F4D" w:rsidRDefault="004D7F4D" w:rsidP="00A076EA">
      <w:r>
        <w:continuationSeparator/>
      </w:r>
    </w:p>
  </w:endnote>
  <w:endnote w:type="continuationNotice" w:id="1">
    <w:p w14:paraId="49F55D2E" w14:textId="77777777" w:rsidR="004D7F4D" w:rsidRDefault="004D7F4D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07AB1D8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6D047B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1F8A3" w14:textId="77777777" w:rsidR="004D7F4D" w:rsidRDefault="004D7F4D" w:rsidP="00A076EA">
      <w:r>
        <w:separator/>
      </w:r>
    </w:p>
  </w:footnote>
  <w:footnote w:type="continuationSeparator" w:id="0">
    <w:p w14:paraId="751B0A65" w14:textId="77777777" w:rsidR="004D7F4D" w:rsidRDefault="004D7F4D" w:rsidP="00A076EA">
      <w:r>
        <w:continuationSeparator/>
      </w:r>
    </w:p>
  </w:footnote>
  <w:footnote w:type="continuationNotice" w:id="1">
    <w:p w14:paraId="7E8C4852" w14:textId="77777777" w:rsidR="004D7F4D" w:rsidRDefault="004D7F4D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23ABT6MABA3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00BFD"/>
    <w:rsid w:val="0001164D"/>
    <w:rsid w:val="00024B17"/>
    <w:rsid w:val="00026B5A"/>
    <w:rsid w:val="000307B2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457FB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D7F4D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047B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949CE"/>
    <w:rsid w:val="00796D17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467B3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B3C7B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0CDF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50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11</cp:revision>
  <cp:lastPrinted>2019-05-31T12:56:00Z</cp:lastPrinted>
  <dcterms:created xsi:type="dcterms:W3CDTF">2026-01-26T16:39:00Z</dcterms:created>
  <dcterms:modified xsi:type="dcterms:W3CDTF">2026-02-11T18:45:00Z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