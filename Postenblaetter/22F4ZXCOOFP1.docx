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3D2F62C3" w:rsidR="00CD5607" w:rsidRPr="00A076EA" w:rsidRDefault="00781319" w:rsidP="007B5B6E">
      <w:pPr>
        <w:pStyle w:val="berschrift1"/>
        <w:spacing w:before="0"/>
      </w:pPr>
      <w:r>
        <w:t>W</w:t>
      </w:r>
      <w:r w:rsidR="005B7441">
        <w:t>elche Form hatte</w:t>
      </w:r>
      <w:r>
        <w:t xml:space="preserve"> das alte KKB</w:t>
      </w:r>
      <w:r w:rsidR="008B2620">
        <w:t>-L</w:t>
      </w:r>
      <w:r>
        <w:t>ogo</w:t>
      </w:r>
      <w:r w:rsidR="005B7441">
        <w:t>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71D53A46" w:rsidR="007057CE" w:rsidRPr="00AA01B1" w:rsidRDefault="00015DF4" w:rsidP="007057CE">
      <w:pPr>
        <w:pStyle w:val="berschrift1"/>
        <w:spacing w:before="0"/>
      </w:pPr>
      <w:r>
        <w:t xml:space="preserve">Wer besetzt nach dem Jarap das </w:t>
      </w:r>
      <w:proofErr w:type="gramStart"/>
      <w:r>
        <w:t>RC Marketi</w:t>
      </w:r>
      <w:r w:rsidR="00FF5E69">
        <w:t>ng</w:t>
      </w:r>
      <w:proofErr w:type="gramEnd"/>
      <w:r w:rsidR="00FF5E69">
        <w:t>?</w:t>
      </w:r>
    </w:p>
    <w:p w14:paraId="2319F385" w14:textId="0B4FC135" w:rsidR="007057CE" w:rsidRPr="007057CE" w:rsidRDefault="009A54AC" w:rsidP="007057CE">
      <w:pPr>
        <w:tabs>
          <w:tab w:val="left" w:pos="4871"/>
        </w:tabs>
        <w:spacing w:line="276" w:lineRule="auto"/>
      </w:pPr>
      <w:r>
        <w:t>Jasmin</w:t>
      </w:r>
      <w:r w:rsidR="007057CE" w:rsidRPr="007057CE">
        <w:t xml:space="preserve"> </w:t>
      </w:r>
      <w:r w:rsidR="00F8542C">
        <w:t xml:space="preserve">Antwort </w:t>
      </w:r>
      <w:r w:rsidR="00462A95">
        <w:t>D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462A95">
        <w:t>D</w:t>
      </w:r>
    </w:p>
    <w:p w14:paraId="3359C362" w14:textId="42AC0529" w:rsidR="007057CE" w:rsidRPr="007057CE" w:rsidRDefault="009A54AC" w:rsidP="007057CE">
      <w:pPr>
        <w:tabs>
          <w:tab w:val="left" w:pos="4871"/>
        </w:tabs>
        <w:spacing w:line="276" w:lineRule="auto"/>
      </w:pPr>
      <w:r>
        <w:t>Niemand</w:t>
      </w:r>
      <w:r w:rsidR="007057CE" w:rsidRPr="007057CE">
        <w:t xml:space="preserve"> </w:t>
      </w:r>
      <w:r w:rsidR="00F8542C">
        <w:t xml:space="preserve">Antwort </w:t>
      </w:r>
      <w:r w:rsidR="00462A95">
        <w:t>X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462A95">
        <w:t>X</w:t>
      </w:r>
    </w:p>
    <w:p w14:paraId="0E5966EC" w14:textId="5503024C" w:rsidR="007057CE" w:rsidRPr="007057CE" w:rsidRDefault="00462A95" w:rsidP="007057CE">
      <w:pPr>
        <w:tabs>
          <w:tab w:val="left" w:pos="4871"/>
        </w:tabs>
        <w:spacing w:line="276" w:lineRule="auto"/>
      </w:pPr>
      <w:r>
        <w:t>Alex</w:t>
      </w:r>
      <w:r w:rsidR="007057CE" w:rsidRPr="007057CE">
        <w:t xml:space="preserve"> </w:t>
      </w:r>
      <w:r w:rsidR="00F8542C">
        <w:t xml:space="preserve">Antwort </w:t>
      </w:r>
      <w:r>
        <w:t>I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I</w:t>
      </w:r>
    </w:p>
    <w:p w14:paraId="1E2DBA4C" w14:textId="5047715B" w:rsidR="00217BC6" w:rsidRPr="00A076EA" w:rsidRDefault="00DD27BD" w:rsidP="00217BC6">
      <w:pPr>
        <w:pStyle w:val="berschrift1"/>
        <w:spacing w:before="0"/>
      </w:pPr>
      <w:r>
        <w:t xml:space="preserve">Du kommst an eine Kreuzung. Niemand regelt den </w:t>
      </w:r>
      <w:r w:rsidR="0054773F">
        <w:t>Verkehr</w:t>
      </w:r>
      <w:r>
        <w:t xml:space="preserve">. </w:t>
      </w:r>
      <w:r w:rsidR="0054773F">
        <w:t>Es hat keine Lichtsignale und keine Signalisationen oder Markierungen. Was gilt hier?</w:t>
      </w:r>
    </w:p>
    <w:p w14:paraId="5B50B320" w14:textId="77777777" w:rsidR="00217BC6" w:rsidRDefault="00217BC6" w:rsidP="00217BC6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7B3BD283" w14:textId="0A81172D" w:rsidR="007057CE" w:rsidRPr="007057CE" w:rsidRDefault="007057CE" w:rsidP="007057CE">
      <w:pPr>
        <w:tabs>
          <w:tab w:val="left" w:pos="4871"/>
        </w:tabs>
        <w:spacing w:line="480" w:lineRule="auto"/>
      </w:pPr>
    </w:p>
    <w:sectPr w:rsidR="007057CE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A9CD8" w14:textId="77777777" w:rsidR="004E36CB" w:rsidRDefault="004E36CB" w:rsidP="00A076EA">
      <w:r>
        <w:separator/>
      </w:r>
    </w:p>
  </w:endnote>
  <w:endnote w:type="continuationSeparator" w:id="0">
    <w:p w14:paraId="62F4B65D" w14:textId="77777777" w:rsidR="004E36CB" w:rsidRDefault="004E36CB" w:rsidP="00A076EA">
      <w:r>
        <w:continuationSeparator/>
      </w:r>
    </w:p>
  </w:endnote>
  <w:endnote w:type="continuationNotice" w:id="1">
    <w:p w14:paraId="178C8765" w14:textId="77777777" w:rsidR="004E36CB" w:rsidRDefault="004E36CB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46140B51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015DF4">
      <w:rPr>
        <w:noProof/>
      </w:rPr>
      <w:t>04.03.2026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5F0EA" w14:textId="77777777" w:rsidR="004E36CB" w:rsidRDefault="004E36CB" w:rsidP="00A076EA">
      <w:r>
        <w:separator/>
      </w:r>
    </w:p>
  </w:footnote>
  <w:footnote w:type="continuationSeparator" w:id="0">
    <w:p w14:paraId="2DE58F8C" w14:textId="77777777" w:rsidR="004E36CB" w:rsidRDefault="004E36CB" w:rsidP="00A076EA">
      <w:r>
        <w:continuationSeparator/>
      </w:r>
    </w:p>
  </w:footnote>
  <w:footnote w:type="continuationNotice" w:id="1">
    <w:p w14:paraId="2C72C0F9" w14:textId="77777777" w:rsidR="004E36CB" w:rsidRDefault="004E36CB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22F4ZXCOOFP1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15DF4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17BC6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62A95"/>
    <w:rsid w:val="0047196A"/>
    <w:rsid w:val="00472009"/>
    <w:rsid w:val="004761BB"/>
    <w:rsid w:val="00487CDB"/>
    <w:rsid w:val="0049254A"/>
    <w:rsid w:val="004A5603"/>
    <w:rsid w:val="004B0EE5"/>
    <w:rsid w:val="004E2895"/>
    <w:rsid w:val="004E36CB"/>
    <w:rsid w:val="00511E3F"/>
    <w:rsid w:val="00512E35"/>
    <w:rsid w:val="00514B69"/>
    <w:rsid w:val="0052678F"/>
    <w:rsid w:val="005274B8"/>
    <w:rsid w:val="005413EF"/>
    <w:rsid w:val="0054773F"/>
    <w:rsid w:val="005478A8"/>
    <w:rsid w:val="005A0DA4"/>
    <w:rsid w:val="005B0498"/>
    <w:rsid w:val="005B7441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2E2F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131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2620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A54AC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D27BD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  <w:rsid w:val="00FF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63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14</cp:revision>
  <cp:lastPrinted>2019-05-31T12:56:00Z</cp:lastPrinted>
  <dcterms:created xsi:type="dcterms:W3CDTF">2026-01-26T16:39:00Z</dcterms:created>
  <dcterms:modified xsi:type="dcterms:W3CDTF">2026-03-04T21:57:00Z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