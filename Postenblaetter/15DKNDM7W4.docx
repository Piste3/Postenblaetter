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A48B" w14:textId="5BD882F7" w:rsidR="00D52786" w:rsidRDefault="00D52786" w:rsidP="00D52786">
      <w:pPr>
        <w:pStyle w:val="berschrift1"/>
        <w:spacing w:before="0"/>
      </w:pPr>
      <w:r>
        <w:t>Welche wegklasse ist abgebildet?</w:t>
      </w:r>
    </w:p>
    <w:p w14:paraId="1B341239" w14:textId="6DE77ED5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750E78AC" w14:textId="05276C73" w:rsidR="00D52786" w:rsidRDefault="00D52786" w:rsidP="007057CE">
      <w:pPr>
        <w:tabs>
          <w:tab w:val="left" w:pos="4871"/>
        </w:tabs>
        <w:spacing w:line="480" w:lineRule="auto"/>
      </w:pPr>
      <w:r w:rsidRPr="00D52786">
        <w:drawing>
          <wp:inline distT="0" distB="0" distL="0" distR="0" wp14:anchorId="54783A8A" wp14:editId="0D7480EE">
            <wp:extent cx="1772048" cy="1212979"/>
            <wp:effectExtent l="0" t="0" r="0" b="6350"/>
            <wp:docPr id="98022146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21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6375" cy="122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13B" w14:textId="79ECA0E6" w:rsidR="007057CE" w:rsidRPr="00AA01B1" w:rsidRDefault="00D52786" w:rsidP="007057CE">
      <w:pPr>
        <w:pStyle w:val="berschrift1"/>
        <w:spacing w:before="0"/>
      </w:pPr>
      <w:r>
        <w:t>Was stimmt zur obere wegklasse NICHT?</w:t>
      </w:r>
    </w:p>
    <w:p w14:paraId="2319F385" w14:textId="7885C4E0" w:rsidR="007057CE" w:rsidRPr="007057CE" w:rsidRDefault="00D52786" w:rsidP="007057CE">
      <w:pPr>
        <w:tabs>
          <w:tab w:val="left" w:pos="4871"/>
        </w:tabs>
        <w:spacing w:line="276" w:lineRule="auto"/>
      </w:pPr>
      <w:r>
        <w:rPr>
          <w:b/>
        </w:rPr>
        <w:t xml:space="preserve">Hartbelag </w:t>
      </w:r>
      <w:r w:rsidR="00F8542C">
        <w:t xml:space="preserve">Antwort </w:t>
      </w:r>
      <w:r>
        <w:t>H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H</w:t>
      </w:r>
    </w:p>
    <w:p w14:paraId="3359C362" w14:textId="0B8CAEDA" w:rsidR="007057CE" w:rsidRPr="007057CE" w:rsidRDefault="00D52786" w:rsidP="007057CE">
      <w:pPr>
        <w:tabs>
          <w:tab w:val="left" w:pos="4871"/>
        </w:tabs>
        <w:spacing w:line="276" w:lineRule="auto"/>
      </w:pPr>
      <w:r>
        <w:rPr>
          <w:b/>
        </w:rPr>
        <w:t>Mindestens 3,5 m breit</w:t>
      </w:r>
      <w:r w:rsidR="007057CE" w:rsidRPr="007057CE">
        <w:t xml:space="preserve"> </w:t>
      </w:r>
      <w:r w:rsidR="00F8542C">
        <w:t xml:space="preserve">Antwort </w:t>
      </w:r>
      <w:r>
        <w:t>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B</w:t>
      </w:r>
    </w:p>
    <w:p w14:paraId="0E5966EC" w14:textId="0FE9B86B" w:rsidR="007057CE" w:rsidRDefault="00D52786" w:rsidP="007057CE">
      <w:pPr>
        <w:tabs>
          <w:tab w:val="left" w:pos="4871"/>
        </w:tabs>
        <w:spacing w:line="276" w:lineRule="auto"/>
      </w:pPr>
      <w:r>
        <w:rPr>
          <w:b/>
        </w:rPr>
        <w:t xml:space="preserve">LKW’s können unbehindert kreuzen </w:t>
      </w:r>
      <w:r w:rsidR="00F8542C">
        <w:t xml:space="preserve">Antwort </w:t>
      </w:r>
      <w:r>
        <w:t>K</w:t>
      </w:r>
      <w:r>
        <w:tab/>
      </w:r>
      <w:r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K</w:t>
      </w:r>
    </w:p>
    <w:p w14:paraId="7FF9D70E" w14:textId="77777777" w:rsidR="007B5B65" w:rsidRDefault="007B5B65" w:rsidP="007057CE">
      <w:pPr>
        <w:tabs>
          <w:tab w:val="left" w:pos="4871"/>
        </w:tabs>
        <w:spacing w:line="276" w:lineRule="auto"/>
      </w:pPr>
    </w:p>
    <w:p w14:paraId="7CFB9381" w14:textId="00C5AE23" w:rsidR="007B5B65" w:rsidRPr="00AA01B1" w:rsidRDefault="007B5B65" w:rsidP="007B5B65">
      <w:pPr>
        <w:pStyle w:val="berschrift1"/>
        <w:spacing w:before="0"/>
      </w:pPr>
      <w:r>
        <w:t>Was stimmt zur obere wegklasse NICHT?</w:t>
      </w:r>
    </w:p>
    <w:p w14:paraId="068D7CDB" w14:textId="7FF82CD8" w:rsidR="007B5B65" w:rsidRDefault="00ED31DB" w:rsidP="007057CE">
      <w:pPr>
        <w:tabs>
          <w:tab w:val="left" w:pos="4871"/>
        </w:tabs>
        <w:spacing w:line="276" w:lineRule="auto"/>
      </w:pPr>
      <w:r w:rsidRPr="00ED31DB">
        <w:drawing>
          <wp:anchor distT="0" distB="0" distL="114300" distR="114300" simplePos="0" relativeHeight="251658240" behindDoc="1" locked="0" layoutInCell="1" allowOverlap="1" wp14:anchorId="055B2865" wp14:editId="6EDD5174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590800" cy="514350"/>
            <wp:effectExtent l="0" t="0" r="0" b="0"/>
            <wp:wrapTight wrapText="bothSides">
              <wp:wrapPolygon edited="0">
                <wp:start x="0" y="0"/>
                <wp:lineTo x="0" y="20800"/>
                <wp:lineTo x="21441" y="20800"/>
                <wp:lineTo x="21441" y="0"/>
                <wp:lineTo x="0" y="0"/>
              </wp:wrapPolygon>
            </wp:wrapTight>
            <wp:docPr id="11462123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23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5B65" w:rsidRPr="007057CE">
        <w:tab/>
      </w:r>
      <w:r w:rsidR="007B5B65" w:rsidRPr="007057CE">
        <w:tab/>
      </w:r>
      <w:r w:rsidR="007B5B65" w:rsidRPr="007057CE">
        <w:tab/>
      </w:r>
      <w:r w:rsidR="007B5B65" w:rsidRPr="007057CE">
        <w:tab/>
      </w:r>
      <w:r w:rsidR="007B5B65" w:rsidRPr="007057CE">
        <w:tab/>
      </w:r>
      <w:r w:rsidR="007B5B65" w:rsidRPr="007057CE">
        <w:tab/>
      </w:r>
    </w:p>
    <w:p w14:paraId="1251465F" w14:textId="531C9AFD" w:rsidR="00ED31DB" w:rsidRPr="007057CE" w:rsidRDefault="00ED31DB" w:rsidP="007057CE">
      <w:pPr>
        <w:tabs>
          <w:tab w:val="left" w:pos="4871"/>
        </w:tabs>
        <w:spacing w:line="276" w:lineRule="auto"/>
      </w:pPr>
      <w:r>
        <w:t>A</w:t>
      </w:r>
    </w:p>
    <w:p w14:paraId="4E902BEF" w14:textId="77777777" w:rsidR="00ED31DB" w:rsidRDefault="00ED31DB" w:rsidP="007057CE">
      <w:pPr>
        <w:tabs>
          <w:tab w:val="left" w:pos="4871"/>
        </w:tabs>
        <w:spacing w:line="480" w:lineRule="auto"/>
      </w:pPr>
    </w:p>
    <w:p w14:paraId="69348E19" w14:textId="77777777" w:rsidR="00ED31DB" w:rsidRDefault="00ED31DB" w:rsidP="007057CE">
      <w:pPr>
        <w:tabs>
          <w:tab w:val="left" w:pos="4871"/>
        </w:tabs>
        <w:spacing w:line="480" w:lineRule="auto"/>
      </w:pPr>
    </w:p>
    <w:p w14:paraId="45F11F92" w14:textId="0F08A19E" w:rsidR="00ED31DB" w:rsidRDefault="00ED31DB" w:rsidP="007057CE">
      <w:pPr>
        <w:tabs>
          <w:tab w:val="left" w:pos="4871"/>
        </w:tabs>
        <w:spacing w:line="480" w:lineRule="auto"/>
      </w:pPr>
      <w:r w:rsidRPr="00ED31DB">
        <w:drawing>
          <wp:anchor distT="0" distB="0" distL="114300" distR="114300" simplePos="0" relativeHeight="251659264" behindDoc="1" locked="0" layoutInCell="1" allowOverlap="1" wp14:anchorId="101B91DB" wp14:editId="592CD8B4">
            <wp:simplePos x="0" y="0"/>
            <wp:positionH relativeFrom="margin">
              <wp:align>left</wp:align>
            </wp:positionH>
            <wp:positionV relativeFrom="paragraph">
              <wp:posOffset>9642</wp:posOffset>
            </wp:positionV>
            <wp:extent cx="2543530" cy="619211"/>
            <wp:effectExtent l="0" t="0" r="9525" b="9525"/>
            <wp:wrapTight wrapText="bothSides">
              <wp:wrapPolygon edited="0">
                <wp:start x="0" y="0"/>
                <wp:lineTo x="0" y="21268"/>
                <wp:lineTo x="21519" y="21268"/>
                <wp:lineTo x="21519" y="0"/>
                <wp:lineTo x="0" y="0"/>
              </wp:wrapPolygon>
            </wp:wrapTight>
            <wp:docPr id="10054845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845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BD283" w14:textId="3090840F" w:rsidR="007057CE" w:rsidRDefault="00ED31DB" w:rsidP="007057CE">
      <w:pPr>
        <w:tabs>
          <w:tab w:val="left" w:pos="4871"/>
        </w:tabs>
        <w:spacing w:line="480" w:lineRule="auto"/>
      </w:pPr>
      <w:r>
        <w:t>B</w:t>
      </w:r>
    </w:p>
    <w:p w14:paraId="1D72F2FD" w14:textId="77777777" w:rsidR="00ED31DB" w:rsidRDefault="00ED31DB" w:rsidP="007057CE">
      <w:pPr>
        <w:tabs>
          <w:tab w:val="left" w:pos="4871"/>
        </w:tabs>
        <w:spacing w:line="480" w:lineRule="auto"/>
      </w:pPr>
    </w:p>
    <w:p w14:paraId="615C1D7E" w14:textId="33270473" w:rsidR="00ED31DB" w:rsidRDefault="00ED31DB" w:rsidP="007057CE">
      <w:pPr>
        <w:tabs>
          <w:tab w:val="left" w:pos="4871"/>
        </w:tabs>
        <w:spacing w:line="480" w:lineRule="auto"/>
      </w:pPr>
      <w:r w:rsidRPr="00ED31DB">
        <w:drawing>
          <wp:anchor distT="0" distB="0" distL="114300" distR="114300" simplePos="0" relativeHeight="251660288" behindDoc="1" locked="0" layoutInCell="1" allowOverlap="1" wp14:anchorId="31A08B0C" wp14:editId="7AE270D0">
            <wp:simplePos x="0" y="0"/>
            <wp:positionH relativeFrom="margin">
              <wp:align>left</wp:align>
            </wp:positionH>
            <wp:positionV relativeFrom="paragraph">
              <wp:posOffset>138080</wp:posOffset>
            </wp:positionV>
            <wp:extent cx="2638793" cy="628738"/>
            <wp:effectExtent l="0" t="0" r="0" b="0"/>
            <wp:wrapTight wrapText="bothSides">
              <wp:wrapPolygon edited="0">
                <wp:start x="0" y="0"/>
                <wp:lineTo x="0" y="20945"/>
                <wp:lineTo x="21366" y="20945"/>
                <wp:lineTo x="21366" y="0"/>
                <wp:lineTo x="0" y="0"/>
              </wp:wrapPolygon>
            </wp:wrapTight>
            <wp:docPr id="15214915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915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85EAB" w14:textId="5C0ECEE0" w:rsidR="00ED31DB" w:rsidRPr="007057CE" w:rsidRDefault="00ED31DB" w:rsidP="007057CE">
      <w:pPr>
        <w:tabs>
          <w:tab w:val="left" w:pos="4871"/>
        </w:tabs>
        <w:spacing w:line="480" w:lineRule="auto"/>
      </w:pPr>
      <w:r>
        <w:t>C</w:t>
      </w:r>
    </w:p>
    <w:sectPr w:rsidR="00ED31DB" w:rsidRPr="007057CE" w:rsidSect="00B8268F">
      <w:headerReference w:type="default" r:id="rId15"/>
      <w:footerReference w:type="default" r:id="rId16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069C" w14:textId="77777777" w:rsidR="00D44C31" w:rsidRDefault="00D44C31" w:rsidP="00A076EA">
      <w:r>
        <w:separator/>
      </w:r>
    </w:p>
  </w:endnote>
  <w:endnote w:type="continuationSeparator" w:id="0">
    <w:p w14:paraId="76C19985" w14:textId="77777777" w:rsidR="00D44C31" w:rsidRDefault="00D44C31" w:rsidP="00A076EA">
      <w:r>
        <w:continuationSeparator/>
      </w:r>
    </w:p>
  </w:endnote>
  <w:endnote w:type="continuationNotice" w:id="1">
    <w:p w14:paraId="2D194ECA" w14:textId="77777777" w:rsidR="00D44C31" w:rsidRDefault="00D44C31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261CE2FD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D52786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F1646" w14:textId="77777777" w:rsidR="00D44C31" w:rsidRDefault="00D44C31" w:rsidP="00A076EA">
      <w:r>
        <w:separator/>
      </w:r>
    </w:p>
  </w:footnote>
  <w:footnote w:type="continuationSeparator" w:id="0">
    <w:p w14:paraId="05CB1B55" w14:textId="77777777" w:rsidR="00D44C31" w:rsidRDefault="00D44C31" w:rsidP="00A076EA">
      <w:r>
        <w:continuationSeparator/>
      </w:r>
    </w:p>
  </w:footnote>
  <w:footnote w:type="continuationNotice" w:id="1">
    <w:p w14:paraId="5C0F325F" w14:textId="77777777" w:rsidR="00D44C31" w:rsidRDefault="00D44C31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15DKNDM7W4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5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C31"/>
    <w:rsid w:val="00D44E03"/>
    <w:rsid w:val="00D4525D"/>
    <w:rsid w:val="00D52786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AEC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D31DB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46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7</cp:revision>
  <cp:lastPrinted>2019-05-31T12:56:00Z</cp:lastPrinted>
  <dcterms:created xsi:type="dcterms:W3CDTF">2026-01-26T16:39:00Z</dcterms:created>
  <dcterms:modified xsi:type="dcterms:W3CDTF">2026-03-07T21:52:00Z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