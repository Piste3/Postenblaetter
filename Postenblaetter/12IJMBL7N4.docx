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1D99EDC9" w:rsidR="00CD5607" w:rsidRPr="00A076EA" w:rsidRDefault="00304F20" w:rsidP="007B5B6E">
      <w:pPr>
        <w:pStyle w:val="berschrift1"/>
        <w:spacing w:before="0"/>
      </w:pPr>
      <w:r>
        <w:t>Wie viel Fläche hat die Oberfläche der Haut?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18217C69" w:rsidR="007057CE" w:rsidRPr="00AA01B1" w:rsidRDefault="000414B7" w:rsidP="007057CE">
      <w:pPr>
        <w:pStyle w:val="berschrift1"/>
        <w:spacing w:before="0"/>
      </w:pPr>
      <w:r>
        <w:t xml:space="preserve">Ab welcher Temperatur </w:t>
      </w:r>
      <w:r w:rsidR="00487784">
        <w:t>wird das Eiweiss in der Körperzelle zerstört?</w:t>
      </w:r>
    </w:p>
    <w:p w14:paraId="2319F385" w14:textId="4C4A6360" w:rsidR="007057CE" w:rsidRPr="007057CE" w:rsidRDefault="00487784" w:rsidP="007057CE">
      <w:pPr>
        <w:tabs>
          <w:tab w:val="left" w:pos="4871"/>
        </w:tabs>
        <w:spacing w:line="276" w:lineRule="auto"/>
      </w:pPr>
      <w:r>
        <w:rPr>
          <w:b/>
        </w:rPr>
        <w:t>50 Grad</w:t>
      </w:r>
      <w:r w:rsidR="007057CE" w:rsidRPr="007057CE">
        <w:t xml:space="preserve"> </w:t>
      </w:r>
      <w:r w:rsidR="00F8542C">
        <w:t xml:space="preserve">Antwort </w:t>
      </w:r>
      <w:r>
        <w:t>F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F</w:t>
      </w:r>
    </w:p>
    <w:p w14:paraId="3359C362" w14:textId="530BB59F" w:rsidR="007057CE" w:rsidRPr="007057CE" w:rsidRDefault="00487784" w:rsidP="007057CE">
      <w:pPr>
        <w:tabs>
          <w:tab w:val="left" w:pos="4871"/>
        </w:tabs>
        <w:spacing w:line="276" w:lineRule="auto"/>
      </w:pPr>
      <w:r>
        <w:rPr>
          <w:b/>
        </w:rPr>
        <w:t>60 Grad</w:t>
      </w:r>
      <w:r w:rsidR="007057CE" w:rsidRPr="007057CE">
        <w:t xml:space="preserve"> </w:t>
      </w:r>
      <w:r w:rsidR="00F8542C">
        <w:t xml:space="preserve">Antwort </w:t>
      </w:r>
      <w:r>
        <w:t>S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S</w:t>
      </w:r>
    </w:p>
    <w:p w14:paraId="0E5966EC" w14:textId="31F9D528" w:rsidR="007057CE" w:rsidRPr="007057CE" w:rsidRDefault="00487784" w:rsidP="007057CE">
      <w:pPr>
        <w:tabs>
          <w:tab w:val="left" w:pos="4871"/>
        </w:tabs>
        <w:spacing w:line="276" w:lineRule="auto"/>
      </w:pPr>
      <w:r>
        <w:rPr>
          <w:b/>
        </w:rPr>
        <w:t>70 Grad</w:t>
      </w:r>
      <w:r w:rsidR="007057CE" w:rsidRPr="007057CE">
        <w:t xml:space="preserve"> </w:t>
      </w:r>
      <w:r w:rsidR="00F8542C">
        <w:t xml:space="preserve">Antwort </w:t>
      </w:r>
      <w:r>
        <w:t>E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E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5659C2FB" w14:textId="6B9872DE" w:rsidR="00F02C3E" w:rsidRPr="00A076EA" w:rsidRDefault="00F02C3E" w:rsidP="00F02C3E">
      <w:pPr>
        <w:pStyle w:val="berschrift1"/>
        <w:spacing w:before="0"/>
      </w:pPr>
      <w:r>
        <w:t>Worauf darf man n</w:t>
      </w:r>
      <w:r w:rsidRPr="00F02C3E">
        <w:t>iemals Puder, Öl oder Salben</w:t>
      </w:r>
      <w:r>
        <w:t xml:space="preserve"> machen!</w:t>
      </w:r>
    </w:p>
    <w:p w14:paraId="4C99EB07" w14:textId="77777777" w:rsidR="00F02C3E" w:rsidRDefault="00F02C3E" w:rsidP="00F02C3E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36437E87" w14:textId="77777777" w:rsidR="00F02C3E" w:rsidRDefault="00F02C3E" w:rsidP="007057CE">
      <w:pPr>
        <w:tabs>
          <w:tab w:val="left" w:pos="4871"/>
        </w:tabs>
        <w:spacing w:line="480" w:lineRule="auto"/>
      </w:pPr>
    </w:p>
    <w:p w14:paraId="6EB5385D" w14:textId="5652E23C" w:rsidR="00F02C3E" w:rsidRPr="007057CE" w:rsidRDefault="00F02C3E" w:rsidP="007057CE">
      <w:pPr>
        <w:tabs>
          <w:tab w:val="left" w:pos="4871"/>
        </w:tabs>
        <w:spacing w:line="480" w:lineRule="auto"/>
      </w:pPr>
    </w:p>
    <w:sectPr w:rsidR="00F02C3E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1EA6E" w14:textId="77777777" w:rsidR="0002250B" w:rsidRDefault="0002250B" w:rsidP="00A076EA">
      <w:r>
        <w:separator/>
      </w:r>
    </w:p>
  </w:endnote>
  <w:endnote w:type="continuationSeparator" w:id="0">
    <w:p w14:paraId="062DFDD5" w14:textId="77777777" w:rsidR="0002250B" w:rsidRDefault="0002250B" w:rsidP="00A076EA">
      <w:r>
        <w:continuationSeparator/>
      </w:r>
    </w:p>
  </w:endnote>
  <w:endnote w:type="continuationNotice" w:id="1">
    <w:p w14:paraId="2CA4583F" w14:textId="77777777" w:rsidR="0002250B" w:rsidRDefault="0002250B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3D080C15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304F20">
      <w:rPr>
        <w:noProof/>
      </w:rPr>
      <w:t>08.03.2026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E122F" w14:textId="77777777" w:rsidR="0002250B" w:rsidRDefault="0002250B" w:rsidP="00A076EA">
      <w:r>
        <w:separator/>
      </w:r>
    </w:p>
  </w:footnote>
  <w:footnote w:type="continuationSeparator" w:id="0">
    <w:p w14:paraId="52B9A4D6" w14:textId="77777777" w:rsidR="0002250B" w:rsidRDefault="0002250B" w:rsidP="00A076EA">
      <w:r>
        <w:continuationSeparator/>
      </w:r>
    </w:p>
  </w:footnote>
  <w:footnote w:type="continuationNotice" w:id="1">
    <w:p w14:paraId="03AAC31D" w14:textId="77777777" w:rsidR="0002250B" w:rsidRDefault="0002250B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12IJMBL7N4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250B"/>
    <w:rsid w:val="00024B17"/>
    <w:rsid w:val="00026B5A"/>
    <w:rsid w:val="00034045"/>
    <w:rsid w:val="000414B7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4F20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784"/>
    <w:rsid w:val="00487CDB"/>
    <w:rsid w:val="0049254A"/>
    <w:rsid w:val="004A5603"/>
    <w:rsid w:val="004B0EE5"/>
    <w:rsid w:val="004E2895"/>
    <w:rsid w:val="00511E3F"/>
    <w:rsid w:val="00512E35"/>
    <w:rsid w:val="00514B69"/>
    <w:rsid w:val="00517727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02C3E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56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8</cp:revision>
  <cp:lastPrinted>2019-05-31T12:56:00Z</cp:lastPrinted>
  <dcterms:created xsi:type="dcterms:W3CDTF">2026-01-26T16:39:00Z</dcterms:created>
  <dcterms:modified xsi:type="dcterms:W3CDTF">2026-03-08T21:29:00Z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