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66167147" w:rsidR="00CD5607" w:rsidRDefault="004F5F6C" w:rsidP="007B5B6E">
      <w:pPr>
        <w:pStyle w:val="berschrift1"/>
        <w:spacing w:before="0"/>
      </w:pPr>
      <w:r>
        <w:t>1. Schritt der Fahrzeugabsicherung</w:t>
      </w:r>
    </w:p>
    <w:p w14:paraId="79F35BBE" w14:textId="77777777" w:rsidR="004F5F6C" w:rsidRPr="004F5F6C" w:rsidRDefault="004F5F6C" w:rsidP="004F5F6C"/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39EECD7F" w:rsidR="007057CE" w:rsidRPr="00AA01B1" w:rsidRDefault="004B03BC" w:rsidP="007057CE">
      <w:pPr>
        <w:pStyle w:val="berschrift1"/>
        <w:spacing w:before="0"/>
      </w:pPr>
      <w:r w:rsidRPr="005D2FA2">
        <w:drawing>
          <wp:anchor distT="0" distB="0" distL="114300" distR="114300" simplePos="0" relativeHeight="251658240" behindDoc="1" locked="0" layoutInCell="1" allowOverlap="1" wp14:anchorId="08ADA78C" wp14:editId="435CB7C0">
            <wp:simplePos x="0" y="0"/>
            <wp:positionH relativeFrom="margin">
              <wp:align>left</wp:align>
            </wp:positionH>
            <wp:positionV relativeFrom="paragraph">
              <wp:posOffset>280355</wp:posOffset>
            </wp:positionV>
            <wp:extent cx="2385267" cy="1051651"/>
            <wp:effectExtent l="0" t="0" r="0" b="0"/>
            <wp:wrapTopAndBottom/>
            <wp:docPr id="1102917704" name="Grafik 1" descr="Ein Bild, das Klammer, Glas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17704" name="Grafik 1" descr="Ein Bild, das Klammer, Glas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Welche Parkformation?</w:t>
      </w:r>
    </w:p>
    <w:p w14:paraId="28F7187A" w14:textId="42149B7F" w:rsidR="005D2FA2" w:rsidRDefault="005D2FA2" w:rsidP="007057CE">
      <w:pPr>
        <w:tabs>
          <w:tab w:val="left" w:pos="4871"/>
        </w:tabs>
        <w:spacing w:line="276" w:lineRule="auto"/>
        <w:rPr>
          <w:b/>
        </w:rPr>
      </w:pPr>
    </w:p>
    <w:p w14:paraId="2319F385" w14:textId="7B248347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B55824" w:rsidRPr="00B55824">
        <w:rPr>
          <w:bCs/>
        </w:rPr>
        <w:t>Einerkolonne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9C5E98">
        <w:t>I</w:t>
      </w:r>
    </w:p>
    <w:p w14:paraId="3359C362" w14:textId="01E6FC67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4B03BC">
        <w:t xml:space="preserve">Gerade </w:t>
      </w:r>
      <w:r w:rsidR="00B55824">
        <w:t>Einerreihe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9C5E98">
        <w:t>T</w:t>
      </w:r>
    </w:p>
    <w:p w14:paraId="0E5966EC" w14:textId="2AC48569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9C5E98">
        <w:t>Schräge Einerreihe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9C5E98">
        <w:t>C</w:t>
      </w:r>
    </w:p>
    <w:p w14:paraId="7B3BD283" w14:textId="5571654E" w:rsidR="007057CE" w:rsidRDefault="007057CE" w:rsidP="007057CE">
      <w:pPr>
        <w:tabs>
          <w:tab w:val="left" w:pos="4871"/>
        </w:tabs>
        <w:spacing w:line="480" w:lineRule="auto"/>
      </w:pPr>
    </w:p>
    <w:p w14:paraId="41C131E1" w14:textId="60C415F1" w:rsidR="009F0569" w:rsidRDefault="009F0569" w:rsidP="009F0569">
      <w:pPr>
        <w:pStyle w:val="berschrift1"/>
        <w:spacing w:before="0"/>
      </w:pPr>
      <w:r>
        <w:t xml:space="preserve">Wie viel </w:t>
      </w:r>
      <w:r w:rsidR="005A2FA8">
        <w:t xml:space="preserve">Helfer braucht man mindestens um den Übersteiggriff </w:t>
      </w:r>
      <w:r w:rsidR="00E15DF1">
        <w:t>sinnvoll</w:t>
      </w:r>
      <w:r w:rsidR="005A2FA8">
        <w:t xml:space="preserve"> zu nutzen</w:t>
      </w:r>
      <w:r w:rsidR="00E15DF1">
        <w:t>?</w:t>
      </w:r>
    </w:p>
    <w:p w14:paraId="5E4B1D10" w14:textId="7C350DFA" w:rsidR="00E15DF1" w:rsidRPr="007057CE" w:rsidRDefault="00E15DF1" w:rsidP="00E15DF1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>
        <w:rPr>
          <w:b/>
        </w:rPr>
        <w:t xml:space="preserve"> </w:t>
      </w:r>
      <w:r w:rsidRPr="00E15DF1">
        <w:t>2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>
        <w:t>F</w:t>
      </w:r>
    </w:p>
    <w:p w14:paraId="02A6C67C" w14:textId="5C86D0EC" w:rsidR="00E15DF1" w:rsidRPr="007057CE" w:rsidRDefault="00E15DF1" w:rsidP="00E15DF1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>
        <w:t>3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>
        <w:t>K</w:t>
      </w:r>
    </w:p>
    <w:p w14:paraId="53192417" w14:textId="059E1183" w:rsidR="00E15DF1" w:rsidRPr="007057CE" w:rsidRDefault="00E15DF1" w:rsidP="00E15DF1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>
        <w:t>4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>
        <w:t>J</w:t>
      </w:r>
    </w:p>
    <w:p w14:paraId="7128B553" w14:textId="77777777" w:rsidR="009F0569" w:rsidRPr="007057CE" w:rsidRDefault="009F0569" w:rsidP="007057CE">
      <w:pPr>
        <w:tabs>
          <w:tab w:val="left" w:pos="4871"/>
        </w:tabs>
        <w:spacing w:line="480" w:lineRule="auto"/>
      </w:pPr>
    </w:p>
    <w:sectPr w:rsidR="009F0569" w:rsidRPr="007057CE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7FDE9" w14:textId="77777777" w:rsidR="0060716F" w:rsidRDefault="0060716F" w:rsidP="00A076EA">
      <w:r>
        <w:separator/>
      </w:r>
    </w:p>
  </w:endnote>
  <w:endnote w:type="continuationSeparator" w:id="0">
    <w:p w14:paraId="1CCBDE69" w14:textId="77777777" w:rsidR="0060716F" w:rsidRDefault="0060716F" w:rsidP="00A076EA">
      <w:r>
        <w:continuationSeparator/>
      </w:r>
    </w:p>
  </w:endnote>
  <w:endnote w:type="continuationNotice" w:id="1">
    <w:p w14:paraId="722BB56B" w14:textId="77777777" w:rsidR="0060716F" w:rsidRDefault="0060716F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4FA50A86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5D2FA2">
      <w:rPr>
        <w:noProof/>
      </w:rPr>
      <w:t>10.02.2026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8321A" w14:textId="77777777" w:rsidR="0060716F" w:rsidRDefault="0060716F" w:rsidP="00A076EA">
      <w:r>
        <w:separator/>
      </w:r>
    </w:p>
  </w:footnote>
  <w:footnote w:type="continuationSeparator" w:id="0">
    <w:p w14:paraId="702A26D1" w14:textId="77777777" w:rsidR="0060716F" w:rsidRDefault="0060716F" w:rsidP="00A076EA">
      <w:r>
        <w:continuationSeparator/>
      </w:r>
    </w:p>
  </w:footnote>
  <w:footnote w:type="continuationNotice" w:id="1">
    <w:p w14:paraId="16976E15" w14:textId="77777777" w:rsidR="0060716F" w:rsidRDefault="0060716F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01O4MMOSY1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5069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3BC"/>
    <w:rsid w:val="004B0EE5"/>
    <w:rsid w:val="004E2895"/>
    <w:rsid w:val="004F5F6C"/>
    <w:rsid w:val="00511E3F"/>
    <w:rsid w:val="00512E35"/>
    <w:rsid w:val="00514B69"/>
    <w:rsid w:val="0052678F"/>
    <w:rsid w:val="005274B8"/>
    <w:rsid w:val="005413EF"/>
    <w:rsid w:val="005478A8"/>
    <w:rsid w:val="005A0DA4"/>
    <w:rsid w:val="005A2FA8"/>
    <w:rsid w:val="005B0498"/>
    <w:rsid w:val="005D2FA2"/>
    <w:rsid w:val="005E4D74"/>
    <w:rsid w:val="005F099C"/>
    <w:rsid w:val="00601D1C"/>
    <w:rsid w:val="0060716F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C5E98"/>
    <w:rsid w:val="009D61B3"/>
    <w:rsid w:val="009E26F6"/>
    <w:rsid w:val="009F0569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55824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5DF1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15DF1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50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Wunderle</cp:lastModifiedBy>
  <cp:revision>12</cp:revision>
  <cp:lastPrinted>2019-05-31T12:56:00Z</cp:lastPrinted>
  <dcterms:created xsi:type="dcterms:W3CDTF">2026-01-26T16:39:00Z</dcterms:created>
  <dcterms:modified xsi:type="dcterms:W3CDTF">2026-02-10T14:50:00Z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