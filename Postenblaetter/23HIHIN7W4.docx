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ED19F23" w:rsidR="00CD5607" w:rsidRPr="00A076EA" w:rsidRDefault="009B21F6" w:rsidP="007B5B6E">
      <w:pPr>
        <w:pStyle w:val="Heading1"/>
        <w:spacing w:before="0"/>
      </w:pPr>
      <w:r>
        <w:t>Bei welchem Funkbereitschaftsgrad ist das F</w:t>
      </w:r>
      <w:r w:rsidR="00D33073">
        <w:t>unkgerät ausgeschalten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DE1C801" w:rsidR="007057CE" w:rsidRPr="00AA01B1" w:rsidRDefault="00CE694A" w:rsidP="007057CE">
      <w:pPr>
        <w:pStyle w:val="Heading1"/>
        <w:spacing w:before="0"/>
      </w:pPr>
      <w:r>
        <w:t>Wer hat die Schweiz zwischen 1842-1864 vermessen</w:t>
      </w:r>
    </w:p>
    <w:p w14:paraId="2319F385" w14:textId="5B397F7D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20E8B">
        <w:t>André Dufour</w:t>
      </w:r>
      <w:r w:rsidR="00F8542C">
        <w:t xml:space="preserve"> </w:t>
      </w:r>
      <w:r w:rsidR="0058439A">
        <w:t>X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83442">
        <w:t>X</w:t>
      </w:r>
    </w:p>
    <w:p w14:paraId="3359C362" w14:textId="5DA2F7AD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20E8B">
        <w:t>Victor Dufour</w:t>
      </w:r>
      <w:r w:rsidR="00F8542C">
        <w:t xml:space="preserve"> </w:t>
      </w:r>
      <w:r w:rsidR="0058439A">
        <w:t>J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8439A">
        <w:t>J</w:t>
      </w:r>
    </w:p>
    <w:p w14:paraId="0E5966EC" w14:textId="5B8F958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B14E1">
        <w:t>Henri Dufour</w:t>
      </w:r>
      <w:r w:rsidR="00F8542C">
        <w:t xml:space="preserve"> </w:t>
      </w:r>
      <w:r w:rsidR="0058439A">
        <w:t>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58439A">
        <w:t>R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00EA2924" w14:textId="044F11D0" w:rsidR="003F6BB3" w:rsidRPr="00A076EA" w:rsidRDefault="003F6BB3" w:rsidP="003F6BB3">
      <w:pPr>
        <w:pStyle w:val="Heading1"/>
        <w:spacing w:before="0"/>
      </w:pPr>
      <w:r>
        <w:t xml:space="preserve">Wie sprechen </w:t>
      </w:r>
      <w:r w:rsidR="004D6382">
        <w:t>wir die Zahl 9 in der Buchstabiertabelle aus</w:t>
      </w:r>
    </w:p>
    <w:p w14:paraId="3238E893" w14:textId="77777777" w:rsidR="003F6BB3" w:rsidRDefault="003F6BB3" w:rsidP="003F6BB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6309901A" w14:textId="77777777" w:rsidR="003F6BB3" w:rsidRDefault="003F6BB3" w:rsidP="007057CE">
      <w:pPr>
        <w:tabs>
          <w:tab w:val="left" w:pos="4871"/>
        </w:tabs>
        <w:spacing w:line="480" w:lineRule="auto"/>
      </w:pPr>
    </w:p>
    <w:p w14:paraId="3C648F85" w14:textId="77777777" w:rsidR="00D95CA6" w:rsidRDefault="00D95CA6" w:rsidP="007057CE">
      <w:pPr>
        <w:tabs>
          <w:tab w:val="left" w:pos="4871"/>
        </w:tabs>
        <w:spacing w:line="480" w:lineRule="auto"/>
      </w:pPr>
    </w:p>
    <w:p w14:paraId="2B78131F" w14:textId="77777777" w:rsidR="00D95CA6" w:rsidRPr="007057CE" w:rsidRDefault="00D95CA6" w:rsidP="007057CE">
      <w:pPr>
        <w:tabs>
          <w:tab w:val="left" w:pos="4871"/>
        </w:tabs>
        <w:spacing w:line="480" w:lineRule="auto"/>
      </w:pPr>
    </w:p>
    <w:sectPr w:rsidR="00D95CA6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B901" w14:textId="77777777" w:rsidR="008E3CF3" w:rsidRDefault="008E3CF3" w:rsidP="00A076EA">
      <w:r>
        <w:separator/>
      </w:r>
    </w:p>
  </w:endnote>
  <w:endnote w:type="continuationSeparator" w:id="0">
    <w:p w14:paraId="5277ABD8" w14:textId="77777777" w:rsidR="008E3CF3" w:rsidRDefault="008E3CF3" w:rsidP="00A076EA">
      <w:r>
        <w:continuationSeparator/>
      </w:r>
    </w:p>
  </w:endnote>
  <w:endnote w:type="continuationNotice" w:id="1">
    <w:p w14:paraId="6099D165" w14:textId="77777777" w:rsidR="008E3CF3" w:rsidRDefault="008E3CF3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ooter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ooter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ooter"/>
    </w:pPr>
  </w:p>
  <w:p w14:paraId="6700DB32" w14:textId="77777777" w:rsidR="00F8542C" w:rsidRDefault="00F8542C" w:rsidP="00024B17">
    <w:pPr>
      <w:pStyle w:val="Footer"/>
    </w:pPr>
  </w:p>
  <w:p w14:paraId="06E98A97" w14:textId="52070123" w:rsidR="009302C0" w:rsidRDefault="00C355D4" w:rsidP="00024B17">
    <w:pPr>
      <w:pStyle w:val="Footer"/>
    </w:pPr>
    <w:r>
      <w:fldChar w:fldCharType="begin"/>
    </w:r>
    <w:r>
      <w:instrText xml:space="preserve"> TIME \@ "dd.MM.yyyy" </w:instrText>
    </w:r>
    <w:r>
      <w:fldChar w:fldCharType="separate"/>
    </w:r>
    <w:r w:rsidR="00CE694A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0435" w14:textId="77777777" w:rsidR="008E3CF3" w:rsidRDefault="008E3CF3" w:rsidP="00A076EA">
      <w:r>
        <w:separator/>
      </w:r>
    </w:p>
  </w:footnote>
  <w:footnote w:type="continuationSeparator" w:id="0">
    <w:p w14:paraId="7C102C0E" w14:textId="77777777" w:rsidR="008E3CF3" w:rsidRDefault="008E3CF3" w:rsidP="00A076EA">
      <w:r>
        <w:continuationSeparator/>
      </w:r>
    </w:p>
  </w:footnote>
  <w:footnote w:type="continuationNotice" w:id="1">
    <w:p w14:paraId="5850A276" w14:textId="77777777" w:rsidR="008E3CF3" w:rsidRDefault="008E3CF3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>
      <w:tc>
        <w:tcPr>
          <w:tcW w:w="1843" w:type="dxa"/>
        </w:tcPr>
        <w:p w14:paraId="4C34581D" w14:textId="77777777" w:rsidR="00305620" w:rsidRDefault="00305620" w:rsidP="00305620">
          <w:pPr>
            <w:pStyle w:val="Header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Header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23HIHIN7W4</w:t>
          </w:r>
        </w:p>
      </w:tc>
    </w:tr>
  </w:tbl>
  <w:p w14:paraId="02CFDC2F" w14:textId="77777777" w:rsidR="00DF7C7F" w:rsidRDefault="00DF7C7F" w:rsidP="00A07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0929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13F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3F6BB3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02CB"/>
    <w:rsid w:val="00487CDB"/>
    <w:rsid w:val="0049254A"/>
    <w:rsid w:val="004A5603"/>
    <w:rsid w:val="004B0EE5"/>
    <w:rsid w:val="004D6382"/>
    <w:rsid w:val="004E2895"/>
    <w:rsid w:val="00511E3F"/>
    <w:rsid w:val="00512E35"/>
    <w:rsid w:val="00514723"/>
    <w:rsid w:val="00514B69"/>
    <w:rsid w:val="0052678F"/>
    <w:rsid w:val="005274B8"/>
    <w:rsid w:val="005413EF"/>
    <w:rsid w:val="005478A8"/>
    <w:rsid w:val="0058439A"/>
    <w:rsid w:val="005A0DA4"/>
    <w:rsid w:val="005B0498"/>
    <w:rsid w:val="005E4D74"/>
    <w:rsid w:val="005F099C"/>
    <w:rsid w:val="00601D1C"/>
    <w:rsid w:val="00620E8B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3442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546BB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E3CF3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B21F6"/>
    <w:rsid w:val="009D61B3"/>
    <w:rsid w:val="009E26F6"/>
    <w:rsid w:val="00A06393"/>
    <w:rsid w:val="00A076EA"/>
    <w:rsid w:val="00A13053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14E1"/>
    <w:rsid w:val="00BB6EC0"/>
    <w:rsid w:val="00BB7294"/>
    <w:rsid w:val="00BC4124"/>
    <w:rsid w:val="00C1660E"/>
    <w:rsid w:val="00C2175C"/>
    <w:rsid w:val="00C2484F"/>
    <w:rsid w:val="00C3313F"/>
    <w:rsid w:val="00C355D4"/>
    <w:rsid w:val="00C3562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E694A"/>
    <w:rsid w:val="00D01765"/>
    <w:rsid w:val="00D06FE9"/>
    <w:rsid w:val="00D07101"/>
    <w:rsid w:val="00D22152"/>
    <w:rsid w:val="00D33073"/>
    <w:rsid w:val="00D44E03"/>
    <w:rsid w:val="00D4525D"/>
    <w:rsid w:val="00D542D6"/>
    <w:rsid w:val="00D57971"/>
    <w:rsid w:val="00D67D5B"/>
    <w:rsid w:val="00D80B36"/>
    <w:rsid w:val="00D90542"/>
    <w:rsid w:val="00D95CA6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E217F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01EE"/>
  <w15:chartTrackingRefBased/>
  <w15:docId w15:val="{849D8B7B-6546-4DC5-AE11-15CE689E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4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D74"/>
  </w:style>
  <w:style w:type="paragraph" w:styleId="Footer">
    <w:name w:val="footer"/>
    <w:basedOn w:val="Normal"/>
    <w:link w:val="Foot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D74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06C12"/>
    <w:rPr>
      <w:rFonts w:ascii="Arial" w:hAnsi="Arial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NoSpacing">
    <w:name w:val="No Spacing"/>
    <w:aliases w:val="Kadetten-Korps Basel"/>
    <w:basedOn w:val="Normal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Paragraph">
    <w:name w:val="List Paragraph"/>
    <w:basedOn w:val="Normal"/>
    <w:uiPriority w:val="34"/>
    <w:rsid w:val="001142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63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16</cp:revision>
  <cp:lastPrinted>2019-05-31T21:56:00Z</cp:lastPrinted>
  <dcterms:created xsi:type="dcterms:W3CDTF">2026-01-27T01:39:00Z</dcterms:created>
  <dcterms:modified xsi:type="dcterms:W3CDTF">2026-02-11T17:46:00Z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