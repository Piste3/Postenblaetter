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96536C1" w:rsidR="00CD5607" w:rsidRPr="00A076EA" w:rsidRDefault="00AB1940" w:rsidP="007B5B6E">
      <w:pPr>
        <w:pStyle w:val="berschrift1"/>
        <w:spacing w:before="0"/>
      </w:pPr>
      <w:r>
        <w:t>Gegen welche Einflüsse schützt uns die Haut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7B18597" w:rsidR="007057CE" w:rsidRPr="00AA01B1" w:rsidRDefault="00E954EC" w:rsidP="007057CE">
      <w:pPr>
        <w:pStyle w:val="berschrift1"/>
        <w:spacing w:before="0"/>
      </w:pPr>
      <w:r>
        <w:t>Welches ist</w:t>
      </w:r>
      <w:r w:rsidR="002527DB">
        <w:t xml:space="preserve"> kein Kroki</w:t>
      </w:r>
    </w:p>
    <w:p w14:paraId="2319F385" w14:textId="58EB2D58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proofErr w:type="spellStart"/>
      <w:r w:rsidR="002527DB">
        <w:t>Wegkroki</w:t>
      </w:r>
      <w:proofErr w:type="spellEnd"/>
      <w:r w:rsidR="00F8542C">
        <w:t xml:space="preserve"> A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 w:rsidRPr="007057CE">
        <w:t>A</w:t>
      </w:r>
      <w:proofErr w:type="spellEnd"/>
    </w:p>
    <w:p w14:paraId="3359C362" w14:textId="35C30109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2527DB">
        <w:t>Ansichtskroki</w:t>
      </w:r>
      <w:r w:rsidR="00F8542C">
        <w:t xml:space="preserve"> </w:t>
      </w:r>
      <w:r w:rsidR="00B95940">
        <w:t>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 w:rsidR="00B95940">
        <w:t>M</w:t>
      </w:r>
      <w:proofErr w:type="spellEnd"/>
    </w:p>
    <w:p w14:paraId="0E5966EC" w14:textId="78596BB1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proofErr w:type="spellStart"/>
      <w:r w:rsidR="002527DB">
        <w:t>Keinplankroki</w:t>
      </w:r>
      <w:proofErr w:type="spellEnd"/>
      <w:r w:rsidR="00F8542C">
        <w:t xml:space="preserve"> </w:t>
      </w:r>
      <w:r w:rsidR="00B95940">
        <w:t>X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 w:rsidR="00B95940">
        <w:t>X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014D9FC" w14:textId="231FCDAA" w:rsidR="006C0BEC" w:rsidRDefault="006C0BEC" w:rsidP="006C0BEC">
      <w:pPr>
        <w:pStyle w:val="berschrift1"/>
        <w:spacing w:before="0"/>
      </w:pPr>
      <w:r>
        <w:t>Welche Wegklasse ist das</w:t>
      </w:r>
    </w:p>
    <w:p w14:paraId="24495997" w14:textId="660865EE" w:rsidR="006C0BEC" w:rsidRDefault="00A93144" w:rsidP="00A93144">
      <w:r>
        <w:t xml:space="preserve">_ _ _ _ _ _ _ _ _ </w:t>
      </w:r>
      <w:r>
        <w:br/>
        <w:t>_____________</w:t>
      </w:r>
    </w:p>
    <w:p w14:paraId="104AE99F" w14:textId="77777777" w:rsidR="008C7B23" w:rsidRPr="006C0BEC" w:rsidRDefault="008C7B23" w:rsidP="00A93144"/>
    <w:p w14:paraId="6AFB7AED" w14:textId="77777777" w:rsidR="006C0BEC" w:rsidRDefault="006C0BEC" w:rsidP="006C0BEC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1F82D83" w14:textId="77777777" w:rsidR="006744C2" w:rsidRPr="007057CE" w:rsidRDefault="006744C2" w:rsidP="007057CE">
      <w:pPr>
        <w:tabs>
          <w:tab w:val="left" w:pos="4871"/>
        </w:tabs>
        <w:spacing w:line="480" w:lineRule="auto"/>
      </w:pPr>
    </w:p>
    <w:sectPr w:rsidR="006744C2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050F" w14:textId="77777777" w:rsidR="002446C0" w:rsidRDefault="002446C0" w:rsidP="00A076EA">
      <w:r>
        <w:separator/>
      </w:r>
    </w:p>
  </w:endnote>
  <w:endnote w:type="continuationSeparator" w:id="0">
    <w:p w14:paraId="4DFBA723" w14:textId="77777777" w:rsidR="002446C0" w:rsidRDefault="002446C0" w:rsidP="00A076EA">
      <w:r>
        <w:continuationSeparator/>
      </w:r>
    </w:p>
  </w:endnote>
  <w:endnote w:type="continuationNotice" w:id="1">
    <w:p w14:paraId="3C96623C" w14:textId="77777777" w:rsidR="002446C0" w:rsidRDefault="002446C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ECB03C0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8C7B23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E661" w14:textId="77777777" w:rsidR="002446C0" w:rsidRDefault="002446C0" w:rsidP="00A076EA">
      <w:r>
        <w:separator/>
      </w:r>
    </w:p>
  </w:footnote>
  <w:footnote w:type="continuationSeparator" w:id="0">
    <w:p w14:paraId="18CAC7E7" w14:textId="77777777" w:rsidR="002446C0" w:rsidRDefault="002446C0" w:rsidP="00A076EA">
      <w:r>
        <w:continuationSeparator/>
      </w:r>
    </w:p>
  </w:footnote>
  <w:footnote w:type="continuationNotice" w:id="1">
    <w:p w14:paraId="286AA9BC" w14:textId="77777777" w:rsidR="002446C0" w:rsidRDefault="002446C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22TMF6MTMT3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17A"/>
    <w:multiLevelType w:val="hybridMultilevel"/>
    <w:tmpl w:val="0682F780"/>
    <w:lvl w:ilvl="0" w:tplc="E9F64B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2"/>
  </w:num>
  <w:num w:numId="2" w16cid:durableId="269627986">
    <w:abstractNumId w:val="1"/>
  </w:num>
  <w:num w:numId="3" w16cid:durableId="29105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446C0"/>
    <w:rsid w:val="002527DB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16D35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DE7"/>
    <w:rsid w:val="00667EA0"/>
    <w:rsid w:val="006744C2"/>
    <w:rsid w:val="006770C3"/>
    <w:rsid w:val="00681610"/>
    <w:rsid w:val="006953D4"/>
    <w:rsid w:val="006A4886"/>
    <w:rsid w:val="006A4980"/>
    <w:rsid w:val="006B0008"/>
    <w:rsid w:val="006B62AE"/>
    <w:rsid w:val="006C0BEC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15234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B7434"/>
    <w:rsid w:val="008C7888"/>
    <w:rsid w:val="008C7B23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3144"/>
    <w:rsid w:val="00A942DD"/>
    <w:rsid w:val="00AA01B1"/>
    <w:rsid w:val="00AB1940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95940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954EC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51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