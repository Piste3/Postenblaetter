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08AE787" w:rsidR="00CD5607" w:rsidRPr="00A076EA" w:rsidRDefault="00D96B20" w:rsidP="007B5B6E">
      <w:pPr>
        <w:pStyle w:val="berschrift1"/>
        <w:spacing w:before="0"/>
      </w:pPr>
      <w:r>
        <w:t xml:space="preserve">Was soll man bei einer </w:t>
      </w:r>
      <w:r w:rsidR="009A2547">
        <w:t>starken Verbrennung nicht machen?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A0D9328" w:rsidR="007057CE" w:rsidRPr="00AA01B1" w:rsidRDefault="00F22F8E" w:rsidP="007057CE">
      <w:pPr>
        <w:pStyle w:val="berschrift1"/>
        <w:spacing w:before="0"/>
      </w:pPr>
      <w:r>
        <w:t>Was versteht man unter der Bärentatze?</w:t>
      </w:r>
    </w:p>
    <w:p w14:paraId="2319F385" w14:textId="5E425DEC" w:rsidR="007057CE" w:rsidRPr="007057CE" w:rsidRDefault="009571C5" w:rsidP="007057CE">
      <w:pPr>
        <w:tabs>
          <w:tab w:val="left" w:pos="4871"/>
        </w:tabs>
        <w:spacing w:line="276" w:lineRule="auto"/>
      </w:pPr>
      <w:r>
        <w:rPr>
          <w:b/>
        </w:rPr>
        <w:t>Eine Tat</w:t>
      </w:r>
      <w:r w:rsidR="00AF5403">
        <w:rPr>
          <w:b/>
        </w:rPr>
        <w:t>ze vom Bär</w:t>
      </w:r>
      <w:r w:rsidR="007057CE" w:rsidRPr="007057CE">
        <w:t xml:space="preserve"> </w:t>
      </w:r>
      <w:r w:rsidR="00F8542C">
        <w:t xml:space="preserve">Antwort </w:t>
      </w:r>
      <w:r w:rsidR="00134E76">
        <w:t>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134E76">
        <w:t>B</w:t>
      </w:r>
    </w:p>
    <w:p w14:paraId="3359C362" w14:textId="77D31111" w:rsidR="007057CE" w:rsidRPr="007057CE" w:rsidRDefault="00AF5403" w:rsidP="007057CE">
      <w:pPr>
        <w:tabs>
          <w:tab w:val="left" w:pos="4871"/>
        </w:tabs>
        <w:spacing w:line="276" w:lineRule="auto"/>
      </w:pPr>
      <w:r>
        <w:rPr>
          <w:b/>
        </w:rPr>
        <w:t xml:space="preserve">Ein </w:t>
      </w:r>
      <w:r w:rsidR="00134E76">
        <w:rPr>
          <w:b/>
        </w:rPr>
        <w:t>Gebäck</w:t>
      </w:r>
      <w:r w:rsidR="007057CE" w:rsidRPr="007057CE">
        <w:t xml:space="preserve"> </w:t>
      </w:r>
      <w:r w:rsidR="00F8542C">
        <w:t xml:space="preserve">Antwort </w:t>
      </w:r>
      <w:r w:rsidR="00134E76">
        <w:t>G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134E76">
        <w:t>G</w:t>
      </w:r>
    </w:p>
    <w:p w14:paraId="0E5966EC" w14:textId="5672688A" w:rsidR="007057CE" w:rsidRPr="007057CE" w:rsidRDefault="00AF5403" w:rsidP="007057CE">
      <w:pPr>
        <w:tabs>
          <w:tab w:val="left" w:pos="4871"/>
        </w:tabs>
        <w:spacing w:line="276" w:lineRule="auto"/>
      </w:pPr>
      <w:r>
        <w:rPr>
          <w:b/>
        </w:rPr>
        <w:t xml:space="preserve">Eine </w:t>
      </w:r>
      <w:r w:rsidR="00134E76">
        <w:rPr>
          <w:b/>
        </w:rPr>
        <w:t>Art Wunden abzudecken</w:t>
      </w:r>
      <w:r w:rsidR="007057CE" w:rsidRPr="007057CE">
        <w:t xml:space="preserve"> </w:t>
      </w:r>
      <w:r w:rsidR="00F8542C">
        <w:t xml:space="preserve">Antwort </w:t>
      </w:r>
      <w:r w:rsidR="00134E76">
        <w:t>W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134E76">
        <w:t>W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BA053AE" w14:textId="33DAC07D" w:rsidR="00700530" w:rsidRPr="00AA01B1" w:rsidRDefault="00700530" w:rsidP="00700530">
      <w:pPr>
        <w:pStyle w:val="berschrift1"/>
        <w:spacing w:before="0"/>
      </w:pPr>
      <w:r>
        <w:t xml:space="preserve">Was </w:t>
      </w:r>
      <w:r>
        <w:t xml:space="preserve">ist die </w:t>
      </w:r>
      <w:r w:rsidR="00712D46">
        <w:t>Bedingung,</w:t>
      </w:r>
      <w:r>
        <w:t xml:space="preserve"> um einem Motoradfahrer den Helm abzunehmen</w:t>
      </w:r>
      <w:r>
        <w:t>?</w:t>
      </w:r>
    </w:p>
    <w:p w14:paraId="00B72CB5" w14:textId="75A22CD5" w:rsidR="00700530" w:rsidRPr="007057CE" w:rsidRDefault="00B348A3" w:rsidP="00700530">
      <w:pPr>
        <w:tabs>
          <w:tab w:val="left" w:pos="4871"/>
        </w:tabs>
        <w:spacing w:line="276" w:lineRule="auto"/>
      </w:pPr>
      <w:r>
        <w:rPr>
          <w:b/>
        </w:rPr>
        <w:t xml:space="preserve">Wenn er gestürzt ist </w:t>
      </w:r>
      <w:r w:rsidR="00700530">
        <w:t xml:space="preserve">Antwort </w:t>
      </w:r>
      <w:r w:rsidR="002B77E9">
        <w:t>G</w:t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  <w:t xml:space="preserve"> </w:t>
      </w:r>
      <w:r w:rsidR="002B77E9">
        <w:t>G</w:t>
      </w:r>
    </w:p>
    <w:p w14:paraId="0E3ABDDA" w14:textId="0F23F2FC" w:rsidR="00700530" w:rsidRPr="007057CE" w:rsidRDefault="00B348A3" w:rsidP="00700530">
      <w:pPr>
        <w:tabs>
          <w:tab w:val="left" w:pos="4871"/>
        </w:tabs>
        <w:spacing w:line="276" w:lineRule="auto"/>
      </w:pPr>
      <w:r>
        <w:rPr>
          <w:b/>
        </w:rPr>
        <w:t>Wenn</w:t>
      </w:r>
      <w:r w:rsidR="00712D46">
        <w:rPr>
          <w:b/>
        </w:rPr>
        <w:t xml:space="preserve"> der Helm die Behandlung </w:t>
      </w:r>
      <w:r w:rsidR="00B80828">
        <w:rPr>
          <w:b/>
        </w:rPr>
        <w:t>beeinträchtigt</w:t>
      </w:r>
      <w:r w:rsidR="00700530" w:rsidRPr="007057CE">
        <w:t xml:space="preserve"> </w:t>
      </w:r>
      <w:r w:rsidR="00700530">
        <w:t xml:space="preserve">Antwort </w:t>
      </w:r>
      <w:r w:rsidR="002B77E9">
        <w:t>B</w:t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  <w:t xml:space="preserve"> </w:t>
      </w:r>
      <w:r w:rsidR="002B77E9">
        <w:t>B</w:t>
      </w:r>
    </w:p>
    <w:p w14:paraId="7E91FA1B" w14:textId="50C90FFC" w:rsidR="00700530" w:rsidRPr="007057CE" w:rsidRDefault="007F4FD5" w:rsidP="00700530">
      <w:pPr>
        <w:tabs>
          <w:tab w:val="left" w:pos="4871"/>
        </w:tabs>
        <w:spacing w:line="276" w:lineRule="auto"/>
      </w:pPr>
      <w:r>
        <w:rPr>
          <w:b/>
        </w:rPr>
        <w:t xml:space="preserve">Wenn der Motoradfahrer bewusstlos wird </w:t>
      </w:r>
      <w:r w:rsidR="00700530">
        <w:t xml:space="preserve">Antwort </w:t>
      </w:r>
      <w:r w:rsidR="002B77E9">
        <w:t>M</w:t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</w:r>
      <w:r w:rsidR="00700530" w:rsidRPr="007057CE">
        <w:tab/>
        <w:t xml:space="preserve"> </w:t>
      </w:r>
      <w:r>
        <w:t>M</w:t>
      </w:r>
    </w:p>
    <w:p w14:paraId="4134E611" w14:textId="77777777" w:rsidR="00700530" w:rsidRPr="007057CE" w:rsidRDefault="00700530" w:rsidP="00700530">
      <w:pPr>
        <w:tabs>
          <w:tab w:val="left" w:pos="4871"/>
        </w:tabs>
        <w:spacing w:line="480" w:lineRule="auto"/>
      </w:pPr>
    </w:p>
    <w:p w14:paraId="620B6EA3" w14:textId="77777777" w:rsidR="00700530" w:rsidRPr="007057CE" w:rsidRDefault="00700530" w:rsidP="007057CE">
      <w:pPr>
        <w:tabs>
          <w:tab w:val="left" w:pos="4871"/>
        </w:tabs>
        <w:spacing w:line="480" w:lineRule="auto"/>
      </w:pPr>
    </w:p>
    <w:sectPr w:rsidR="00700530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65A9" w14:textId="77777777" w:rsidR="00F5613A" w:rsidRDefault="00F5613A" w:rsidP="00A076EA">
      <w:r>
        <w:separator/>
      </w:r>
    </w:p>
  </w:endnote>
  <w:endnote w:type="continuationSeparator" w:id="0">
    <w:p w14:paraId="0327E052" w14:textId="77777777" w:rsidR="00F5613A" w:rsidRDefault="00F5613A" w:rsidP="00A076EA">
      <w:r>
        <w:continuationSeparator/>
      </w:r>
    </w:p>
  </w:endnote>
  <w:endnote w:type="continuationNotice" w:id="1">
    <w:p w14:paraId="3279361D" w14:textId="77777777" w:rsidR="00F5613A" w:rsidRDefault="00F5613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5EEA0AA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22F8E">
      <w:rPr>
        <w:noProof/>
      </w:rPr>
      <w:t>06.03.2026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95ED" w14:textId="77777777" w:rsidR="00F5613A" w:rsidRDefault="00F5613A" w:rsidP="00A076EA">
      <w:r>
        <w:separator/>
      </w:r>
    </w:p>
  </w:footnote>
  <w:footnote w:type="continuationSeparator" w:id="0">
    <w:p w14:paraId="208C1799" w14:textId="77777777" w:rsidR="00F5613A" w:rsidRDefault="00F5613A" w:rsidP="00A076EA">
      <w:r>
        <w:continuationSeparator/>
      </w:r>
    </w:p>
  </w:footnote>
  <w:footnote w:type="continuationNotice" w:id="1">
    <w:p w14:paraId="699F866A" w14:textId="77777777" w:rsidR="00F5613A" w:rsidRDefault="00F5613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19RF5GFRR2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4E7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B77E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530"/>
    <w:rsid w:val="0070088F"/>
    <w:rsid w:val="007057CE"/>
    <w:rsid w:val="00712D46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4FD5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571C5"/>
    <w:rsid w:val="009702A3"/>
    <w:rsid w:val="009857A5"/>
    <w:rsid w:val="00985B3F"/>
    <w:rsid w:val="00986FDC"/>
    <w:rsid w:val="009939A6"/>
    <w:rsid w:val="00996640"/>
    <w:rsid w:val="009A1890"/>
    <w:rsid w:val="009A2547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403"/>
    <w:rsid w:val="00AF5F63"/>
    <w:rsid w:val="00AF622A"/>
    <w:rsid w:val="00AF7FEF"/>
    <w:rsid w:val="00B05173"/>
    <w:rsid w:val="00B17514"/>
    <w:rsid w:val="00B25D8E"/>
    <w:rsid w:val="00B33310"/>
    <w:rsid w:val="00B348A3"/>
    <w:rsid w:val="00B4101C"/>
    <w:rsid w:val="00B54FED"/>
    <w:rsid w:val="00B557E7"/>
    <w:rsid w:val="00B76673"/>
    <w:rsid w:val="00B80828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31CEB"/>
    <w:rsid w:val="00D44E03"/>
    <w:rsid w:val="00D4525D"/>
    <w:rsid w:val="00D542D6"/>
    <w:rsid w:val="00D57971"/>
    <w:rsid w:val="00D67D5B"/>
    <w:rsid w:val="00D80B36"/>
    <w:rsid w:val="00D90542"/>
    <w:rsid w:val="00D963E8"/>
    <w:rsid w:val="00D96B20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22F8E"/>
    <w:rsid w:val="00F41E92"/>
    <w:rsid w:val="00F431A3"/>
    <w:rsid w:val="00F4551C"/>
    <w:rsid w:val="00F500B5"/>
    <w:rsid w:val="00F5613A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71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16</cp:revision>
  <cp:lastPrinted>2019-05-31T12:56:00Z</cp:lastPrinted>
  <dcterms:created xsi:type="dcterms:W3CDTF">2026-01-26T16:39:00Z</dcterms:created>
  <dcterms:modified xsi:type="dcterms:W3CDTF">2026-03-06T21:54:00Z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