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7B5207B" w:rsidR="00CD5607" w:rsidRDefault="00D262F6" w:rsidP="007B5B6E">
      <w:pPr>
        <w:pStyle w:val="berschrift1"/>
        <w:spacing w:before="0"/>
      </w:pPr>
      <w:r>
        <w:t>Welches Schild ist das?</w:t>
      </w:r>
    </w:p>
    <w:p w14:paraId="0DF3BAA7" w14:textId="24A482EA" w:rsidR="00D262F6" w:rsidRPr="00D262F6" w:rsidRDefault="00D262F6" w:rsidP="00D262F6">
      <w:r w:rsidRPr="00D262F6">
        <w:drawing>
          <wp:inline distT="0" distB="0" distL="0" distR="0" wp14:anchorId="563F23CC" wp14:editId="711873DD">
            <wp:extent cx="1063690" cy="1018618"/>
            <wp:effectExtent l="0" t="0" r="3175" b="0"/>
            <wp:docPr id="16904085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8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970" cy="102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F2C738E" w:rsidR="007057CE" w:rsidRPr="00AA01B1" w:rsidRDefault="00DB3625" w:rsidP="007057CE">
      <w:pPr>
        <w:pStyle w:val="berschrift1"/>
        <w:spacing w:before="0"/>
      </w:pPr>
      <w:r>
        <w:t xml:space="preserve">Was ist kein </w:t>
      </w:r>
      <w:r w:rsidR="00847DDD">
        <w:t>Kroki?</w:t>
      </w:r>
    </w:p>
    <w:p w14:paraId="2319F385" w14:textId="21913634" w:rsidR="007057CE" w:rsidRPr="007057CE" w:rsidRDefault="00847DDD" w:rsidP="007057CE">
      <w:pPr>
        <w:tabs>
          <w:tab w:val="left" w:pos="4871"/>
        </w:tabs>
        <w:spacing w:line="276" w:lineRule="auto"/>
      </w:pPr>
      <w:r>
        <w:rPr>
          <w:b/>
        </w:rPr>
        <w:t>Das Plankroki</w:t>
      </w:r>
      <w:r w:rsidR="007057CE" w:rsidRPr="007057CE">
        <w:t xml:space="preserve"> </w:t>
      </w:r>
      <w:r w:rsidR="00F8542C">
        <w:t xml:space="preserve">Antwort </w:t>
      </w:r>
      <w:r w:rsidR="00AA75E7">
        <w:t>P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A75E7">
        <w:t>P</w:t>
      </w:r>
    </w:p>
    <w:p w14:paraId="3359C362" w14:textId="58CE6F0F" w:rsidR="007057CE" w:rsidRPr="007057CE" w:rsidRDefault="00847DDD" w:rsidP="007057CE">
      <w:pPr>
        <w:tabs>
          <w:tab w:val="left" w:pos="4871"/>
        </w:tabs>
        <w:spacing w:line="276" w:lineRule="auto"/>
      </w:pPr>
      <w:r>
        <w:rPr>
          <w:b/>
        </w:rPr>
        <w:t>Das Ansichtskroki</w:t>
      </w:r>
      <w:r w:rsidR="007057CE" w:rsidRPr="007057CE">
        <w:t xml:space="preserve"> </w:t>
      </w:r>
      <w:r w:rsidR="00F8542C">
        <w:t xml:space="preserve">Antwort </w:t>
      </w:r>
      <w:r w:rsidR="00AA75E7"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A75E7">
        <w:t>A</w:t>
      </w:r>
    </w:p>
    <w:p w14:paraId="0E5966EC" w14:textId="7AAC4822" w:rsidR="007057CE" w:rsidRDefault="00AA75E7" w:rsidP="007057CE">
      <w:pPr>
        <w:tabs>
          <w:tab w:val="left" w:pos="4871"/>
        </w:tabs>
        <w:spacing w:line="276" w:lineRule="auto"/>
      </w:pPr>
      <w:r>
        <w:rPr>
          <w:b/>
        </w:rPr>
        <w:t>Das Übersichtskroki</w:t>
      </w:r>
      <w:r w:rsidR="007057CE" w:rsidRPr="007057CE">
        <w:t xml:space="preserve"> </w:t>
      </w:r>
      <w:r w:rsidR="00F8542C">
        <w:t xml:space="preserve">Antwort </w:t>
      </w:r>
      <w:r>
        <w:t>UE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UE</w:t>
      </w:r>
    </w:p>
    <w:p w14:paraId="7F9B8717" w14:textId="77777777" w:rsidR="00267A96" w:rsidRPr="007057CE" w:rsidRDefault="00267A96" w:rsidP="007057CE">
      <w:pPr>
        <w:tabs>
          <w:tab w:val="left" w:pos="4871"/>
        </w:tabs>
        <w:spacing w:line="276" w:lineRule="auto"/>
      </w:pPr>
    </w:p>
    <w:p w14:paraId="5ECFC9C1" w14:textId="05FDF8FD" w:rsidR="00267A96" w:rsidRDefault="00267A96" w:rsidP="00267A96">
      <w:pPr>
        <w:pStyle w:val="berschrift1"/>
        <w:spacing w:before="0"/>
      </w:pPr>
      <w:r>
        <w:t xml:space="preserve">Welches </w:t>
      </w:r>
      <w:r>
        <w:t>Linie</w:t>
      </w:r>
      <w:r>
        <w:t xml:space="preserve"> ist das?</w:t>
      </w:r>
    </w:p>
    <w:p w14:paraId="7B3BD283" w14:textId="32EC123C" w:rsidR="007057CE" w:rsidRDefault="00267A96" w:rsidP="007057CE">
      <w:pPr>
        <w:tabs>
          <w:tab w:val="left" w:pos="4871"/>
        </w:tabs>
        <w:spacing w:line="480" w:lineRule="auto"/>
      </w:pPr>
      <w:r w:rsidRPr="00267A96">
        <w:drawing>
          <wp:inline distT="0" distB="0" distL="0" distR="0" wp14:anchorId="2584617D" wp14:editId="629CBC25">
            <wp:extent cx="3724795" cy="1428949"/>
            <wp:effectExtent l="0" t="0" r="9525" b="0"/>
            <wp:docPr id="364401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1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913" w14:textId="77777777" w:rsidR="00267A96" w:rsidRDefault="00267A96" w:rsidP="00267A96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E9D102C" w14:textId="3EBC899E" w:rsidR="00267A96" w:rsidRDefault="00267A96" w:rsidP="007057CE">
      <w:pPr>
        <w:tabs>
          <w:tab w:val="left" w:pos="4871"/>
        </w:tabs>
        <w:spacing w:line="480" w:lineRule="auto"/>
      </w:pPr>
    </w:p>
    <w:p w14:paraId="4748DA97" w14:textId="77777777" w:rsidR="00267A96" w:rsidRPr="007057CE" w:rsidRDefault="00267A96" w:rsidP="007057CE">
      <w:pPr>
        <w:tabs>
          <w:tab w:val="left" w:pos="4871"/>
        </w:tabs>
        <w:spacing w:line="480" w:lineRule="auto"/>
      </w:pPr>
    </w:p>
    <w:sectPr w:rsidR="00267A96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31CB" w14:textId="77777777" w:rsidR="00E2657C" w:rsidRDefault="00E2657C" w:rsidP="00A076EA">
      <w:r>
        <w:separator/>
      </w:r>
    </w:p>
  </w:endnote>
  <w:endnote w:type="continuationSeparator" w:id="0">
    <w:p w14:paraId="1869F746" w14:textId="77777777" w:rsidR="00E2657C" w:rsidRDefault="00E2657C" w:rsidP="00A076EA">
      <w:r>
        <w:continuationSeparator/>
      </w:r>
    </w:p>
  </w:endnote>
  <w:endnote w:type="continuationNotice" w:id="1">
    <w:p w14:paraId="161894A0" w14:textId="77777777" w:rsidR="00E2657C" w:rsidRDefault="00E2657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6D9378F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B3DE3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B082" w14:textId="77777777" w:rsidR="00E2657C" w:rsidRDefault="00E2657C" w:rsidP="00A076EA">
      <w:r>
        <w:separator/>
      </w:r>
    </w:p>
  </w:footnote>
  <w:footnote w:type="continuationSeparator" w:id="0">
    <w:p w14:paraId="1849982E" w14:textId="77777777" w:rsidR="00E2657C" w:rsidRDefault="00E2657C" w:rsidP="00A076EA">
      <w:r>
        <w:continuationSeparator/>
      </w:r>
    </w:p>
  </w:footnote>
  <w:footnote w:type="continuationNotice" w:id="1">
    <w:p w14:paraId="282A39F7" w14:textId="77777777" w:rsidR="00E2657C" w:rsidRDefault="00E2657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13BF5WFBV2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0BD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67A96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3DE3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47DDD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A75E7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262F6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3625"/>
    <w:rsid w:val="00DB6E09"/>
    <w:rsid w:val="00DE4DED"/>
    <w:rsid w:val="00DF7C7F"/>
    <w:rsid w:val="00E176EC"/>
    <w:rsid w:val="00E24185"/>
    <w:rsid w:val="00E2657C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47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