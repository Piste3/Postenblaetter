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751ABFED" w:rsidR="00CD5607" w:rsidRDefault="0010555B" w:rsidP="007B5B6E">
      <w:pPr>
        <w:pStyle w:val="berschrift1"/>
        <w:spacing w:before="0"/>
      </w:pPr>
      <w:r>
        <w:t xml:space="preserve">Für was steht das T im </w:t>
      </w:r>
      <w:proofErr w:type="gramStart"/>
      <w:r>
        <w:t>FAST Schema</w:t>
      </w:r>
      <w:proofErr w:type="gramEnd"/>
      <w:r>
        <w:t>?</w:t>
      </w:r>
    </w:p>
    <w:p w14:paraId="5D1D5724" w14:textId="77777777" w:rsidR="0010555B" w:rsidRPr="0010555B" w:rsidRDefault="0010555B" w:rsidP="0010555B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61518089" w:rsidR="007057CE" w:rsidRPr="00AA01B1" w:rsidRDefault="003C0104" w:rsidP="007057CE">
      <w:pPr>
        <w:pStyle w:val="berschrift1"/>
        <w:spacing w:before="0"/>
      </w:pPr>
      <w:r>
        <w:t xml:space="preserve">Wie nennen wir den </w:t>
      </w:r>
      <w:proofErr w:type="gramStart"/>
      <w:r>
        <w:t>Griff</w:t>
      </w:r>
      <w:proofErr w:type="gramEnd"/>
      <w:r>
        <w:t xml:space="preserve"> um Personen aus Fahrzeugen zu bergen</w:t>
      </w:r>
      <w:r w:rsidR="00621EC7">
        <w:t>?</w:t>
      </w:r>
    </w:p>
    <w:p w14:paraId="2319F385" w14:textId="3D8704DC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D26A0B">
        <w:t>Bergungsgriff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621EC7">
        <w:t>E</w:t>
      </w:r>
    </w:p>
    <w:p w14:paraId="3359C362" w14:textId="40F079D5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proofErr w:type="spellStart"/>
      <w:r w:rsidR="00D26A0B">
        <w:t>Rautekgriff</w:t>
      </w:r>
      <w:proofErr w:type="spellEnd"/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621EC7">
        <w:t>R</w:t>
      </w:r>
    </w:p>
    <w:p w14:paraId="0E5966EC" w14:textId="6A64E2EA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3C0104">
        <w:t>Ziehgriff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621EC7">
        <w:t>Z</w:t>
      </w:r>
    </w:p>
    <w:p w14:paraId="28A0E32C" w14:textId="294E7655" w:rsidR="00621EC7" w:rsidRPr="007057CE" w:rsidRDefault="00621EC7" w:rsidP="00621EC7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="0010555B">
        <w:t xml:space="preserve"> Rettungsgriff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T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59B7D8B8" w14:textId="60DD82A6" w:rsidR="00C94FE4" w:rsidRDefault="00C94FE4" w:rsidP="00C94FE4">
      <w:pPr>
        <w:pStyle w:val="berschrift1"/>
        <w:spacing w:before="0"/>
      </w:pPr>
      <w:r>
        <w:t xml:space="preserve">Was machen wir als </w:t>
      </w:r>
      <w:proofErr w:type="gramStart"/>
      <w:r>
        <w:t>letztes</w:t>
      </w:r>
      <w:proofErr w:type="gramEnd"/>
      <w:r>
        <w:t xml:space="preserve"> am </w:t>
      </w:r>
      <w:proofErr w:type="spellStart"/>
      <w:r>
        <w:t>Fahzeug</w:t>
      </w:r>
      <w:proofErr w:type="spellEnd"/>
      <w:r>
        <w:t xml:space="preserve"> bei der Fahrzeugabsicherung?</w:t>
      </w:r>
    </w:p>
    <w:p w14:paraId="7D01F829" w14:textId="77777777" w:rsidR="00C94FE4" w:rsidRPr="0010555B" w:rsidRDefault="00C94FE4" w:rsidP="00C94FE4"/>
    <w:p w14:paraId="4F9A3D9F" w14:textId="77777777" w:rsidR="00C94FE4" w:rsidRDefault="00C94FE4" w:rsidP="00C94FE4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78F90ED" w14:textId="77777777" w:rsidR="00C94FE4" w:rsidRPr="007057CE" w:rsidRDefault="00C94FE4" w:rsidP="007057CE">
      <w:pPr>
        <w:tabs>
          <w:tab w:val="left" w:pos="4871"/>
        </w:tabs>
        <w:spacing w:line="480" w:lineRule="auto"/>
      </w:pPr>
    </w:p>
    <w:sectPr w:rsidR="00C94FE4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D232A" w14:textId="77777777" w:rsidR="005718DE" w:rsidRDefault="005718DE" w:rsidP="00A076EA">
      <w:r>
        <w:separator/>
      </w:r>
    </w:p>
  </w:endnote>
  <w:endnote w:type="continuationSeparator" w:id="0">
    <w:p w14:paraId="63F22E02" w14:textId="77777777" w:rsidR="005718DE" w:rsidRDefault="005718DE" w:rsidP="00A076EA">
      <w:r>
        <w:continuationSeparator/>
      </w:r>
    </w:p>
  </w:endnote>
  <w:endnote w:type="continuationNotice" w:id="1">
    <w:p w14:paraId="7DEDC733" w14:textId="77777777" w:rsidR="005718DE" w:rsidRDefault="005718DE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086A52C7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0C2B00">
      <w:rPr>
        <w:noProof/>
      </w:rPr>
      <w:t>14.02.2026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AA848" w14:textId="77777777" w:rsidR="005718DE" w:rsidRDefault="005718DE" w:rsidP="00A076EA">
      <w:r>
        <w:separator/>
      </w:r>
    </w:p>
  </w:footnote>
  <w:footnote w:type="continuationSeparator" w:id="0">
    <w:p w14:paraId="3C16C1B1" w14:textId="77777777" w:rsidR="005718DE" w:rsidRDefault="005718DE" w:rsidP="00A076EA">
      <w:r>
        <w:continuationSeparator/>
      </w:r>
    </w:p>
  </w:footnote>
  <w:footnote w:type="continuationNotice" w:id="1">
    <w:p w14:paraId="496AE637" w14:textId="77777777" w:rsidR="005718DE" w:rsidRDefault="005718DE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08ZPF6XZPZ3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2B00"/>
    <w:rsid w:val="000C535F"/>
    <w:rsid w:val="000C571D"/>
    <w:rsid w:val="000E0F74"/>
    <w:rsid w:val="000F41AC"/>
    <w:rsid w:val="000F6426"/>
    <w:rsid w:val="001013C3"/>
    <w:rsid w:val="0010555B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073F"/>
    <w:rsid w:val="003B774B"/>
    <w:rsid w:val="003C0104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718DE"/>
    <w:rsid w:val="005A0DA4"/>
    <w:rsid w:val="005B0498"/>
    <w:rsid w:val="005E4D74"/>
    <w:rsid w:val="005F099C"/>
    <w:rsid w:val="00601D1C"/>
    <w:rsid w:val="00621EC7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94FE4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26A0B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94FE4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60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10</cp:revision>
  <cp:lastPrinted>2019-05-31T12:56:00Z</cp:lastPrinted>
  <dcterms:created xsi:type="dcterms:W3CDTF">2026-01-26T16:39:00Z</dcterms:created>
  <dcterms:modified xsi:type="dcterms:W3CDTF">2026-02-14T19:10:00Z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