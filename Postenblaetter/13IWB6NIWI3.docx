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0413842E" w:rsidR="00CD5607" w:rsidRPr="00A076EA" w:rsidRDefault="00955738" w:rsidP="007B5B6E">
      <w:pPr>
        <w:pStyle w:val="berschrift1"/>
        <w:spacing w:before="0"/>
      </w:pPr>
      <w:r>
        <w:t>Was macht man beim Planen einer Umleitung als erstes?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5D2EDD96" w:rsidR="007057CE" w:rsidRPr="00AA01B1" w:rsidRDefault="008A70F0" w:rsidP="007057CE">
      <w:pPr>
        <w:pStyle w:val="berschrift1"/>
        <w:spacing w:before="0"/>
      </w:pPr>
      <w:r>
        <w:t>Wie viele Leute braucht man mindestens um den Funkmast aufzubauen?</w:t>
      </w:r>
    </w:p>
    <w:p w14:paraId="2319F385" w14:textId="3438DDD0" w:rsidR="007057CE" w:rsidRPr="007057CE" w:rsidRDefault="008A70F0" w:rsidP="007057CE">
      <w:pPr>
        <w:tabs>
          <w:tab w:val="left" w:pos="4871"/>
        </w:tabs>
        <w:spacing w:line="276" w:lineRule="auto"/>
      </w:pPr>
      <w:r>
        <w:rPr>
          <w:b/>
        </w:rPr>
        <w:t>3</w:t>
      </w:r>
      <w:r w:rsidR="007057CE" w:rsidRPr="007057CE">
        <w:t xml:space="preserve"> </w:t>
      </w:r>
      <w:r w:rsidR="00F8542C">
        <w:t xml:space="preserve">Antwort </w:t>
      </w:r>
      <w:r>
        <w:t>T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T</w:t>
      </w:r>
    </w:p>
    <w:p w14:paraId="3359C362" w14:textId="30D5BC62" w:rsidR="007057CE" w:rsidRPr="007057CE" w:rsidRDefault="008A70F0" w:rsidP="007057CE">
      <w:pPr>
        <w:tabs>
          <w:tab w:val="left" w:pos="4871"/>
        </w:tabs>
        <w:spacing w:line="276" w:lineRule="auto"/>
      </w:pPr>
      <w:r>
        <w:rPr>
          <w:b/>
        </w:rPr>
        <w:t>4</w:t>
      </w:r>
      <w:r w:rsidR="007057CE" w:rsidRPr="007057CE">
        <w:t xml:space="preserve"> </w:t>
      </w:r>
      <w:r w:rsidR="00F8542C">
        <w:t xml:space="preserve">Antwort </w:t>
      </w:r>
      <w:r>
        <w:t>F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F</w:t>
      </w:r>
    </w:p>
    <w:p w14:paraId="0E5966EC" w14:textId="7285722B" w:rsidR="007057CE" w:rsidRPr="007057CE" w:rsidRDefault="008A70F0" w:rsidP="007057CE">
      <w:pPr>
        <w:tabs>
          <w:tab w:val="left" w:pos="4871"/>
        </w:tabs>
        <w:spacing w:line="276" w:lineRule="auto"/>
      </w:pPr>
      <w:r>
        <w:rPr>
          <w:b/>
        </w:rPr>
        <w:t>5</w:t>
      </w:r>
      <w:r w:rsidR="007057CE" w:rsidRPr="007057CE">
        <w:t xml:space="preserve"> </w:t>
      </w:r>
      <w:r w:rsidR="00F8542C">
        <w:t xml:space="preserve">Antwort </w:t>
      </w:r>
      <w:r>
        <w:t>I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>
        <w:tab/>
        <w:t xml:space="preserve"> I 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64D11821" w14:textId="01ED31EE" w:rsidR="004B4EE3" w:rsidRPr="00A076EA" w:rsidRDefault="004B4EE3" w:rsidP="004B4EE3">
      <w:pPr>
        <w:pStyle w:val="berschrift1"/>
        <w:spacing w:before="0"/>
      </w:pPr>
      <w:r>
        <w:t xml:space="preserve">Welche beiden </w:t>
      </w:r>
      <w:r w:rsidR="003B182D">
        <w:t>Befestigungmöglichkeiten</w:t>
      </w:r>
      <w:r>
        <w:t xml:space="preserve"> </w:t>
      </w:r>
      <w:r w:rsidR="003B182D">
        <w:t>hat der Funkmast?</w:t>
      </w:r>
    </w:p>
    <w:p w14:paraId="44979FED" w14:textId="77777777" w:rsidR="004B4EE3" w:rsidRDefault="004B4EE3" w:rsidP="004B4EE3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3AEB02A4" w14:textId="77777777" w:rsidR="004B4EE3" w:rsidRPr="007057CE" w:rsidRDefault="004B4EE3" w:rsidP="007057CE">
      <w:pPr>
        <w:tabs>
          <w:tab w:val="left" w:pos="4871"/>
        </w:tabs>
        <w:spacing w:line="480" w:lineRule="auto"/>
      </w:pPr>
    </w:p>
    <w:sectPr w:rsidR="004B4EE3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80205" w14:textId="77777777" w:rsidR="004D1BA5" w:rsidRDefault="004D1BA5" w:rsidP="00A076EA">
      <w:r>
        <w:separator/>
      </w:r>
    </w:p>
  </w:endnote>
  <w:endnote w:type="continuationSeparator" w:id="0">
    <w:p w14:paraId="05351833" w14:textId="77777777" w:rsidR="004D1BA5" w:rsidRDefault="004D1BA5" w:rsidP="00A076EA">
      <w:r>
        <w:continuationSeparator/>
      </w:r>
    </w:p>
  </w:endnote>
  <w:endnote w:type="continuationNotice" w:id="1">
    <w:p w14:paraId="29EB50E3" w14:textId="77777777" w:rsidR="004D1BA5" w:rsidRDefault="004D1BA5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12C98116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955738">
      <w:rPr>
        <w:noProof/>
      </w:rPr>
      <w:t>08.03.2026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7FA80" w14:textId="77777777" w:rsidR="004D1BA5" w:rsidRDefault="004D1BA5" w:rsidP="00A076EA">
      <w:r>
        <w:separator/>
      </w:r>
    </w:p>
  </w:footnote>
  <w:footnote w:type="continuationSeparator" w:id="0">
    <w:p w14:paraId="5F7F6978" w14:textId="77777777" w:rsidR="004D1BA5" w:rsidRDefault="004D1BA5" w:rsidP="00A076EA">
      <w:r>
        <w:continuationSeparator/>
      </w:r>
    </w:p>
  </w:footnote>
  <w:footnote w:type="continuationNotice" w:id="1">
    <w:p w14:paraId="6DD32B18" w14:textId="77777777" w:rsidR="004D1BA5" w:rsidRDefault="004D1BA5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13IWB6NIWI3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182D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B4EE3"/>
    <w:rsid w:val="004D1BA5"/>
    <w:rsid w:val="004E2895"/>
    <w:rsid w:val="005067EF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A70F0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55738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55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8</cp:revision>
  <cp:lastPrinted>2019-05-31T12:56:00Z</cp:lastPrinted>
  <dcterms:created xsi:type="dcterms:W3CDTF">2026-01-26T16:39:00Z</dcterms:created>
  <dcterms:modified xsi:type="dcterms:W3CDTF">2026-03-08T21:50:00Z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