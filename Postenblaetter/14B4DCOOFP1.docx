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D894211" w:rsidR="00CD5607" w:rsidRPr="00A076EA" w:rsidRDefault="00044080" w:rsidP="007B5B6E">
      <w:pPr>
        <w:pStyle w:val="berschrift1"/>
        <w:spacing w:before="0"/>
      </w:pPr>
      <w:r>
        <w:t>Welchen Rang hat Timmy?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5885B31" w:rsidR="007057CE" w:rsidRPr="00AA01B1" w:rsidRDefault="00B24955" w:rsidP="007057CE">
      <w:pPr>
        <w:pStyle w:val="berschrift1"/>
        <w:spacing w:before="0"/>
      </w:pPr>
      <w:r>
        <w:t xml:space="preserve">Wer </w:t>
      </w:r>
      <w:r w:rsidR="00AC629A">
        <w:t>leitet das aktuelle Modul 2/3</w:t>
      </w:r>
    </w:p>
    <w:p w14:paraId="2319F385" w14:textId="70F7A7EE" w:rsidR="007057CE" w:rsidRPr="007057CE" w:rsidRDefault="00AC629A" w:rsidP="007057CE">
      <w:pPr>
        <w:tabs>
          <w:tab w:val="left" w:pos="4871"/>
        </w:tabs>
        <w:spacing w:line="276" w:lineRule="auto"/>
      </w:pPr>
      <w:r>
        <w:t>Alexander Stammherr</w:t>
      </w:r>
      <w:r w:rsidR="007057CE" w:rsidRPr="007057CE">
        <w:t xml:space="preserve"> </w:t>
      </w:r>
      <w:r w:rsidR="00F8542C">
        <w:t xml:space="preserve">Antwort </w:t>
      </w:r>
      <w:r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2BD124CA" w:rsidR="007057CE" w:rsidRPr="007057CE" w:rsidRDefault="00AC629A" w:rsidP="007057CE">
      <w:pPr>
        <w:tabs>
          <w:tab w:val="left" w:pos="4871"/>
        </w:tabs>
        <w:spacing w:line="276" w:lineRule="auto"/>
      </w:pPr>
      <w:r>
        <w:rPr>
          <w:b/>
        </w:rPr>
        <w:t>Marvin Lehmann</w:t>
      </w:r>
      <w:r w:rsidR="007057CE" w:rsidRPr="007057CE">
        <w:t xml:space="preserve"> </w:t>
      </w:r>
      <w:r w:rsidR="00F8542C">
        <w:t xml:space="preserve">Antwort </w:t>
      </w:r>
      <w:r>
        <w:t>M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M</w:t>
      </w:r>
    </w:p>
    <w:p w14:paraId="0E5966EC" w14:textId="0B4B2192" w:rsidR="007057CE" w:rsidRPr="007057CE" w:rsidRDefault="00AC629A" w:rsidP="007057CE">
      <w:pPr>
        <w:tabs>
          <w:tab w:val="left" w:pos="4871"/>
        </w:tabs>
        <w:spacing w:line="276" w:lineRule="auto"/>
      </w:pPr>
      <w:r>
        <w:rPr>
          <w:b/>
        </w:rPr>
        <w:t>Noah Syed</w:t>
      </w:r>
      <w:r w:rsidR="007057CE" w:rsidRPr="007057CE">
        <w:t xml:space="preserve"> </w:t>
      </w:r>
      <w:r w:rsidR="00F8542C">
        <w:t xml:space="preserve">Antwort </w:t>
      </w:r>
      <w:r>
        <w:t>N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N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BE5A472" w14:textId="5668693E" w:rsidR="00AC629A" w:rsidRPr="00A076EA" w:rsidRDefault="00AC629A" w:rsidP="00AC629A">
      <w:pPr>
        <w:pStyle w:val="berschrift1"/>
        <w:spacing w:before="0"/>
      </w:pPr>
      <w:r>
        <w:t>We</w:t>
      </w:r>
      <w:r w:rsidR="007E2A7C">
        <w:t>r ist in der Redaktion</w:t>
      </w:r>
      <w:r>
        <w:t>?</w:t>
      </w:r>
    </w:p>
    <w:p w14:paraId="53E25E2A" w14:textId="77777777" w:rsidR="00AC629A" w:rsidRDefault="00AC629A" w:rsidP="00AC629A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445F6D01" w14:textId="77777777" w:rsidR="00AC629A" w:rsidRPr="007057CE" w:rsidRDefault="00AC629A" w:rsidP="007057CE">
      <w:pPr>
        <w:tabs>
          <w:tab w:val="left" w:pos="4871"/>
        </w:tabs>
        <w:spacing w:line="480" w:lineRule="auto"/>
      </w:pPr>
    </w:p>
    <w:sectPr w:rsidR="00AC629A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56DA" w14:textId="77777777" w:rsidR="008F4DB2" w:rsidRDefault="008F4DB2" w:rsidP="00A076EA">
      <w:r>
        <w:separator/>
      </w:r>
    </w:p>
  </w:endnote>
  <w:endnote w:type="continuationSeparator" w:id="0">
    <w:p w14:paraId="097FE2E8" w14:textId="77777777" w:rsidR="008F4DB2" w:rsidRDefault="008F4DB2" w:rsidP="00A076EA">
      <w:r>
        <w:continuationSeparator/>
      </w:r>
    </w:p>
  </w:endnote>
  <w:endnote w:type="continuationNotice" w:id="1">
    <w:p w14:paraId="05854372" w14:textId="77777777" w:rsidR="008F4DB2" w:rsidRDefault="008F4DB2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6A7340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A09A3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6C4D" w14:textId="77777777" w:rsidR="008F4DB2" w:rsidRDefault="008F4DB2" w:rsidP="00A076EA">
      <w:r>
        <w:separator/>
      </w:r>
    </w:p>
  </w:footnote>
  <w:footnote w:type="continuationSeparator" w:id="0">
    <w:p w14:paraId="183999E6" w14:textId="77777777" w:rsidR="008F4DB2" w:rsidRDefault="008F4DB2" w:rsidP="00A076EA">
      <w:r>
        <w:continuationSeparator/>
      </w:r>
    </w:p>
  </w:footnote>
  <w:footnote w:type="continuationNotice" w:id="1">
    <w:p w14:paraId="31EB3499" w14:textId="77777777" w:rsidR="008F4DB2" w:rsidRDefault="008F4DB2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14B4DCOOFP1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4080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3171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E2A7C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8F4DB2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29A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4955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09A3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48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