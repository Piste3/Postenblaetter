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52268CB" w:rsidR="00CD5607" w:rsidRPr="00A076EA" w:rsidRDefault="00FA6FD0" w:rsidP="007B5B6E">
      <w:pPr>
        <w:pStyle w:val="berschrift1"/>
        <w:spacing w:before="0"/>
      </w:pPr>
      <w:r>
        <w:t>Welche Klassen von Triopanen haben wir im KKB?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4A16236" w:rsidR="007057CE" w:rsidRPr="00AA01B1" w:rsidRDefault="00A34313" w:rsidP="007057CE">
      <w:pPr>
        <w:pStyle w:val="berschrift1"/>
        <w:spacing w:before="0"/>
      </w:pPr>
      <w:r>
        <w:t>Welches Kennzeichen hat der VD 50</w:t>
      </w:r>
    </w:p>
    <w:p w14:paraId="2319F385" w14:textId="56BC5CDE" w:rsidR="007057CE" w:rsidRPr="007057CE" w:rsidRDefault="00A34313" w:rsidP="007057CE">
      <w:pPr>
        <w:tabs>
          <w:tab w:val="left" w:pos="4871"/>
        </w:tabs>
        <w:spacing w:line="276" w:lineRule="auto"/>
      </w:pPr>
      <w:r>
        <w:rPr>
          <w:b/>
        </w:rPr>
        <w:t>115011</w:t>
      </w:r>
      <w:r w:rsidR="007057CE" w:rsidRPr="007057CE">
        <w:t xml:space="preserve"> </w:t>
      </w:r>
      <w:r w:rsidR="00F8542C">
        <w:t xml:space="preserve">Antwort </w:t>
      </w:r>
      <w:r w:rsidR="00E13C5D">
        <w:t>1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E13C5D">
        <w:t>1</w:t>
      </w:r>
    </w:p>
    <w:p w14:paraId="3359C362" w14:textId="599ABE49" w:rsidR="007057CE" w:rsidRPr="007057CE" w:rsidRDefault="00A34313" w:rsidP="007057CE">
      <w:pPr>
        <w:tabs>
          <w:tab w:val="left" w:pos="4871"/>
        </w:tabs>
        <w:spacing w:line="276" w:lineRule="auto"/>
      </w:pPr>
      <w:r>
        <w:rPr>
          <w:b/>
        </w:rPr>
        <w:t>1150</w:t>
      </w:r>
      <w:r w:rsidR="003D3EE4">
        <w:rPr>
          <w:b/>
        </w:rPr>
        <w:t>1</w:t>
      </w:r>
      <w:r w:rsidR="007057CE" w:rsidRPr="007057CE">
        <w:t xml:space="preserve"> </w:t>
      </w:r>
      <w:r w:rsidR="00F8542C">
        <w:t xml:space="preserve">Antwort </w:t>
      </w:r>
      <w:r w:rsidR="00E13C5D">
        <w:t>2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E13C5D">
        <w:t>2</w:t>
      </w:r>
    </w:p>
    <w:p w14:paraId="0E5966EC" w14:textId="60F19605" w:rsidR="007057CE" w:rsidRDefault="003D3EE4" w:rsidP="007057CE">
      <w:pPr>
        <w:tabs>
          <w:tab w:val="left" w:pos="4871"/>
        </w:tabs>
        <w:spacing w:line="276" w:lineRule="auto"/>
      </w:pPr>
      <w:r>
        <w:rPr>
          <w:b/>
        </w:rPr>
        <w:t>11150</w:t>
      </w:r>
      <w:r w:rsidR="007057CE" w:rsidRPr="007057CE">
        <w:t xml:space="preserve"> </w:t>
      </w:r>
      <w:r w:rsidR="00F8542C">
        <w:t xml:space="preserve">Antwort </w:t>
      </w:r>
      <w:r w:rsidR="00E13C5D">
        <w:t>3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E13C5D">
        <w:t>3</w:t>
      </w:r>
    </w:p>
    <w:p w14:paraId="5587B6AF" w14:textId="77777777" w:rsidR="00E13C5D" w:rsidRPr="007057CE" w:rsidRDefault="00E13C5D" w:rsidP="007057CE">
      <w:pPr>
        <w:tabs>
          <w:tab w:val="left" w:pos="4871"/>
        </w:tabs>
        <w:spacing w:line="276" w:lineRule="auto"/>
      </w:pPr>
    </w:p>
    <w:p w14:paraId="66137512" w14:textId="4F25D1A0" w:rsidR="00E13C5D" w:rsidRPr="00A076EA" w:rsidRDefault="00E13C5D" w:rsidP="00E13C5D">
      <w:pPr>
        <w:pStyle w:val="berschrift1"/>
        <w:spacing w:before="0"/>
      </w:pPr>
      <w:r>
        <w:t>Was ist abgebildet?</w:t>
      </w:r>
    </w:p>
    <w:p w14:paraId="137F0E48" w14:textId="77777777" w:rsidR="00E13C5D" w:rsidRDefault="00E13C5D" w:rsidP="00E13C5D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59484D6" w14:textId="0A8FC6D5" w:rsidR="00E13C5D" w:rsidRPr="007057CE" w:rsidRDefault="00E13C5D" w:rsidP="007057CE">
      <w:pPr>
        <w:tabs>
          <w:tab w:val="left" w:pos="4871"/>
        </w:tabs>
        <w:spacing w:line="480" w:lineRule="auto"/>
      </w:pPr>
      <w:r w:rsidRPr="00E13C5D">
        <w:drawing>
          <wp:inline distT="0" distB="0" distL="0" distR="0" wp14:anchorId="48CBA1E9" wp14:editId="0D57A077">
            <wp:extent cx="6184900" cy="2663190"/>
            <wp:effectExtent l="0" t="0" r="6350" b="3810"/>
            <wp:docPr id="3077783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8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C5D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4B30E" w14:textId="77777777" w:rsidR="00471C98" w:rsidRDefault="00471C98" w:rsidP="00A076EA">
      <w:r>
        <w:separator/>
      </w:r>
    </w:p>
  </w:endnote>
  <w:endnote w:type="continuationSeparator" w:id="0">
    <w:p w14:paraId="1D7A4506" w14:textId="77777777" w:rsidR="00471C98" w:rsidRDefault="00471C98" w:rsidP="00A076EA">
      <w:r>
        <w:continuationSeparator/>
      </w:r>
    </w:p>
  </w:endnote>
  <w:endnote w:type="continuationNotice" w:id="1">
    <w:p w14:paraId="5D4FAC11" w14:textId="77777777" w:rsidR="00471C98" w:rsidRDefault="00471C9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D9B76F2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FA6FD0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7884" w14:textId="77777777" w:rsidR="00471C98" w:rsidRDefault="00471C98" w:rsidP="00A076EA">
      <w:r>
        <w:separator/>
      </w:r>
    </w:p>
  </w:footnote>
  <w:footnote w:type="continuationSeparator" w:id="0">
    <w:p w14:paraId="5FFDC1AD" w14:textId="77777777" w:rsidR="00471C98" w:rsidRDefault="00471C98" w:rsidP="00A076EA">
      <w:r>
        <w:continuationSeparator/>
      </w:r>
    </w:p>
  </w:footnote>
  <w:footnote w:type="continuationNotice" w:id="1">
    <w:p w14:paraId="722BFCA3" w14:textId="77777777" w:rsidR="00471C98" w:rsidRDefault="00471C9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18D4NWYYX1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4610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3EE4"/>
    <w:rsid w:val="003D5A5A"/>
    <w:rsid w:val="00403A90"/>
    <w:rsid w:val="00410BE1"/>
    <w:rsid w:val="00413151"/>
    <w:rsid w:val="0043052F"/>
    <w:rsid w:val="00433FCC"/>
    <w:rsid w:val="004528B5"/>
    <w:rsid w:val="0047196A"/>
    <w:rsid w:val="00471C98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34313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3C5D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A6FD0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47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8</cp:revision>
  <cp:lastPrinted>2019-05-31T12:56:00Z</cp:lastPrinted>
  <dcterms:created xsi:type="dcterms:W3CDTF">2026-01-26T16:39:00Z</dcterms:created>
  <dcterms:modified xsi:type="dcterms:W3CDTF">2026-03-07T17:48:00Z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