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33BA491" w:rsidR="00CD5607" w:rsidRPr="00A076EA" w:rsidRDefault="001E2903" w:rsidP="007B5B6E">
      <w:pPr>
        <w:pStyle w:val="berschrift1"/>
        <w:spacing w:before="0"/>
      </w:pPr>
      <w:r>
        <w:t xml:space="preserve">Muss der Beifahrer </w:t>
      </w:r>
      <w:r w:rsidR="005F7D9C">
        <w:t>Gegenstände aus dem Weg räumen, die auf der Strasse liegen?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3330A28A" w:rsidR="007057CE" w:rsidRPr="00AA01B1" w:rsidRDefault="000A4610" w:rsidP="007057CE">
      <w:pPr>
        <w:pStyle w:val="berschrift1"/>
        <w:spacing w:before="0"/>
      </w:pPr>
      <w:r>
        <w:t>Mit welchen Buchstaben werden Blutgruppen angegeben?</w:t>
      </w:r>
    </w:p>
    <w:p w14:paraId="2319F385" w14:textId="4F0D6C63" w:rsidR="007057CE" w:rsidRPr="007057CE" w:rsidRDefault="000A4610" w:rsidP="007057CE">
      <w:pPr>
        <w:tabs>
          <w:tab w:val="left" w:pos="4871"/>
        </w:tabs>
        <w:spacing w:line="276" w:lineRule="auto"/>
      </w:pPr>
      <w:r>
        <w:rPr>
          <w:b/>
        </w:rPr>
        <w:t>AB0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4725E48D" w:rsidR="007057CE" w:rsidRPr="007057CE" w:rsidRDefault="000A4610" w:rsidP="007057CE">
      <w:pPr>
        <w:tabs>
          <w:tab w:val="left" w:pos="4871"/>
        </w:tabs>
        <w:spacing w:line="276" w:lineRule="auto"/>
      </w:pPr>
      <w:r>
        <w:rPr>
          <w:b/>
        </w:rPr>
        <w:t>A12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71DF007F" w:rsidR="007057CE" w:rsidRPr="007057CE" w:rsidRDefault="000A4610" w:rsidP="007057CE">
      <w:pPr>
        <w:tabs>
          <w:tab w:val="left" w:pos="4871"/>
        </w:tabs>
        <w:spacing w:line="276" w:lineRule="auto"/>
      </w:pPr>
      <w:r>
        <w:rPr>
          <w:b/>
        </w:rPr>
        <w:t>EKG10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115BD4EC" w14:textId="05E62E1C" w:rsidR="00543855" w:rsidRPr="00AA01B1" w:rsidRDefault="00543855" w:rsidP="00543855">
      <w:pPr>
        <w:pStyle w:val="berschrift1"/>
        <w:spacing w:before="0"/>
      </w:pPr>
      <w:r>
        <w:t>Im KKB</w:t>
      </w:r>
      <w:r w:rsidR="00613186">
        <w:t>us</w:t>
      </w:r>
      <w:r>
        <w:t xml:space="preserve"> </w:t>
      </w:r>
      <w:r w:rsidR="00613186">
        <w:t>navigieren wir ausschliesslich mit dem Navi</w:t>
      </w:r>
      <w:r w:rsidR="00332BC1">
        <w:t xml:space="preserve"> Richtig/Falsch?</w:t>
      </w:r>
      <w:r w:rsidR="00613186">
        <w:t xml:space="preserve"> </w:t>
      </w:r>
    </w:p>
    <w:p w14:paraId="6D76581B" w14:textId="11DF0B7D" w:rsidR="00543855" w:rsidRPr="007057CE" w:rsidRDefault="00543855" w:rsidP="00332BC1">
      <w:pPr>
        <w:tabs>
          <w:tab w:val="left" w:pos="4871"/>
        </w:tabs>
        <w:spacing w:line="276" w:lineRule="auto"/>
      </w:pPr>
    </w:p>
    <w:p w14:paraId="09AEC8D9" w14:textId="77777777" w:rsidR="00543855" w:rsidRPr="007057CE" w:rsidRDefault="00543855" w:rsidP="007057CE">
      <w:pPr>
        <w:tabs>
          <w:tab w:val="left" w:pos="4871"/>
        </w:tabs>
        <w:spacing w:line="480" w:lineRule="auto"/>
      </w:pPr>
    </w:p>
    <w:sectPr w:rsidR="00543855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77A9" w14:textId="77777777" w:rsidR="002C1505" w:rsidRDefault="002C1505" w:rsidP="00A076EA">
      <w:r>
        <w:separator/>
      </w:r>
    </w:p>
  </w:endnote>
  <w:endnote w:type="continuationSeparator" w:id="0">
    <w:p w14:paraId="6485B8A8" w14:textId="77777777" w:rsidR="002C1505" w:rsidRDefault="002C1505" w:rsidP="00A076EA">
      <w:r>
        <w:continuationSeparator/>
      </w:r>
    </w:p>
  </w:endnote>
  <w:endnote w:type="continuationNotice" w:id="1">
    <w:p w14:paraId="0F77CBFB" w14:textId="77777777" w:rsidR="002C1505" w:rsidRDefault="002C150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0F1A7C0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A4610">
      <w:rPr>
        <w:noProof/>
      </w:rPr>
      <w:t>06.03.2026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436D" w14:textId="77777777" w:rsidR="002C1505" w:rsidRDefault="002C1505" w:rsidP="00A076EA">
      <w:r>
        <w:separator/>
      </w:r>
    </w:p>
  </w:footnote>
  <w:footnote w:type="continuationSeparator" w:id="0">
    <w:p w14:paraId="1F124949" w14:textId="77777777" w:rsidR="002C1505" w:rsidRDefault="002C1505" w:rsidP="00A076EA">
      <w:r>
        <w:continuationSeparator/>
      </w:r>
    </w:p>
  </w:footnote>
  <w:footnote w:type="continuationNotice" w:id="1">
    <w:p w14:paraId="50BD1600" w14:textId="77777777" w:rsidR="002C1505" w:rsidRDefault="002C150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18YMYTE7G4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A4610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1E2903"/>
    <w:rsid w:val="0020247B"/>
    <w:rsid w:val="00211918"/>
    <w:rsid w:val="002337AD"/>
    <w:rsid w:val="002341F6"/>
    <w:rsid w:val="00244657"/>
    <w:rsid w:val="00261615"/>
    <w:rsid w:val="002634B5"/>
    <w:rsid w:val="00293F09"/>
    <w:rsid w:val="002C1505"/>
    <w:rsid w:val="002C580E"/>
    <w:rsid w:val="002D2879"/>
    <w:rsid w:val="002D2F1C"/>
    <w:rsid w:val="002F30EF"/>
    <w:rsid w:val="00301B76"/>
    <w:rsid w:val="00305620"/>
    <w:rsid w:val="00332BC1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3855"/>
    <w:rsid w:val="005478A8"/>
    <w:rsid w:val="005A0DA4"/>
    <w:rsid w:val="005B0498"/>
    <w:rsid w:val="005E4D74"/>
    <w:rsid w:val="005F099C"/>
    <w:rsid w:val="005F7D9C"/>
    <w:rsid w:val="00601D1C"/>
    <w:rsid w:val="00613186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60C87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49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