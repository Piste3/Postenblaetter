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1386325" w:rsidR="00CD5607" w:rsidRPr="00A076EA" w:rsidRDefault="00F442C5" w:rsidP="007B5B6E">
      <w:pPr>
        <w:pStyle w:val="berschrift1"/>
        <w:spacing w:before="0"/>
      </w:pPr>
      <w:r>
        <w:t>Telefon</w:t>
      </w:r>
      <w:r w:rsidR="00430267">
        <w:t>nummer des Tox Zentrum</w:t>
      </w:r>
      <w:r w:rsidR="00BB6F3E">
        <w:t xml:space="preserve"> Zürich</w:t>
      </w:r>
    </w:p>
    <w:p w14:paraId="6C31CD11" w14:textId="77777777" w:rsidR="00D87380" w:rsidRDefault="00D87380" w:rsidP="007057CE">
      <w:pPr>
        <w:tabs>
          <w:tab w:val="left" w:pos="4871"/>
        </w:tabs>
        <w:spacing w:line="480" w:lineRule="auto"/>
      </w:pPr>
    </w:p>
    <w:p w14:paraId="1B341239" w14:textId="71DAA67C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4E3454C" w:rsidR="007057CE" w:rsidRPr="00AA01B1" w:rsidRDefault="006D2248" w:rsidP="007057CE">
      <w:pPr>
        <w:pStyle w:val="berschrift1"/>
        <w:spacing w:before="0"/>
      </w:pPr>
      <w:r>
        <w:t>S</w:t>
      </w:r>
      <w:r w:rsidR="00FF025A">
        <w:t>VK</w:t>
      </w:r>
      <w:r>
        <w:t>V</w:t>
      </w:r>
      <w:r w:rsidR="00FF025A">
        <w:t xml:space="preserve"> 1 Kanalfrequenz</w:t>
      </w:r>
    </w:p>
    <w:p w14:paraId="2319F385" w14:textId="1137CE54" w:rsidR="007057CE" w:rsidRPr="00265E7D" w:rsidRDefault="007057CE" w:rsidP="007057CE">
      <w:pPr>
        <w:tabs>
          <w:tab w:val="left" w:pos="4871"/>
        </w:tabs>
        <w:spacing w:line="276" w:lineRule="auto"/>
      </w:pPr>
      <w:r w:rsidRPr="00265E7D">
        <w:rPr>
          <w:b/>
        </w:rPr>
        <w:t>[  ]</w:t>
      </w:r>
      <w:r w:rsidRPr="00265E7D">
        <w:t xml:space="preserve"> </w:t>
      </w:r>
      <w:r w:rsidR="003A3E82" w:rsidRPr="00265E7D">
        <w:t xml:space="preserve">173.925 </w:t>
      </w:r>
      <w:r w:rsidR="00265E7D" w:rsidRPr="00265E7D">
        <w:t>GHz</w:t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  <w:t xml:space="preserve"> </w:t>
      </w:r>
      <w:r w:rsidR="00265E7D" w:rsidRPr="00265E7D">
        <w:t>F</w:t>
      </w:r>
    </w:p>
    <w:p w14:paraId="3359C362" w14:textId="4825F349" w:rsidR="007057CE" w:rsidRPr="00265E7D" w:rsidRDefault="007057CE" w:rsidP="007057CE">
      <w:pPr>
        <w:tabs>
          <w:tab w:val="left" w:pos="4871"/>
        </w:tabs>
        <w:spacing w:line="276" w:lineRule="auto"/>
      </w:pPr>
      <w:r w:rsidRPr="00265E7D">
        <w:rPr>
          <w:b/>
        </w:rPr>
        <w:t>[  ]</w:t>
      </w:r>
      <w:r w:rsidRPr="00265E7D">
        <w:t xml:space="preserve"> </w:t>
      </w:r>
      <w:r w:rsidR="009C0864" w:rsidRPr="00265E7D">
        <w:t>137</w:t>
      </w:r>
      <w:r w:rsidR="003A3E82" w:rsidRPr="00265E7D">
        <w:t>.950 MHz</w:t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  <w:t xml:space="preserve"> </w:t>
      </w:r>
      <w:r w:rsidR="00265E7D" w:rsidRPr="00265E7D">
        <w:t>R</w:t>
      </w:r>
    </w:p>
    <w:p w14:paraId="0E5966EC" w14:textId="714FAF34" w:rsidR="007057CE" w:rsidRPr="00265E7D" w:rsidRDefault="007057CE" w:rsidP="007057CE">
      <w:pPr>
        <w:tabs>
          <w:tab w:val="left" w:pos="4871"/>
        </w:tabs>
        <w:spacing w:line="276" w:lineRule="auto"/>
      </w:pPr>
      <w:r w:rsidRPr="00265E7D">
        <w:rPr>
          <w:b/>
        </w:rPr>
        <w:t>[  ]</w:t>
      </w:r>
      <w:r w:rsidRPr="00265E7D">
        <w:t xml:space="preserve"> </w:t>
      </w:r>
      <w:r w:rsidR="00BF770D" w:rsidRPr="00265E7D">
        <w:t>173.925</w:t>
      </w:r>
      <w:r w:rsidR="009C0864" w:rsidRPr="00265E7D">
        <w:t xml:space="preserve"> MHz</w:t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</w:r>
      <w:r w:rsidRPr="00265E7D">
        <w:tab/>
        <w:t xml:space="preserve"> </w:t>
      </w:r>
      <w:r w:rsidR="00265E7D">
        <w:t>L</w:t>
      </w:r>
    </w:p>
    <w:p w14:paraId="10C06708" w14:textId="61C5A1E8" w:rsidR="00BF770D" w:rsidRPr="007057CE" w:rsidRDefault="00BF770D" w:rsidP="00BF770D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265E7D">
        <w:t>137.950 GHz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A293E">
        <w:t>A</w:t>
      </w:r>
    </w:p>
    <w:p w14:paraId="07932115" w14:textId="77777777" w:rsidR="00BF770D" w:rsidRDefault="00BF770D" w:rsidP="007057CE">
      <w:pPr>
        <w:tabs>
          <w:tab w:val="left" w:pos="4871"/>
        </w:tabs>
        <w:spacing w:line="480" w:lineRule="auto"/>
      </w:pPr>
    </w:p>
    <w:p w14:paraId="3A43049C" w14:textId="49F29C09" w:rsidR="008157FC" w:rsidRPr="00A076EA" w:rsidRDefault="00D069CD" w:rsidP="008157FC">
      <w:pPr>
        <w:pStyle w:val="berschrift1"/>
        <w:spacing w:before="0"/>
      </w:pPr>
      <w:r>
        <w:t>Die Abkürzung AED ausgeschrieben</w:t>
      </w:r>
    </w:p>
    <w:p w14:paraId="691EAA6E" w14:textId="77777777" w:rsidR="00D87380" w:rsidRDefault="00D87380" w:rsidP="007057CE">
      <w:pPr>
        <w:tabs>
          <w:tab w:val="left" w:pos="4871"/>
        </w:tabs>
        <w:spacing w:line="480" w:lineRule="auto"/>
      </w:pPr>
    </w:p>
    <w:p w14:paraId="1A43EAA3" w14:textId="4D950647" w:rsidR="008157FC" w:rsidRPr="007057CE" w:rsidRDefault="00AE4933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sectPr w:rsidR="008157FC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DA4EC" w14:textId="77777777" w:rsidR="003F0E98" w:rsidRDefault="003F0E98" w:rsidP="00A076EA">
      <w:r>
        <w:separator/>
      </w:r>
    </w:p>
  </w:endnote>
  <w:endnote w:type="continuationSeparator" w:id="0">
    <w:p w14:paraId="5EBE8768" w14:textId="77777777" w:rsidR="003F0E98" w:rsidRDefault="003F0E98" w:rsidP="00A076EA">
      <w:r>
        <w:continuationSeparator/>
      </w:r>
    </w:p>
  </w:endnote>
  <w:endnote w:type="continuationNotice" w:id="1">
    <w:p w14:paraId="74F66341" w14:textId="77777777" w:rsidR="003F0E98" w:rsidRDefault="003F0E98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B4C3FEB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D069CD">
      <w:rPr>
        <w:noProof/>
      </w:rPr>
      <w:t>10.02.2026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F92AE" w14:textId="77777777" w:rsidR="003F0E98" w:rsidRDefault="003F0E98" w:rsidP="00A076EA">
      <w:r>
        <w:separator/>
      </w:r>
    </w:p>
  </w:footnote>
  <w:footnote w:type="continuationSeparator" w:id="0">
    <w:p w14:paraId="4F505C0C" w14:textId="77777777" w:rsidR="003F0E98" w:rsidRDefault="003F0E98" w:rsidP="00A076EA">
      <w:r>
        <w:continuationSeparator/>
      </w:r>
    </w:p>
  </w:footnote>
  <w:footnote w:type="continuationNotice" w:id="1">
    <w:p w14:paraId="5C2E47C1" w14:textId="77777777" w:rsidR="003F0E98" w:rsidRDefault="003F0E98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01CXU6TUX3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65E7D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3E82"/>
    <w:rsid w:val="003A6209"/>
    <w:rsid w:val="003A72CA"/>
    <w:rsid w:val="003B774B"/>
    <w:rsid w:val="003C5DEB"/>
    <w:rsid w:val="003D1E79"/>
    <w:rsid w:val="003D5A5A"/>
    <w:rsid w:val="003F0E98"/>
    <w:rsid w:val="00403A90"/>
    <w:rsid w:val="00410BE1"/>
    <w:rsid w:val="00413151"/>
    <w:rsid w:val="00430267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D2248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157FC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C0864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E4933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B6F3E"/>
    <w:rsid w:val="00BC4124"/>
    <w:rsid w:val="00BF770D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9CD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87380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42C5"/>
    <w:rsid w:val="00F4551C"/>
    <w:rsid w:val="00F500B5"/>
    <w:rsid w:val="00F8041A"/>
    <w:rsid w:val="00F8542C"/>
    <w:rsid w:val="00FA293E"/>
    <w:rsid w:val="00FA4A37"/>
    <w:rsid w:val="00FB459D"/>
    <w:rsid w:val="00FC2194"/>
    <w:rsid w:val="00FD5268"/>
    <w:rsid w:val="00FF025A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49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18</cp:revision>
  <cp:lastPrinted>2019-05-31T12:56:00Z</cp:lastPrinted>
  <dcterms:created xsi:type="dcterms:W3CDTF">2026-01-26T16:39:00Z</dcterms:created>
  <dcterms:modified xsi:type="dcterms:W3CDTF">2026-02-10T14:13:00Z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