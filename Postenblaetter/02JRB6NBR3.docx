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6D467E7" w:rsidR="00CD5607" w:rsidRPr="00A076EA" w:rsidRDefault="00DB5250" w:rsidP="007B5B6E">
      <w:pPr>
        <w:pStyle w:val="berschrift1"/>
        <w:spacing w:before="0"/>
      </w:pPr>
      <w:r w:rsidRPr="00DB5250">
        <w:drawing>
          <wp:anchor distT="0" distB="0" distL="114300" distR="114300" simplePos="0" relativeHeight="251658240" behindDoc="1" locked="0" layoutInCell="1" allowOverlap="1" wp14:anchorId="5469AD65" wp14:editId="1C29A48A">
            <wp:simplePos x="0" y="0"/>
            <wp:positionH relativeFrom="column">
              <wp:posOffset>-54610</wp:posOffset>
            </wp:positionH>
            <wp:positionV relativeFrom="paragraph">
              <wp:posOffset>287020</wp:posOffset>
            </wp:positionV>
            <wp:extent cx="563880" cy="579120"/>
            <wp:effectExtent l="0" t="0" r="7620" b="0"/>
            <wp:wrapTight wrapText="bothSides">
              <wp:wrapPolygon edited="0">
                <wp:start x="0" y="0"/>
                <wp:lineTo x="0" y="20605"/>
                <wp:lineTo x="21162" y="20605"/>
                <wp:lineTo x="21162" y="0"/>
                <wp:lineTo x="0" y="0"/>
              </wp:wrapPolygon>
            </wp:wrapTight>
            <wp:docPr id="1752624052" name="Grafik 1" descr="Ein Bild, das Kreis, Symbol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24052" name="Grafik 1" descr="Ein Bild, das Kreis, Symbol, Grafiken, Logo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Wie heisst das abgebildete </w:t>
      </w:r>
      <w:r w:rsidR="00606A94">
        <w:t>Signal</w:t>
      </w:r>
    </w:p>
    <w:p w14:paraId="77A0F928" w14:textId="77777777" w:rsidR="00DB5250" w:rsidRDefault="00DB5250" w:rsidP="007057CE">
      <w:pPr>
        <w:tabs>
          <w:tab w:val="left" w:pos="4871"/>
        </w:tabs>
        <w:spacing w:line="480" w:lineRule="auto"/>
      </w:pPr>
    </w:p>
    <w:p w14:paraId="25B76213" w14:textId="52241374" w:rsidR="00DB5250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</w:t>
      </w:r>
      <w:r w:rsidR="00F8542C">
        <w:t>_</w:t>
      </w:r>
      <w:r w:rsidR="00820AD1">
        <w:t>__________</w:t>
      </w:r>
    </w:p>
    <w:p w14:paraId="5166013B" w14:textId="751EE944" w:rsidR="007057CE" w:rsidRPr="00AA01B1" w:rsidRDefault="00FF2195" w:rsidP="007057CE">
      <w:pPr>
        <w:pStyle w:val="berschrift1"/>
        <w:spacing w:before="0"/>
      </w:pPr>
      <w:r>
        <w:t>In welcher Reihenfolge darf gefahren werden?</w:t>
      </w:r>
    </w:p>
    <w:p w14:paraId="77D6733E" w14:textId="6CDD58E2" w:rsidR="00FF2195" w:rsidRDefault="00FF2195" w:rsidP="007057CE">
      <w:pPr>
        <w:pBdr>
          <w:bottom w:val="single" w:sz="12" w:space="1" w:color="auto"/>
        </w:pBdr>
        <w:tabs>
          <w:tab w:val="left" w:pos="4871"/>
        </w:tabs>
        <w:spacing w:line="480" w:lineRule="auto"/>
      </w:pPr>
      <w:r w:rsidRPr="00FF2195">
        <w:rPr>
          <w:b/>
        </w:rPr>
        <w:drawing>
          <wp:anchor distT="0" distB="0" distL="114300" distR="114300" simplePos="0" relativeHeight="251659264" behindDoc="1" locked="0" layoutInCell="1" allowOverlap="1" wp14:anchorId="531230BB" wp14:editId="02A7CE11">
            <wp:simplePos x="0" y="0"/>
            <wp:positionH relativeFrom="margin">
              <wp:align>left</wp:align>
            </wp:positionH>
            <wp:positionV relativeFrom="paragraph">
              <wp:posOffset>8320</wp:posOffset>
            </wp:positionV>
            <wp:extent cx="2651990" cy="1539373"/>
            <wp:effectExtent l="0" t="0" r="0" b="3810"/>
            <wp:wrapTight wrapText="bothSides">
              <wp:wrapPolygon edited="0">
                <wp:start x="0" y="0"/>
                <wp:lineTo x="0" y="21386"/>
                <wp:lineTo x="21414" y="21386"/>
                <wp:lineTo x="21414" y="0"/>
                <wp:lineTo x="0" y="0"/>
              </wp:wrapPolygon>
            </wp:wrapTight>
            <wp:docPr id="1430980908" name="Grafik 1" descr="Ein Bild, das Zeichnung, Kunst, Kinderkunst,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0908" name="Grafik 1" descr="Ein Bild, das Zeichnung, Kunst, Kinderkunst, Entwurf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57A85" w14:textId="77777777" w:rsidR="00766AAB" w:rsidRDefault="00766AAB" w:rsidP="007057CE">
      <w:pPr>
        <w:tabs>
          <w:tab w:val="left" w:pos="4871"/>
        </w:tabs>
        <w:spacing w:line="480" w:lineRule="auto"/>
      </w:pPr>
    </w:p>
    <w:p w14:paraId="5971D0D0" w14:textId="77777777" w:rsidR="00766AAB" w:rsidRDefault="00766AAB" w:rsidP="007057CE">
      <w:pPr>
        <w:tabs>
          <w:tab w:val="left" w:pos="4871"/>
        </w:tabs>
        <w:spacing w:line="480" w:lineRule="auto"/>
      </w:pPr>
    </w:p>
    <w:p w14:paraId="281CA6EA" w14:textId="77777777" w:rsidR="00766AAB" w:rsidRDefault="00766AAB" w:rsidP="007057CE">
      <w:pPr>
        <w:tabs>
          <w:tab w:val="left" w:pos="4871"/>
        </w:tabs>
        <w:spacing w:line="480" w:lineRule="auto"/>
      </w:pPr>
    </w:p>
    <w:p w14:paraId="16B41623" w14:textId="77777777" w:rsidR="00766AAB" w:rsidRDefault="00766AAB" w:rsidP="007057CE">
      <w:pPr>
        <w:tabs>
          <w:tab w:val="left" w:pos="4871"/>
        </w:tabs>
        <w:spacing w:line="480" w:lineRule="auto"/>
      </w:pPr>
    </w:p>
    <w:p w14:paraId="4E0B43BF" w14:textId="77777777" w:rsidR="00766AAB" w:rsidRDefault="00766AAB" w:rsidP="007057CE">
      <w:pPr>
        <w:tabs>
          <w:tab w:val="left" w:pos="4871"/>
        </w:tabs>
        <w:spacing w:line="480" w:lineRule="auto"/>
      </w:pPr>
    </w:p>
    <w:p w14:paraId="3514D69F" w14:textId="057B5A6C" w:rsidR="00766AAB" w:rsidRDefault="00095D9E" w:rsidP="00095D9E">
      <w:pPr>
        <w:pStyle w:val="berschrift1"/>
        <w:spacing w:before="0"/>
      </w:pPr>
      <w:r>
        <w:t>Wo werden Blutzellen gebildet?</w:t>
      </w:r>
    </w:p>
    <w:p w14:paraId="442A5408" w14:textId="77777777" w:rsidR="00095D9E" w:rsidRDefault="00095D9E" w:rsidP="00095D9E"/>
    <w:p w14:paraId="73AB1F51" w14:textId="472822E7" w:rsidR="00095D9E" w:rsidRPr="00095D9E" w:rsidRDefault="00095D9E" w:rsidP="00095D9E">
      <w:r>
        <w:t>_______________________________________________________________________________</w:t>
      </w:r>
    </w:p>
    <w:sectPr w:rsidR="00095D9E" w:rsidRPr="00095D9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9922" w14:textId="77777777" w:rsidR="0062779F" w:rsidRDefault="0062779F" w:rsidP="00A076EA">
      <w:r>
        <w:separator/>
      </w:r>
    </w:p>
  </w:endnote>
  <w:endnote w:type="continuationSeparator" w:id="0">
    <w:p w14:paraId="39202C32" w14:textId="77777777" w:rsidR="0062779F" w:rsidRDefault="0062779F" w:rsidP="00A076EA">
      <w:r>
        <w:continuationSeparator/>
      </w:r>
    </w:p>
  </w:endnote>
  <w:endnote w:type="continuationNotice" w:id="1">
    <w:p w14:paraId="65E63488" w14:textId="77777777" w:rsidR="0062779F" w:rsidRDefault="0062779F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A06E15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B5250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5B4F" w14:textId="77777777" w:rsidR="0062779F" w:rsidRDefault="0062779F" w:rsidP="00A076EA">
      <w:r>
        <w:separator/>
      </w:r>
    </w:p>
  </w:footnote>
  <w:footnote w:type="continuationSeparator" w:id="0">
    <w:p w14:paraId="12B87B3C" w14:textId="77777777" w:rsidR="0062779F" w:rsidRDefault="0062779F" w:rsidP="00A076EA">
      <w:r>
        <w:continuationSeparator/>
      </w:r>
    </w:p>
  </w:footnote>
  <w:footnote w:type="continuationNotice" w:id="1">
    <w:p w14:paraId="5592A757" w14:textId="77777777" w:rsidR="0062779F" w:rsidRDefault="0062779F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02JRB6NBR3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95D9E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06A94"/>
    <w:rsid w:val="00622B45"/>
    <w:rsid w:val="00622BE7"/>
    <w:rsid w:val="0062779F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66AAB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0AD1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5250"/>
    <w:rsid w:val="00DB6E09"/>
    <w:rsid w:val="00DE4DED"/>
    <w:rsid w:val="00DF7C7F"/>
    <w:rsid w:val="00E176EC"/>
    <w:rsid w:val="00E24185"/>
    <w:rsid w:val="00E268B7"/>
    <w:rsid w:val="00E361CA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2195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37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10</cp:revision>
  <cp:lastPrinted>2019-05-31T12:56:00Z</cp:lastPrinted>
  <dcterms:created xsi:type="dcterms:W3CDTF">2026-01-26T16:39:00Z</dcterms:created>
  <dcterms:modified xsi:type="dcterms:W3CDTF">2026-02-10T16:19:00Z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