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D5E9054" w:rsidR="00CD5607" w:rsidRPr="00A076EA" w:rsidRDefault="0021504B" w:rsidP="007B5B6E">
      <w:pPr>
        <w:pStyle w:val="berschrift1"/>
        <w:spacing w:before="0"/>
      </w:pPr>
      <w:r>
        <w:t>Auf was deutet Engegefühl in der Brust hin</w:t>
      </w:r>
      <w:r w:rsidR="00DB231D">
        <w:t>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6A3349F4" w:rsidR="007057CE" w:rsidRPr="00AA01B1" w:rsidRDefault="005C3BBA" w:rsidP="007057CE">
      <w:pPr>
        <w:pStyle w:val="berschrift1"/>
        <w:spacing w:before="0"/>
      </w:pPr>
      <w:r>
        <w:t>14mm auf einer 1:100'000 Karte</w:t>
      </w:r>
    </w:p>
    <w:p w14:paraId="2319F385" w14:textId="7DB5DB11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452185">
        <w:t>14m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452185">
        <w:t>X</w:t>
      </w:r>
    </w:p>
    <w:p w14:paraId="3359C362" w14:textId="26FCF0EA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452185">
        <w:t>140m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452185">
        <w:t>Y</w:t>
      </w:r>
    </w:p>
    <w:p w14:paraId="0E5966EC" w14:textId="0B8E17BB" w:rsidR="007057CE" w:rsidRPr="007057CE" w:rsidRDefault="007057CE" w:rsidP="007057CE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452185">
        <w:t>1’400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452185">
        <w:t>Q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5F100D20" w14:textId="68E7900E" w:rsidR="007B439B" w:rsidRPr="00AA01B1" w:rsidRDefault="007B439B" w:rsidP="007B439B">
      <w:pPr>
        <w:pStyle w:val="berschrift1"/>
        <w:spacing w:before="0"/>
      </w:pPr>
      <w:r>
        <w:t xml:space="preserve">Wie heisst das aktuelle Schweizer </w:t>
      </w:r>
      <w:r w:rsidR="0014037A">
        <w:t>Koordinatensystem</w:t>
      </w:r>
      <w:r w:rsidR="00CD70B5">
        <w:t xml:space="preserve"> </w:t>
      </w:r>
    </w:p>
    <w:p w14:paraId="05D4655C" w14:textId="7D1A677B" w:rsidR="007B439B" w:rsidRPr="007057CE" w:rsidRDefault="007B439B" w:rsidP="007B439B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="003C5CC1">
        <w:rPr>
          <w:b/>
        </w:rPr>
        <w:t xml:space="preserve"> </w:t>
      </w:r>
      <w:r w:rsidR="003C5CC1">
        <w:t>CH1995</w:t>
      </w:r>
      <w:r w:rsidR="000A7CE8">
        <w:t>+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0A7CE8">
        <w:t>Z</w:t>
      </w:r>
    </w:p>
    <w:p w14:paraId="40414101" w14:textId="32011C36" w:rsidR="007B439B" w:rsidRPr="007057CE" w:rsidRDefault="007B439B" w:rsidP="007B439B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CD70B5">
        <w:t>CH</w:t>
      </w:r>
      <w:r w:rsidR="003C5CC1">
        <w:t>1967+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0A7CE8">
        <w:t>I</w:t>
      </w:r>
    </w:p>
    <w:p w14:paraId="2267A140" w14:textId="04617652" w:rsidR="007B439B" w:rsidRPr="007057CE" w:rsidRDefault="007B439B" w:rsidP="007B439B">
      <w:pPr>
        <w:tabs>
          <w:tab w:val="left" w:pos="4871"/>
        </w:tabs>
        <w:spacing w:line="276" w:lineRule="auto"/>
      </w:pPr>
      <w:proofErr w:type="gramStart"/>
      <w:r w:rsidRPr="007057CE">
        <w:rPr>
          <w:b/>
        </w:rPr>
        <w:t>[  ]</w:t>
      </w:r>
      <w:proofErr w:type="gramEnd"/>
      <w:r w:rsidRPr="007057CE">
        <w:t xml:space="preserve"> </w:t>
      </w:r>
      <w:r w:rsidR="009D36F0">
        <w:t>CH1903+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0A7CE8">
        <w:t>T</w:t>
      </w:r>
    </w:p>
    <w:p w14:paraId="6E1963A1" w14:textId="77777777" w:rsidR="007B439B" w:rsidRPr="007057CE" w:rsidRDefault="007B439B" w:rsidP="007057CE">
      <w:pPr>
        <w:tabs>
          <w:tab w:val="left" w:pos="4871"/>
        </w:tabs>
        <w:spacing w:line="480" w:lineRule="auto"/>
      </w:pPr>
    </w:p>
    <w:sectPr w:rsidR="007B439B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F87A2" w14:textId="77777777" w:rsidR="0017554D" w:rsidRDefault="0017554D" w:rsidP="00A076EA">
      <w:r>
        <w:separator/>
      </w:r>
    </w:p>
  </w:endnote>
  <w:endnote w:type="continuationSeparator" w:id="0">
    <w:p w14:paraId="38BE5C7A" w14:textId="77777777" w:rsidR="0017554D" w:rsidRDefault="0017554D" w:rsidP="00A076EA">
      <w:r>
        <w:continuationSeparator/>
      </w:r>
    </w:p>
  </w:endnote>
  <w:endnote w:type="continuationNotice" w:id="1">
    <w:p w14:paraId="509F8341" w14:textId="77777777" w:rsidR="0017554D" w:rsidRDefault="0017554D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9CC88D6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5C3BBA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908E8" w14:textId="77777777" w:rsidR="0017554D" w:rsidRDefault="0017554D" w:rsidP="00A076EA">
      <w:r>
        <w:separator/>
      </w:r>
    </w:p>
  </w:footnote>
  <w:footnote w:type="continuationSeparator" w:id="0">
    <w:p w14:paraId="14B15699" w14:textId="77777777" w:rsidR="0017554D" w:rsidRDefault="0017554D" w:rsidP="00A076EA">
      <w:r>
        <w:continuationSeparator/>
      </w:r>
    </w:p>
  </w:footnote>
  <w:footnote w:type="continuationNotice" w:id="1">
    <w:p w14:paraId="17FFC459" w14:textId="77777777" w:rsidR="0017554D" w:rsidRDefault="0017554D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03C4ZNNZD1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A7CE8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4037A"/>
    <w:rsid w:val="001570BD"/>
    <w:rsid w:val="00166A97"/>
    <w:rsid w:val="00172284"/>
    <w:rsid w:val="001722AF"/>
    <w:rsid w:val="00173F97"/>
    <w:rsid w:val="0017554D"/>
    <w:rsid w:val="00177CD7"/>
    <w:rsid w:val="0019045A"/>
    <w:rsid w:val="001C609A"/>
    <w:rsid w:val="0020247B"/>
    <w:rsid w:val="00211918"/>
    <w:rsid w:val="0021504B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3D18"/>
    <w:rsid w:val="003A6209"/>
    <w:rsid w:val="003B774B"/>
    <w:rsid w:val="003C5CC1"/>
    <w:rsid w:val="003C5DEB"/>
    <w:rsid w:val="003D1E79"/>
    <w:rsid w:val="003D5A5A"/>
    <w:rsid w:val="00403A90"/>
    <w:rsid w:val="00410BE1"/>
    <w:rsid w:val="00413151"/>
    <w:rsid w:val="0043052F"/>
    <w:rsid w:val="00433FCC"/>
    <w:rsid w:val="00452185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C3BBA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439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36F0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0B5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231D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B439B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46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14</cp:revision>
  <cp:lastPrinted>2019-05-31T12:56:00Z</cp:lastPrinted>
  <dcterms:created xsi:type="dcterms:W3CDTF">2026-01-26T16:39:00Z</dcterms:created>
  <dcterms:modified xsi:type="dcterms:W3CDTF">2026-02-11T12:05:00Z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