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1779D31C" w:rsidR="00CD5607" w:rsidRDefault="00354539" w:rsidP="007B5B6E">
      <w:pPr>
        <w:pStyle w:val="berschrift1"/>
        <w:spacing w:before="0"/>
      </w:pPr>
      <w:r>
        <w:t xml:space="preserve">Welche Funktion hat der </w:t>
      </w:r>
      <w:r w:rsidR="00F30D93">
        <w:t>Kaderschüler?</w:t>
      </w:r>
    </w:p>
    <w:p w14:paraId="7226D48A" w14:textId="77777777" w:rsidR="00CF5F28" w:rsidRPr="00CF5F28" w:rsidRDefault="00CF5F28" w:rsidP="00CF5F28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53079A17" w:rsidR="007057CE" w:rsidRPr="00AA01B1" w:rsidRDefault="002728BA" w:rsidP="007057CE">
      <w:pPr>
        <w:pStyle w:val="berschrift1"/>
        <w:spacing w:before="0"/>
      </w:pPr>
      <w:r w:rsidRPr="002728BA">
        <w:drawing>
          <wp:anchor distT="0" distB="0" distL="114300" distR="114300" simplePos="0" relativeHeight="251658240" behindDoc="0" locked="0" layoutInCell="1" allowOverlap="1" wp14:anchorId="2063A994" wp14:editId="4F12A748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579755" cy="603885"/>
            <wp:effectExtent l="0" t="0" r="0" b="5715"/>
            <wp:wrapSquare wrapText="bothSides"/>
            <wp:docPr id="114592616" name="Grafik 1" descr="Ein Bild, das Symbol, Logo, Electric Blue (Farbe)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616" name="Grafik 1" descr="Ein Bild, das Symbol, Logo, Electric Blue (Farbe), Grafiken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366">
        <w:t xml:space="preserve">Zu welcher Signalgruppe </w:t>
      </w:r>
      <w:r w:rsidR="00581E09">
        <w:t>gehört das abgebildete Schild?</w:t>
      </w:r>
    </w:p>
    <w:p w14:paraId="2319F385" w14:textId="7072E0F6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E84490">
        <w:t>Vorschriftssignale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00078">
        <w:t>P</w:t>
      </w:r>
    </w:p>
    <w:p w14:paraId="3359C362" w14:textId="1A9BE2F7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E84490">
        <w:t>Vortrittssignale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00078">
        <w:t>K</w:t>
      </w:r>
    </w:p>
    <w:p w14:paraId="0E5966EC" w14:textId="77A08F00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E84490">
        <w:t>Hinweissignale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00078">
        <w:t>M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0F9683E8" w14:textId="77777777" w:rsidR="00CF5F28" w:rsidRDefault="00CF5F28" w:rsidP="007057CE">
      <w:pPr>
        <w:tabs>
          <w:tab w:val="left" w:pos="4871"/>
        </w:tabs>
        <w:spacing w:line="480" w:lineRule="auto"/>
      </w:pPr>
    </w:p>
    <w:p w14:paraId="53C06674" w14:textId="250F3C6C" w:rsidR="00CF5F28" w:rsidRDefault="00BB2F2F" w:rsidP="00CF5F28">
      <w:pPr>
        <w:pStyle w:val="berschrift1"/>
        <w:spacing w:befor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0A7628" wp14:editId="548DBB99">
            <wp:simplePos x="0" y="0"/>
            <wp:positionH relativeFrom="margin">
              <wp:align>left</wp:align>
            </wp:positionH>
            <wp:positionV relativeFrom="paragraph">
              <wp:posOffset>224549</wp:posOffset>
            </wp:positionV>
            <wp:extent cx="2314286" cy="1457143"/>
            <wp:effectExtent l="0" t="0" r="0" b="0"/>
            <wp:wrapSquare wrapText="bothSides"/>
            <wp:docPr id="1805447850" name="Grafik 1" descr="Ein Bild, das Entwurf, Zeichnung, Darstellung, Clipar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7850" name="Grafik 1" descr="Ein Bild, das Entwurf, Zeichnung, Darstellung, Clipart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5F28">
        <w:t>Welche Reihenfolge</w:t>
      </w:r>
    </w:p>
    <w:p w14:paraId="17273F91" w14:textId="5C7F91F5" w:rsidR="00CF5F28" w:rsidRPr="00CF5F28" w:rsidRDefault="00CF5F28" w:rsidP="00CF5F28"/>
    <w:p w14:paraId="57BE65D5" w14:textId="51C15BA7" w:rsidR="00CF5F28" w:rsidRDefault="00CF5F28" w:rsidP="00CF5F28">
      <w:pPr>
        <w:tabs>
          <w:tab w:val="left" w:pos="4871"/>
        </w:tabs>
        <w:spacing w:line="480" w:lineRule="auto"/>
      </w:pPr>
      <w:r>
        <w:t>________________________________________________</w:t>
      </w:r>
    </w:p>
    <w:p w14:paraId="224BDF40" w14:textId="77777777" w:rsidR="00CF5F28" w:rsidRPr="007057CE" w:rsidRDefault="00CF5F28" w:rsidP="007057CE">
      <w:pPr>
        <w:tabs>
          <w:tab w:val="left" w:pos="4871"/>
        </w:tabs>
        <w:spacing w:line="480" w:lineRule="auto"/>
      </w:pPr>
    </w:p>
    <w:sectPr w:rsidR="00CF5F28" w:rsidRPr="007057CE" w:rsidSect="00B8268F">
      <w:headerReference w:type="default" r:id="rId13"/>
      <w:footerReference w:type="default" r:id="rId14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3D47F" w14:textId="77777777" w:rsidR="007F1D05" w:rsidRDefault="007F1D05" w:rsidP="00A076EA">
      <w:r>
        <w:separator/>
      </w:r>
    </w:p>
  </w:endnote>
  <w:endnote w:type="continuationSeparator" w:id="0">
    <w:p w14:paraId="79CB191A" w14:textId="77777777" w:rsidR="007F1D05" w:rsidRDefault="007F1D05" w:rsidP="00A076EA">
      <w:r>
        <w:continuationSeparator/>
      </w:r>
    </w:p>
  </w:endnote>
  <w:endnote w:type="continuationNotice" w:id="1">
    <w:p w14:paraId="2946FA18" w14:textId="77777777" w:rsidR="007F1D05" w:rsidRDefault="007F1D0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4C0D146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354539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34D92" w14:textId="77777777" w:rsidR="007F1D05" w:rsidRDefault="007F1D05" w:rsidP="00A076EA">
      <w:r>
        <w:separator/>
      </w:r>
    </w:p>
  </w:footnote>
  <w:footnote w:type="continuationSeparator" w:id="0">
    <w:p w14:paraId="5E415FDB" w14:textId="77777777" w:rsidR="007F1D05" w:rsidRDefault="007F1D05" w:rsidP="00A076EA">
      <w:r>
        <w:continuationSeparator/>
      </w:r>
    </w:p>
  </w:footnote>
  <w:footnote w:type="continuationNotice" w:id="1">
    <w:p w14:paraId="6C06BD20" w14:textId="77777777" w:rsidR="007F1D05" w:rsidRDefault="007F1D0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06SPMLS7Z4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728BA"/>
    <w:rsid w:val="00293F09"/>
    <w:rsid w:val="002C580E"/>
    <w:rsid w:val="002D2879"/>
    <w:rsid w:val="002D2F1C"/>
    <w:rsid w:val="002F30EF"/>
    <w:rsid w:val="00301B76"/>
    <w:rsid w:val="00305620"/>
    <w:rsid w:val="00346FED"/>
    <w:rsid w:val="00354539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44C30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81E09"/>
    <w:rsid w:val="005A0DA4"/>
    <w:rsid w:val="005B0498"/>
    <w:rsid w:val="005D7366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1D05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2F2F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CF5F28"/>
    <w:rsid w:val="00D00078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84490"/>
    <w:rsid w:val="00EA0252"/>
    <w:rsid w:val="00EA2F80"/>
    <w:rsid w:val="00EC0CFF"/>
    <w:rsid w:val="00ED1583"/>
    <w:rsid w:val="00EE3654"/>
    <w:rsid w:val="00F17B81"/>
    <w:rsid w:val="00F30D93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F5F28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47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13</cp:revision>
  <cp:lastPrinted>2019-05-31T12:56:00Z</cp:lastPrinted>
  <dcterms:created xsi:type="dcterms:W3CDTF">2026-01-26T16:39:00Z</dcterms:created>
  <dcterms:modified xsi:type="dcterms:W3CDTF">2026-02-11T17:53:00Z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